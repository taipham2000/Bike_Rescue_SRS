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B5519E" w14:textId="77777777" w:rsidR="0050513B" w:rsidRDefault="00131119" w:rsidP="00131119">
      <w:pPr>
        <w:pStyle w:val="NormalTB"/>
        <w:widowControl w:val="0"/>
        <w:spacing w:before="120"/>
        <w:jc w:val="left"/>
        <w:rPr>
          <w:rFonts w:ascii="Arial" w:hAnsi="Arial"/>
          <w:snapToGrid w:val="0"/>
          <w:lang w:val="en-US"/>
        </w:rPr>
      </w:pPr>
      <w:bookmarkStart w:id="0" w:name="_Toc465677962"/>
      <w:bookmarkStart w:id="1" w:name="_Toc467738734"/>
      <w:r w:rsidRPr="006C5871">
        <w:rPr>
          <w:noProof/>
          <w:sz w:val="32"/>
          <w:szCs w:val="32"/>
          <w:lang w:val="en-US" w:eastAsia="ja-JP"/>
        </w:rPr>
        <w:drawing>
          <wp:anchor distT="0" distB="0" distL="114300" distR="114300" simplePos="0" relativeHeight="251659264" behindDoc="0" locked="0" layoutInCell="1" allowOverlap="1" wp14:anchorId="73A8266E" wp14:editId="14D73DCE">
            <wp:simplePos x="0" y="0"/>
            <wp:positionH relativeFrom="margin">
              <wp:align>left</wp:align>
            </wp:positionH>
            <wp:positionV relativeFrom="paragraph">
              <wp:posOffset>220980</wp:posOffset>
            </wp:positionV>
            <wp:extent cx="3375660" cy="1339850"/>
            <wp:effectExtent l="0" t="0" r="0" b="0"/>
            <wp:wrapSquare wrapText="bothSides"/>
            <wp:docPr id="2" name="Picture 2" descr="logo - Trường Đại học F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- Trường Đại học FP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08E89F" w14:textId="77777777" w:rsidR="0050513B" w:rsidRDefault="0050513B">
      <w:pPr>
        <w:pStyle w:val="NormalTB"/>
        <w:spacing w:before="120"/>
        <w:rPr>
          <w:rFonts w:ascii="Arial" w:hAnsi="Arial" w:cs="Arial"/>
          <w:lang w:val="en-US"/>
        </w:rPr>
      </w:pPr>
    </w:p>
    <w:p w14:paraId="21D10DE1" w14:textId="77777777" w:rsidR="00131119" w:rsidRPr="006C5871" w:rsidRDefault="00131119" w:rsidP="00131119">
      <w:pPr>
        <w:pStyle w:val="NormalTB"/>
        <w:widowControl w:val="0"/>
        <w:spacing w:before="120"/>
        <w:jc w:val="left"/>
        <w:rPr>
          <w:rFonts w:ascii="Arial" w:hAnsi="Arial"/>
          <w:snapToGrid w:val="0"/>
          <w:sz w:val="32"/>
          <w:szCs w:val="32"/>
          <w:lang w:val="en-US"/>
        </w:rPr>
      </w:pPr>
      <w:r w:rsidRPr="006C5871">
        <w:rPr>
          <w:noProof/>
          <w:sz w:val="32"/>
          <w:szCs w:val="32"/>
          <w:lang w:val="en-US" w:eastAsia="ja-JP"/>
        </w:rPr>
        <w:drawing>
          <wp:anchor distT="0" distB="0" distL="114300" distR="114300" simplePos="0" relativeHeight="251661312" behindDoc="0" locked="0" layoutInCell="1" allowOverlap="1" wp14:anchorId="206AB46C" wp14:editId="389849A2">
            <wp:simplePos x="0" y="0"/>
            <wp:positionH relativeFrom="margin">
              <wp:align>left</wp:align>
            </wp:positionH>
            <wp:positionV relativeFrom="paragraph">
              <wp:posOffset>346</wp:posOffset>
            </wp:positionV>
            <wp:extent cx="2839720" cy="1339850"/>
            <wp:effectExtent l="0" t="0" r="0" b="0"/>
            <wp:wrapSquare wrapText="bothSides"/>
            <wp:docPr id="3" name="Picture 3" descr="logo - Trường Đại học F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- Trường Đại học FP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838" cy="145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5871">
        <w:rPr>
          <w:rStyle w:val="fontstyle01"/>
          <w:sz w:val="32"/>
          <w:szCs w:val="32"/>
        </w:rPr>
        <w:t>MINISTRY OF EDUCATION AND</w:t>
      </w:r>
      <w:r w:rsidRPr="006C5871">
        <w:rPr>
          <w:rFonts w:ascii="Cambria" w:hAnsi="Cambria"/>
          <w:b/>
          <w:bCs/>
          <w:color w:val="000000"/>
          <w:sz w:val="32"/>
          <w:szCs w:val="32"/>
        </w:rPr>
        <w:t xml:space="preserve"> </w:t>
      </w:r>
      <w:r w:rsidRPr="006C5871">
        <w:rPr>
          <w:rStyle w:val="fontstyle01"/>
          <w:sz w:val="32"/>
          <w:szCs w:val="32"/>
        </w:rPr>
        <w:t>TRAINING</w:t>
      </w:r>
      <w:r w:rsidRPr="006C5871">
        <w:rPr>
          <w:sz w:val="32"/>
          <w:szCs w:val="32"/>
        </w:rPr>
        <w:t xml:space="preserve"> </w:t>
      </w:r>
    </w:p>
    <w:p w14:paraId="6C0E3CB7" w14:textId="77777777" w:rsidR="0050513B" w:rsidRDefault="0050513B" w:rsidP="00131119"/>
    <w:p w14:paraId="793C195C" w14:textId="77777777" w:rsidR="0050513B" w:rsidRDefault="0050513B" w:rsidP="00131119"/>
    <w:p w14:paraId="11A5D962" w14:textId="77777777" w:rsidR="0050513B" w:rsidRDefault="0050513B">
      <w:pPr>
        <w:pStyle w:val="NormalTB"/>
        <w:spacing w:before="120"/>
        <w:rPr>
          <w:rFonts w:ascii="Arial" w:hAnsi="Arial" w:cs="Arial"/>
          <w:lang w:val="en-US"/>
        </w:rPr>
      </w:pPr>
    </w:p>
    <w:p w14:paraId="22913AED" w14:textId="77777777" w:rsidR="0050513B" w:rsidRDefault="0050513B" w:rsidP="00131119"/>
    <w:p w14:paraId="388E6406" w14:textId="77777777" w:rsidR="0050513B" w:rsidRDefault="0050513B" w:rsidP="00131119"/>
    <w:p w14:paraId="49A0106C" w14:textId="77777777" w:rsidR="0050513B" w:rsidRPr="00131119" w:rsidRDefault="00131119" w:rsidP="0050513B">
      <w:pPr>
        <w:pStyle w:val="HeadingBig"/>
        <w:rPr>
          <w:b w:val="0"/>
          <w:color w:val="FF0000"/>
          <w:sz w:val="44"/>
          <w:szCs w:val="44"/>
        </w:rPr>
      </w:pPr>
      <w:r w:rsidRPr="00131119">
        <w:rPr>
          <w:b w:val="0"/>
          <w:color w:val="FF0000"/>
          <w:sz w:val="44"/>
          <w:szCs w:val="44"/>
        </w:rPr>
        <w:t>Bike Rescue</w:t>
      </w:r>
    </w:p>
    <w:p w14:paraId="1CA2DBB3" w14:textId="77777777" w:rsidR="0050513B" w:rsidRPr="00131119" w:rsidRDefault="0050513B" w:rsidP="0050513B">
      <w:pPr>
        <w:pStyle w:val="HeadingBig"/>
        <w:rPr>
          <w:b w:val="0"/>
          <w:color w:val="FF0000"/>
          <w:sz w:val="44"/>
          <w:szCs w:val="44"/>
        </w:rPr>
      </w:pPr>
      <w:r w:rsidRPr="00131119">
        <w:rPr>
          <w:b w:val="0"/>
          <w:color w:val="FF0000"/>
          <w:sz w:val="44"/>
          <w:szCs w:val="44"/>
        </w:rPr>
        <w:t>Software Requirement Specification</w:t>
      </w:r>
    </w:p>
    <w:p w14:paraId="2ED31B0D" w14:textId="77777777" w:rsidR="0050513B" w:rsidRDefault="0050513B" w:rsidP="00131119"/>
    <w:p w14:paraId="73C17DF6" w14:textId="34690212" w:rsidR="0050513B" w:rsidRDefault="0050513B" w:rsidP="00131119">
      <w:pPr>
        <w:pStyle w:val="NormalT"/>
      </w:pPr>
      <w:r>
        <w:t>Project Code: &lt;</w:t>
      </w:r>
      <w:r w:rsidR="00131119">
        <w:t>B</w:t>
      </w:r>
      <w:r w:rsidR="006D16D7">
        <w:t>R001</w:t>
      </w:r>
      <w:r>
        <w:t>&gt;</w:t>
      </w:r>
    </w:p>
    <w:p w14:paraId="610A4811" w14:textId="2173B042" w:rsidR="0050513B" w:rsidRDefault="0050513B" w:rsidP="00131119">
      <w:pPr>
        <w:pStyle w:val="NormalT"/>
      </w:pPr>
      <w:r>
        <w:t>Document Code: &lt;</w:t>
      </w:r>
      <w:r w:rsidR="00526FF3">
        <w:t>BR</w:t>
      </w:r>
      <w:r>
        <w:t>&gt;– v</w:t>
      </w:r>
      <w:r w:rsidR="006D16D7">
        <w:t>1.0</w:t>
      </w:r>
    </w:p>
    <w:p w14:paraId="627B9E33" w14:textId="77777777" w:rsidR="0050513B" w:rsidRDefault="0050513B" w:rsidP="00131119">
      <w:pPr>
        <w:pStyle w:val="NormalT"/>
      </w:pPr>
    </w:p>
    <w:p w14:paraId="3B70E531" w14:textId="77777777" w:rsidR="0050513B" w:rsidRDefault="0050513B" w:rsidP="00131119"/>
    <w:p w14:paraId="75155A65" w14:textId="77777777" w:rsidR="0050513B" w:rsidRDefault="0050513B" w:rsidP="00131119"/>
    <w:p w14:paraId="4F39CD7A" w14:textId="77777777" w:rsidR="0050513B" w:rsidRDefault="0050513B" w:rsidP="00131119"/>
    <w:p w14:paraId="778C93AA" w14:textId="77777777" w:rsidR="0050513B" w:rsidRDefault="0050513B" w:rsidP="00131119"/>
    <w:p w14:paraId="6709D27F" w14:textId="77777777" w:rsidR="0050513B" w:rsidRDefault="0050513B" w:rsidP="00131119"/>
    <w:p w14:paraId="7EDD4825" w14:textId="77777777" w:rsidR="0050513B" w:rsidRDefault="0050513B" w:rsidP="00131119"/>
    <w:p w14:paraId="0A25B6DF" w14:textId="75922F39" w:rsidR="0050513B" w:rsidRDefault="00131119">
      <w:pPr>
        <w:pStyle w:val="NormalTB"/>
        <w:widowControl w:val="0"/>
        <w:spacing w:before="120"/>
        <w:rPr>
          <w:rFonts w:ascii="Tahoma" w:hAnsi="Tahoma" w:cs="Tahoma"/>
          <w:b/>
          <w:snapToGrid w:val="0"/>
          <w:lang w:val="en-US"/>
        </w:rPr>
      </w:pPr>
      <w:r>
        <w:rPr>
          <w:rFonts w:ascii="Tahoma" w:hAnsi="Tahoma" w:cs="Tahoma"/>
          <w:b/>
          <w:snapToGrid w:val="0"/>
          <w:sz w:val="24"/>
          <w:szCs w:val="24"/>
          <w:lang w:val="en-US"/>
        </w:rPr>
        <w:t>Ho Chi Minh, 1</w:t>
      </w:r>
      <w:r w:rsidR="00DE4B7E">
        <w:rPr>
          <w:rFonts w:ascii="Tahoma" w:hAnsi="Tahoma" w:cs="Tahoma"/>
          <w:b/>
          <w:snapToGrid w:val="0"/>
          <w:sz w:val="24"/>
          <w:szCs w:val="24"/>
          <w:lang w:val="en-US"/>
        </w:rPr>
        <w:t>3</w:t>
      </w:r>
      <w:r w:rsidRPr="009F3BF8">
        <w:rPr>
          <w:rFonts w:ascii="Tahoma" w:hAnsi="Tahoma" w:cs="Tahoma"/>
          <w:b/>
          <w:snapToGrid w:val="0"/>
          <w:sz w:val="24"/>
          <w:szCs w:val="24"/>
          <w:lang w:val="en-US"/>
        </w:rPr>
        <w:t>/0</w:t>
      </w:r>
      <w:r>
        <w:rPr>
          <w:rFonts w:ascii="Tahoma" w:hAnsi="Tahoma" w:cs="Tahoma"/>
          <w:b/>
          <w:snapToGrid w:val="0"/>
          <w:sz w:val="24"/>
          <w:szCs w:val="24"/>
          <w:lang w:val="en-US"/>
        </w:rPr>
        <w:t>7</w:t>
      </w:r>
      <w:r w:rsidRPr="009F3BF8">
        <w:rPr>
          <w:rFonts w:ascii="Tahoma" w:hAnsi="Tahoma" w:cs="Tahoma"/>
          <w:b/>
          <w:snapToGrid w:val="0"/>
          <w:sz w:val="24"/>
          <w:szCs w:val="24"/>
          <w:lang w:val="en-US"/>
        </w:rPr>
        <w:t>/2021</w:t>
      </w:r>
      <w:r>
        <w:rPr>
          <w:rFonts w:ascii="Tahoma" w:hAnsi="Tahoma" w:cs="Tahoma"/>
          <w:b/>
          <w:snapToGrid w:val="0"/>
          <w:lang w:val="en-US"/>
        </w:rPr>
        <w:t xml:space="preserve">    </w:t>
      </w:r>
    </w:p>
    <w:p w14:paraId="63E52D33" w14:textId="77777777" w:rsidR="0050513B" w:rsidRDefault="0050513B" w:rsidP="00131119"/>
    <w:p w14:paraId="6A03F376" w14:textId="77777777" w:rsidR="0050513B" w:rsidRDefault="0050513B" w:rsidP="00131119"/>
    <w:p w14:paraId="349FF253" w14:textId="77777777" w:rsidR="0050513B" w:rsidRDefault="0050513B" w:rsidP="00131119"/>
    <w:p w14:paraId="772028AD" w14:textId="77777777" w:rsidR="0050513B" w:rsidRDefault="0050513B" w:rsidP="00131119"/>
    <w:p w14:paraId="27C55C7A" w14:textId="77777777" w:rsidR="0050513B" w:rsidRDefault="0050513B" w:rsidP="00131119">
      <w:pPr>
        <w:pStyle w:val="NormalH"/>
      </w:pPr>
      <w:r>
        <w:lastRenderedPageBreak/>
        <w:t>Record of change</w:t>
      </w:r>
    </w:p>
    <w:p w14:paraId="59796FE3" w14:textId="77777777" w:rsidR="0050513B" w:rsidRDefault="0050513B" w:rsidP="00131119"/>
    <w:p w14:paraId="22C640D1" w14:textId="77777777" w:rsidR="0050513B" w:rsidRDefault="0050513B" w:rsidP="00131119">
      <w:r>
        <w:t>*A - Added M - Modified D - Deleted</w:t>
      </w:r>
    </w:p>
    <w:tbl>
      <w:tblPr>
        <w:tblW w:w="9000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5"/>
        <w:gridCol w:w="2065"/>
        <w:gridCol w:w="990"/>
        <w:gridCol w:w="3150"/>
        <w:gridCol w:w="1530"/>
      </w:tblGrid>
      <w:tr w:rsidR="0050513B" w14:paraId="52D102BA" w14:textId="77777777" w:rsidTr="00776998">
        <w:tc>
          <w:tcPr>
            <w:tcW w:w="1265" w:type="dxa"/>
            <w:shd w:val="clear" w:color="auto" w:fill="FFE8E1"/>
          </w:tcPr>
          <w:p w14:paraId="2AB1543D" w14:textId="77777777" w:rsidR="0050513B" w:rsidRDefault="0050513B" w:rsidP="00131119">
            <w:pPr>
              <w:pStyle w:val="HeadingLv1"/>
            </w:pPr>
            <w:r>
              <w:t>Effective Date</w:t>
            </w:r>
          </w:p>
        </w:tc>
        <w:tc>
          <w:tcPr>
            <w:tcW w:w="2065" w:type="dxa"/>
            <w:shd w:val="clear" w:color="auto" w:fill="FFE8E1"/>
          </w:tcPr>
          <w:p w14:paraId="6FF9787B" w14:textId="77777777" w:rsidR="0050513B" w:rsidRDefault="0050513B" w:rsidP="00131119">
            <w:pPr>
              <w:pStyle w:val="HeadingLv1"/>
            </w:pPr>
            <w:r>
              <w:t>Changed Items</w:t>
            </w:r>
          </w:p>
        </w:tc>
        <w:tc>
          <w:tcPr>
            <w:tcW w:w="990" w:type="dxa"/>
            <w:shd w:val="clear" w:color="auto" w:fill="FFE8E1"/>
          </w:tcPr>
          <w:p w14:paraId="508FFC18" w14:textId="77777777" w:rsidR="0050513B" w:rsidRDefault="0050513B" w:rsidP="00131119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3150" w:type="dxa"/>
            <w:shd w:val="clear" w:color="auto" w:fill="FFE8E1"/>
          </w:tcPr>
          <w:p w14:paraId="3EC716D6" w14:textId="77777777" w:rsidR="0050513B" w:rsidRDefault="0050513B" w:rsidP="00131119">
            <w:pPr>
              <w:pStyle w:val="HeadingLv1"/>
            </w:pPr>
            <w:r>
              <w:t>Change Description</w:t>
            </w:r>
          </w:p>
        </w:tc>
        <w:tc>
          <w:tcPr>
            <w:tcW w:w="1530" w:type="dxa"/>
            <w:shd w:val="clear" w:color="auto" w:fill="FFE8E1"/>
          </w:tcPr>
          <w:p w14:paraId="76C3DBB7" w14:textId="77777777" w:rsidR="0050513B" w:rsidRDefault="0050513B" w:rsidP="00131119">
            <w:pPr>
              <w:pStyle w:val="HeadingLv1"/>
            </w:pPr>
            <w:r>
              <w:t>New Version</w:t>
            </w:r>
          </w:p>
        </w:tc>
      </w:tr>
      <w:tr w:rsidR="0050513B" w14:paraId="3EA9B4C4" w14:textId="77777777" w:rsidTr="00776998">
        <w:tc>
          <w:tcPr>
            <w:tcW w:w="1265" w:type="dxa"/>
          </w:tcPr>
          <w:p w14:paraId="37626E2A" w14:textId="20360012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56291DDE" w14:textId="4C187765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026BBAF9" w14:textId="2634C045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79F09674" w14:textId="351FF633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1DC8E298" w14:textId="77777777" w:rsidR="0050513B" w:rsidRDefault="0050513B" w:rsidP="00131119">
            <w:pPr>
              <w:pStyle w:val="Bang"/>
            </w:pPr>
          </w:p>
        </w:tc>
      </w:tr>
      <w:tr w:rsidR="0050513B" w14:paraId="72614F9B" w14:textId="77777777" w:rsidTr="00776998">
        <w:tc>
          <w:tcPr>
            <w:tcW w:w="1265" w:type="dxa"/>
          </w:tcPr>
          <w:p w14:paraId="0F888AFD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0448BFD7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75F449DC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37C263F3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378131D3" w14:textId="77777777" w:rsidR="0050513B" w:rsidRDefault="0050513B" w:rsidP="00131119">
            <w:pPr>
              <w:pStyle w:val="Bang"/>
            </w:pPr>
          </w:p>
        </w:tc>
      </w:tr>
      <w:tr w:rsidR="0050513B" w14:paraId="50D43DA4" w14:textId="77777777" w:rsidTr="00776998">
        <w:tc>
          <w:tcPr>
            <w:tcW w:w="1265" w:type="dxa"/>
          </w:tcPr>
          <w:p w14:paraId="1A37D2FD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6AA5FA1E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7C79324D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508BB945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1B4F6B4E" w14:textId="77777777" w:rsidR="0050513B" w:rsidRDefault="0050513B" w:rsidP="00131119">
            <w:pPr>
              <w:pStyle w:val="Bang"/>
            </w:pPr>
          </w:p>
        </w:tc>
      </w:tr>
      <w:tr w:rsidR="0050513B" w14:paraId="504EC3FA" w14:textId="77777777" w:rsidTr="00776998">
        <w:tc>
          <w:tcPr>
            <w:tcW w:w="1265" w:type="dxa"/>
          </w:tcPr>
          <w:p w14:paraId="794DA028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320607BB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2C636BAC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7D267E0C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48BE8706" w14:textId="77777777" w:rsidR="0050513B" w:rsidRDefault="0050513B" w:rsidP="00131119">
            <w:pPr>
              <w:pStyle w:val="Bang"/>
            </w:pPr>
          </w:p>
        </w:tc>
      </w:tr>
      <w:tr w:rsidR="0050513B" w14:paraId="4FBFAD6B" w14:textId="77777777" w:rsidTr="00776998">
        <w:tc>
          <w:tcPr>
            <w:tcW w:w="1265" w:type="dxa"/>
          </w:tcPr>
          <w:p w14:paraId="78C11CA4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2374C314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516CA7B6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506ADBF7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2E856D52" w14:textId="77777777" w:rsidR="0050513B" w:rsidRDefault="0050513B" w:rsidP="00131119">
            <w:pPr>
              <w:pStyle w:val="Bang"/>
            </w:pPr>
          </w:p>
        </w:tc>
      </w:tr>
      <w:tr w:rsidR="0050513B" w14:paraId="5F464E81" w14:textId="77777777" w:rsidTr="00776998">
        <w:tc>
          <w:tcPr>
            <w:tcW w:w="1265" w:type="dxa"/>
          </w:tcPr>
          <w:p w14:paraId="076CB86B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70EB8C7A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17791996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1BD74D50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2DBDA3EC" w14:textId="77777777" w:rsidR="0050513B" w:rsidRDefault="0050513B" w:rsidP="00131119">
            <w:pPr>
              <w:pStyle w:val="Bang"/>
            </w:pPr>
          </w:p>
        </w:tc>
      </w:tr>
      <w:tr w:rsidR="0050513B" w14:paraId="0339027F" w14:textId="77777777" w:rsidTr="00776998">
        <w:tc>
          <w:tcPr>
            <w:tcW w:w="1265" w:type="dxa"/>
          </w:tcPr>
          <w:p w14:paraId="273E866D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24B7DC17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3C8325B0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0E49A7C8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3AB66B23" w14:textId="77777777" w:rsidR="0050513B" w:rsidRDefault="0050513B" w:rsidP="00131119">
            <w:pPr>
              <w:pStyle w:val="Bang"/>
            </w:pPr>
          </w:p>
        </w:tc>
      </w:tr>
      <w:tr w:rsidR="0050513B" w14:paraId="30A659EA" w14:textId="77777777" w:rsidTr="00776998">
        <w:tc>
          <w:tcPr>
            <w:tcW w:w="1265" w:type="dxa"/>
          </w:tcPr>
          <w:p w14:paraId="3D218160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496D2568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7B40D5FA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015DD7CD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082C903E" w14:textId="77777777" w:rsidR="0050513B" w:rsidRDefault="0050513B" w:rsidP="00131119">
            <w:pPr>
              <w:pStyle w:val="Bang"/>
            </w:pPr>
          </w:p>
        </w:tc>
      </w:tr>
      <w:tr w:rsidR="0050513B" w14:paraId="3004813B" w14:textId="77777777" w:rsidTr="00776998">
        <w:tc>
          <w:tcPr>
            <w:tcW w:w="1265" w:type="dxa"/>
          </w:tcPr>
          <w:p w14:paraId="78D43E9B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0172CBA4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2BFB1019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59A5476E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34B21CB8" w14:textId="77777777" w:rsidR="0050513B" w:rsidRDefault="0050513B" w:rsidP="00131119">
            <w:pPr>
              <w:pStyle w:val="Bang"/>
            </w:pPr>
          </w:p>
        </w:tc>
      </w:tr>
      <w:tr w:rsidR="0050513B" w14:paraId="51269AE1" w14:textId="77777777" w:rsidTr="00776998">
        <w:tc>
          <w:tcPr>
            <w:tcW w:w="1265" w:type="dxa"/>
          </w:tcPr>
          <w:p w14:paraId="37DE8BBA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6FA3297F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617BDF8D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683C0C25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62AAE52B" w14:textId="77777777" w:rsidR="0050513B" w:rsidRDefault="0050513B" w:rsidP="00131119">
            <w:pPr>
              <w:pStyle w:val="Bang"/>
            </w:pPr>
          </w:p>
        </w:tc>
      </w:tr>
      <w:tr w:rsidR="0050513B" w14:paraId="41EBCE7B" w14:textId="77777777" w:rsidTr="00776998">
        <w:tc>
          <w:tcPr>
            <w:tcW w:w="1265" w:type="dxa"/>
          </w:tcPr>
          <w:p w14:paraId="51109808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04A55323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55730C3A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39A8F4D9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21C5F244" w14:textId="77777777" w:rsidR="0050513B" w:rsidRDefault="0050513B" w:rsidP="00131119">
            <w:pPr>
              <w:pStyle w:val="Bang"/>
            </w:pPr>
          </w:p>
        </w:tc>
      </w:tr>
      <w:tr w:rsidR="0050513B" w14:paraId="659B6B39" w14:textId="77777777" w:rsidTr="00776998">
        <w:tc>
          <w:tcPr>
            <w:tcW w:w="1265" w:type="dxa"/>
          </w:tcPr>
          <w:p w14:paraId="0E5D0BDE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229D0C8E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7DF7734E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190F81BB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02F0A94C" w14:textId="77777777" w:rsidR="0050513B" w:rsidRDefault="0050513B" w:rsidP="00131119">
            <w:pPr>
              <w:pStyle w:val="Bang"/>
            </w:pPr>
          </w:p>
        </w:tc>
      </w:tr>
      <w:tr w:rsidR="0050513B" w14:paraId="0E743DB5" w14:textId="77777777" w:rsidTr="00776998">
        <w:tc>
          <w:tcPr>
            <w:tcW w:w="1265" w:type="dxa"/>
          </w:tcPr>
          <w:p w14:paraId="166D66C4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7E0C3DBF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36A9D2B5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2C052938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5D0B1D69" w14:textId="77777777" w:rsidR="0050513B" w:rsidRDefault="0050513B" w:rsidP="00131119">
            <w:pPr>
              <w:pStyle w:val="Bang"/>
            </w:pPr>
          </w:p>
        </w:tc>
      </w:tr>
      <w:tr w:rsidR="0050513B" w14:paraId="76816E0D" w14:textId="77777777" w:rsidTr="00776998">
        <w:tc>
          <w:tcPr>
            <w:tcW w:w="1265" w:type="dxa"/>
          </w:tcPr>
          <w:p w14:paraId="1C700633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10AA83E9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789329A7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40B1EBB9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04ACDC05" w14:textId="77777777" w:rsidR="0050513B" w:rsidRDefault="0050513B" w:rsidP="00131119">
            <w:pPr>
              <w:pStyle w:val="Bang"/>
            </w:pPr>
          </w:p>
        </w:tc>
      </w:tr>
      <w:tr w:rsidR="0050513B" w14:paraId="5F71FC5D" w14:textId="77777777" w:rsidTr="00776998">
        <w:tc>
          <w:tcPr>
            <w:tcW w:w="1265" w:type="dxa"/>
          </w:tcPr>
          <w:p w14:paraId="5E67D870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50E73A4C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51B447E1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0C366D84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1F140E36" w14:textId="77777777" w:rsidR="0050513B" w:rsidRDefault="0050513B" w:rsidP="00131119">
            <w:pPr>
              <w:pStyle w:val="Bang"/>
            </w:pPr>
          </w:p>
        </w:tc>
      </w:tr>
      <w:tr w:rsidR="0050513B" w14:paraId="17CED2D1" w14:textId="77777777" w:rsidTr="00776998">
        <w:tc>
          <w:tcPr>
            <w:tcW w:w="1265" w:type="dxa"/>
          </w:tcPr>
          <w:p w14:paraId="32EB7851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0E7390EC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028B6AE1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398FF59B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62CE1A2B" w14:textId="77777777" w:rsidR="0050513B" w:rsidRDefault="0050513B" w:rsidP="00131119">
            <w:pPr>
              <w:pStyle w:val="Bang"/>
            </w:pPr>
          </w:p>
        </w:tc>
      </w:tr>
      <w:tr w:rsidR="0050513B" w14:paraId="7BF3F531" w14:textId="77777777" w:rsidTr="00776998">
        <w:tc>
          <w:tcPr>
            <w:tcW w:w="1265" w:type="dxa"/>
          </w:tcPr>
          <w:p w14:paraId="747A64AE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16754F5D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2D7268D8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192CF9F1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6D7D535C" w14:textId="77777777" w:rsidR="0050513B" w:rsidRDefault="0050513B" w:rsidP="00131119">
            <w:pPr>
              <w:pStyle w:val="Bang"/>
            </w:pPr>
          </w:p>
        </w:tc>
      </w:tr>
      <w:tr w:rsidR="0050513B" w14:paraId="57DD0888" w14:textId="77777777" w:rsidTr="00776998">
        <w:tc>
          <w:tcPr>
            <w:tcW w:w="1265" w:type="dxa"/>
          </w:tcPr>
          <w:p w14:paraId="591253E8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2F29D5E8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72FFEAF6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5EE5DCB8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33517AB4" w14:textId="77777777" w:rsidR="0050513B" w:rsidRDefault="0050513B" w:rsidP="00131119">
            <w:pPr>
              <w:pStyle w:val="Bang"/>
            </w:pPr>
          </w:p>
        </w:tc>
      </w:tr>
      <w:tr w:rsidR="0050513B" w14:paraId="26471FDA" w14:textId="77777777" w:rsidTr="00776998">
        <w:tc>
          <w:tcPr>
            <w:tcW w:w="1265" w:type="dxa"/>
          </w:tcPr>
          <w:p w14:paraId="559D2BA3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099FEB14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570A1018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38183A8B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148AA776" w14:textId="77777777" w:rsidR="0050513B" w:rsidRDefault="0050513B" w:rsidP="00131119">
            <w:pPr>
              <w:pStyle w:val="Bang"/>
            </w:pPr>
          </w:p>
        </w:tc>
      </w:tr>
      <w:tr w:rsidR="0050513B" w14:paraId="619EA607" w14:textId="77777777" w:rsidTr="00776998">
        <w:tc>
          <w:tcPr>
            <w:tcW w:w="1265" w:type="dxa"/>
          </w:tcPr>
          <w:p w14:paraId="119DBAB3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6B1029F6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6626A066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72E467C1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3F6D5D3C" w14:textId="77777777" w:rsidR="0050513B" w:rsidRDefault="0050513B" w:rsidP="00131119">
            <w:pPr>
              <w:pStyle w:val="Bang"/>
            </w:pPr>
          </w:p>
        </w:tc>
      </w:tr>
      <w:tr w:rsidR="0050513B" w14:paraId="0D5A334A" w14:textId="77777777" w:rsidTr="00776998">
        <w:tc>
          <w:tcPr>
            <w:tcW w:w="1265" w:type="dxa"/>
          </w:tcPr>
          <w:p w14:paraId="1E545594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2463CBFC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23954563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30939B57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29BB312C" w14:textId="77777777" w:rsidR="0050513B" w:rsidRDefault="0050513B" w:rsidP="00131119">
            <w:pPr>
              <w:pStyle w:val="Bang"/>
            </w:pPr>
          </w:p>
        </w:tc>
      </w:tr>
    </w:tbl>
    <w:p w14:paraId="586E4A3D" w14:textId="77777777" w:rsidR="0050513B" w:rsidRDefault="0050513B" w:rsidP="00131119"/>
    <w:p w14:paraId="58CC6B8E" w14:textId="306FA1BE" w:rsidR="0050513B" w:rsidRDefault="0050513B" w:rsidP="007818A9">
      <w:pPr>
        <w:pStyle w:val="NormalH"/>
      </w:pPr>
      <w:bookmarkStart w:id="2" w:name="_Toc446234547"/>
      <w:bookmarkStart w:id="3" w:name="_Toc467738720"/>
      <w:bookmarkStart w:id="4" w:name="_Toc499640208"/>
      <w:bookmarkStart w:id="5" w:name="_Toc463083793"/>
      <w:bookmarkStart w:id="6" w:name="_Toc465677963"/>
      <w:bookmarkStart w:id="7" w:name="_Toc467738735"/>
      <w:bookmarkEnd w:id="0"/>
      <w:bookmarkEnd w:id="1"/>
      <w:r>
        <w:lastRenderedPageBreak/>
        <w:t xml:space="preserve">SIGNATURE </w:t>
      </w:r>
      <w:smartTag w:uri="urn:schemas-microsoft-com:office:smarttags" w:element="stockticker">
        <w:r>
          <w:t>PAGE</w:t>
        </w:r>
      </w:smartTag>
    </w:p>
    <w:p w14:paraId="35471242" w14:textId="77777777" w:rsidR="0050513B" w:rsidRDefault="0050513B" w:rsidP="00131119"/>
    <w:p w14:paraId="2E95EFBE" w14:textId="322399F9" w:rsidR="005E166E" w:rsidRDefault="0050513B" w:rsidP="005E166E">
      <w:r>
        <w:rPr>
          <w:b/>
          <w:bCs/>
        </w:rPr>
        <w:t>ORIGINATOR:</w:t>
      </w:r>
      <w:r>
        <w:tab/>
      </w:r>
      <w:r w:rsidR="00776998">
        <w:t xml:space="preserve"> </w:t>
      </w:r>
      <w:r w:rsidR="00776998">
        <w:tab/>
      </w:r>
      <w:r w:rsidR="005E166E">
        <w:t>Le Quang Vinh</w:t>
      </w:r>
      <w:r w:rsidR="005E166E">
        <w:tab/>
      </w:r>
      <w:r w:rsidR="005E166E">
        <w:tab/>
        <w:t xml:space="preserve">13/07/2021      </w:t>
      </w:r>
    </w:p>
    <w:p w14:paraId="242010AB" w14:textId="1AD6C67E" w:rsidR="005E166E" w:rsidRDefault="005E166E" w:rsidP="005E166E">
      <w:r>
        <w:tab/>
      </w:r>
      <w:r>
        <w:tab/>
      </w:r>
      <w:r>
        <w:tab/>
      </w:r>
      <w:r>
        <w:tab/>
        <w:t>Leader</w:t>
      </w:r>
    </w:p>
    <w:p w14:paraId="3C898BDE" w14:textId="77777777" w:rsidR="005E166E" w:rsidRDefault="005E166E" w:rsidP="005E166E"/>
    <w:p w14:paraId="702396F2" w14:textId="320C7CE4" w:rsidR="00776998" w:rsidRDefault="00776998" w:rsidP="005E166E">
      <w:pPr>
        <w:ind w:left="2340" w:firstLine="540"/>
      </w:pPr>
      <w:r>
        <w:t>Huynh Thi Khanh Tram</w:t>
      </w:r>
      <w:r>
        <w:tab/>
        <w:t>13/07/2021</w:t>
      </w:r>
    </w:p>
    <w:p w14:paraId="055F45DD" w14:textId="4334E489" w:rsidR="00776998" w:rsidRDefault="00776998" w:rsidP="00131119">
      <w:r>
        <w:tab/>
      </w:r>
      <w:r>
        <w:tab/>
      </w:r>
      <w:r>
        <w:tab/>
      </w:r>
      <w:r>
        <w:tab/>
      </w:r>
      <w:r w:rsidR="00BB03F5">
        <w:t>Member</w:t>
      </w:r>
    </w:p>
    <w:p w14:paraId="67612CDB" w14:textId="1602B569" w:rsidR="00776998" w:rsidRDefault="00776998" w:rsidP="00131119"/>
    <w:p w14:paraId="00F64D8C" w14:textId="71782B4A" w:rsidR="00776998" w:rsidRDefault="00776998" w:rsidP="00131119">
      <w:r>
        <w:tab/>
      </w:r>
      <w:r>
        <w:tab/>
      </w:r>
      <w:r>
        <w:tab/>
      </w:r>
      <w:r>
        <w:tab/>
        <w:t>Pham Viet Tai</w:t>
      </w:r>
      <w:r>
        <w:tab/>
      </w:r>
      <w:r>
        <w:tab/>
        <w:t>13/07/2021</w:t>
      </w:r>
    </w:p>
    <w:p w14:paraId="2A21BB08" w14:textId="717AF751" w:rsidR="00776998" w:rsidRDefault="00776998" w:rsidP="00131119">
      <w:r>
        <w:tab/>
      </w:r>
      <w:r>
        <w:tab/>
      </w:r>
      <w:r>
        <w:tab/>
      </w:r>
      <w:r>
        <w:tab/>
      </w:r>
      <w:r w:rsidR="00691882">
        <w:t>Member</w:t>
      </w:r>
    </w:p>
    <w:p w14:paraId="5FAEF5FD" w14:textId="77777777" w:rsidR="0050513B" w:rsidRDefault="0050513B" w:rsidP="00131119"/>
    <w:p w14:paraId="1E739753" w14:textId="28A0C80F" w:rsidR="0050513B" w:rsidRDefault="0050513B" w:rsidP="001F4A6D">
      <w:r>
        <w:rPr>
          <w:b/>
          <w:bCs/>
        </w:rPr>
        <w:t>REVIEWERS:</w:t>
      </w:r>
      <w:r>
        <w:tab/>
      </w:r>
      <w:r w:rsidR="001F4A6D">
        <w:t>Lai Duc Hung</w:t>
      </w:r>
      <w:r w:rsidR="001F4A6D">
        <w:tab/>
        <w:t>13/07/2021</w:t>
      </w:r>
    </w:p>
    <w:p w14:paraId="3B27A8CA" w14:textId="4FC27C00" w:rsidR="001F4A6D" w:rsidRPr="00691882" w:rsidRDefault="001F4A6D" w:rsidP="001F4A6D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691882">
        <w:t>Instructor</w:t>
      </w:r>
    </w:p>
    <w:p w14:paraId="17856064" w14:textId="77777777" w:rsidR="001F4A6D" w:rsidRDefault="001F4A6D" w:rsidP="001F4A6D"/>
    <w:p w14:paraId="2A7675C8" w14:textId="0E2F0534" w:rsidR="001F4A6D" w:rsidRDefault="0050513B" w:rsidP="001F4A6D">
      <w:r>
        <w:rPr>
          <w:b/>
          <w:bCs/>
        </w:rPr>
        <w:t>APPROVAL:</w:t>
      </w:r>
      <w:r>
        <w:tab/>
      </w:r>
      <w:r w:rsidR="001F4A6D">
        <w:t>Lai Duc Hung</w:t>
      </w:r>
      <w:r w:rsidR="001F4A6D">
        <w:tab/>
        <w:t>13/07/2021</w:t>
      </w:r>
    </w:p>
    <w:p w14:paraId="3CE756DC" w14:textId="0D1732FA" w:rsidR="001F4A6D" w:rsidRPr="001F4A6D" w:rsidRDefault="001F4A6D" w:rsidP="001F4A6D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691882">
        <w:t>Instructor</w:t>
      </w:r>
    </w:p>
    <w:p w14:paraId="4F62C770" w14:textId="77777777" w:rsidR="009969C0" w:rsidRDefault="009969C0" w:rsidP="00461196">
      <w:pPr>
        <w:pStyle w:val="TOC1"/>
        <w:rPr>
          <w:sz w:val="24"/>
          <w:szCs w:val="24"/>
          <w:lang w:val="en-GB"/>
        </w:rPr>
      </w:pPr>
    </w:p>
    <w:p w14:paraId="362E2B60" w14:textId="77777777" w:rsidR="009969C0" w:rsidRDefault="009969C0" w:rsidP="00461196">
      <w:pPr>
        <w:pStyle w:val="TOC1"/>
        <w:rPr>
          <w:sz w:val="24"/>
          <w:szCs w:val="24"/>
          <w:lang w:val="en-GB"/>
        </w:rPr>
      </w:pPr>
    </w:p>
    <w:p w14:paraId="32CE9A58" w14:textId="77777777" w:rsidR="009969C0" w:rsidRDefault="009969C0" w:rsidP="00461196">
      <w:pPr>
        <w:pStyle w:val="TOC1"/>
        <w:rPr>
          <w:sz w:val="24"/>
          <w:szCs w:val="24"/>
          <w:lang w:val="en-GB"/>
        </w:rPr>
      </w:pPr>
    </w:p>
    <w:p w14:paraId="228F897F" w14:textId="37171666" w:rsidR="009969C0" w:rsidRDefault="009969C0" w:rsidP="00461196">
      <w:pPr>
        <w:pStyle w:val="TOC1"/>
        <w:rPr>
          <w:sz w:val="24"/>
          <w:szCs w:val="24"/>
          <w:lang w:val="en-GB"/>
        </w:rPr>
      </w:pPr>
    </w:p>
    <w:p w14:paraId="0BC30639" w14:textId="53D270E7" w:rsidR="00AB554A" w:rsidRDefault="00AB554A" w:rsidP="00AB554A">
      <w:pPr>
        <w:rPr>
          <w:lang w:val="en-GB"/>
        </w:rPr>
      </w:pPr>
    </w:p>
    <w:p w14:paraId="4B423099" w14:textId="454F3FE3" w:rsidR="00AB554A" w:rsidRDefault="00AB554A" w:rsidP="00AB554A">
      <w:pPr>
        <w:rPr>
          <w:lang w:val="en-GB"/>
        </w:rPr>
      </w:pPr>
    </w:p>
    <w:p w14:paraId="726293F1" w14:textId="459CD286" w:rsidR="009969C0" w:rsidRDefault="009969C0" w:rsidP="009969C0">
      <w:pPr>
        <w:pStyle w:val="TOC1"/>
        <w:rPr>
          <w:sz w:val="24"/>
          <w:szCs w:val="24"/>
          <w:lang w:val="en-GB"/>
        </w:rPr>
      </w:pPr>
    </w:p>
    <w:p w14:paraId="2C452E5E" w14:textId="75109979" w:rsidR="007818A9" w:rsidRDefault="007818A9" w:rsidP="007818A9">
      <w:pPr>
        <w:rPr>
          <w:lang w:val="en-GB"/>
        </w:rPr>
      </w:pPr>
    </w:p>
    <w:p w14:paraId="18DCA22F" w14:textId="634695DA" w:rsidR="007818A9" w:rsidRDefault="007818A9" w:rsidP="007818A9">
      <w:pPr>
        <w:rPr>
          <w:lang w:val="en-GB"/>
        </w:rPr>
      </w:pPr>
    </w:p>
    <w:p w14:paraId="25EFAF8D" w14:textId="772E8884" w:rsidR="007818A9" w:rsidRDefault="007818A9" w:rsidP="007818A9">
      <w:pPr>
        <w:rPr>
          <w:lang w:val="en-GB"/>
        </w:rPr>
      </w:pPr>
    </w:p>
    <w:p w14:paraId="4F38170E" w14:textId="77777777" w:rsidR="007818A9" w:rsidRPr="007818A9" w:rsidRDefault="007818A9" w:rsidP="007818A9">
      <w:pPr>
        <w:rPr>
          <w:lang w:val="en-GB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6593383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CC1291" w14:textId="29515D44" w:rsidR="00AB554A" w:rsidRDefault="00AB554A">
          <w:pPr>
            <w:pStyle w:val="TOCHeading"/>
          </w:pPr>
          <w:r>
            <w:t>Table of Contents</w:t>
          </w:r>
        </w:p>
        <w:p w14:paraId="1B5B6AC8" w14:textId="14BA9B10" w:rsidR="00F072AD" w:rsidRDefault="00AB554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158018" w:history="1">
            <w:r w:rsidR="00F072AD" w:rsidRPr="00613047">
              <w:rPr>
                <w:rStyle w:val="Hyperlink"/>
              </w:rPr>
              <w:t>1.</w:t>
            </w:r>
            <w:r w:rsidR="00F072A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Introduction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_Toc77158018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7</w:t>
            </w:r>
            <w:r w:rsidR="00F072AD">
              <w:rPr>
                <w:webHidden/>
              </w:rPr>
              <w:fldChar w:fldCharType="end"/>
            </w:r>
          </w:hyperlink>
        </w:p>
        <w:p w14:paraId="1D1C3C4C" w14:textId="7CA9F948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19" w:history="1">
            <w:r w:rsidR="00F072AD" w:rsidRPr="00613047">
              <w:rPr>
                <w:rStyle w:val="Hyperlink"/>
              </w:rPr>
              <w:t>1.1.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Purpose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_Toc77158019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7</w:t>
            </w:r>
            <w:r w:rsidR="00F072AD">
              <w:rPr>
                <w:webHidden/>
              </w:rPr>
              <w:fldChar w:fldCharType="end"/>
            </w:r>
          </w:hyperlink>
        </w:p>
        <w:p w14:paraId="5F41E794" w14:textId="2875A1BE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20" w:history="1">
            <w:r w:rsidR="00F072AD" w:rsidRPr="00613047">
              <w:rPr>
                <w:rStyle w:val="Hyperlink"/>
              </w:rPr>
              <w:t>1.2.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Scope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_Toc77158020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7</w:t>
            </w:r>
            <w:r w:rsidR="00F072AD">
              <w:rPr>
                <w:webHidden/>
              </w:rPr>
              <w:fldChar w:fldCharType="end"/>
            </w:r>
          </w:hyperlink>
        </w:p>
        <w:p w14:paraId="7E5E0CE7" w14:textId="1FC1DB32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21" w:history="1">
            <w:r w:rsidR="00F072AD" w:rsidRPr="00613047">
              <w:rPr>
                <w:rStyle w:val="Hyperlink"/>
              </w:rPr>
              <w:t>1.3.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Definitions, Acronyms, and Abbreviations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_Toc77158021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7</w:t>
            </w:r>
            <w:r w:rsidR="00F072AD">
              <w:rPr>
                <w:webHidden/>
              </w:rPr>
              <w:fldChar w:fldCharType="end"/>
            </w:r>
          </w:hyperlink>
        </w:p>
        <w:p w14:paraId="7921E895" w14:textId="379C9A00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22" w:history="1">
            <w:r w:rsidR="00F072AD" w:rsidRPr="00613047">
              <w:rPr>
                <w:rStyle w:val="Hyperlink"/>
              </w:rPr>
              <w:t>1.4.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References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_Toc77158022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7</w:t>
            </w:r>
            <w:r w:rsidR="00F072AD">
              <w:rPr>
                <w:webHidden/>
              </w:rPr>
              <w:fldChar w:fldCharType="end"/>
            </w:r>
          </w:hyperlink>
        </w:p>
        <w:p w14:paraId="24E4A746" w14:textId="0ED28BFC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23" w:history="1">
            <w:r w:rsidR="00F072AD" w:rsidRPr="00613047">
              <w:rPr>
                <w:rStyle w:val="Hyperlink"/>
              </w:rPr>
              <w:t>1.5.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Overview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_Toc77158023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8</w:t>
            </w:r>
            <w:r w:rsidR="00F072AD">
              <w:rPr>
                <w:webHidden/>
              </w:rPr>
              <w:fldChar w:fldCharType="end"/>
            </w:r>
          </w:hyperlink>
        </w:p>
        <w:p w14:paraId="72F1E7BE" w14:textId="65198F9B" w:rsidR="00F072AD" w:rsidRDefault="00287C5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  <w:lang w:eastAsia="ja-JP"/>
            </w:rPr>
          </w:pPr>
          <w:hyperlink w:anchor="_Toc77158024" w:history="1">
            <w:r w:rsidR="00F072AD" w:rsidRPr="00613047">
              <w:rPr>
                <w:rStyle w:val="Hyperlink"/>
              </w:rPr>
              <w:t>2.</w:t>
            </w:r>
            <w:r w:rsidR="00F072A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Overall Description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_Toc77158024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9</w:t>
            </w:r>
            <w:r w:rsidR="00F072AD">
              <w:rPr>
                <w:webHidden/>
              </w:rPr>
              <w:fldChar w:fldCharType="end"/>
            </w:r>
          </w:hyperlink>
        </w:p>
        <w:p w14:paraId="45545085" w14:textId="43CC32CA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25" w:history="1">
            <w:r w:rsidR="00F072AD" w:rsidRPr="00613047">
              <w:rPr>
                <w:rStyle w:val="Hyperlink"/>
              </w:rPr>
              <w:t>2.1.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Product Perspective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_Toc77158025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9</w:t>
            </w:r>
            <w:r w:rsidR="00F072AD">
              <w:rPr>
                <w:webHidden/>
              </w:rPr>
              <w:fldChar w:fldCharType="end"/>
            </w:r>
          </w:hyperlink>
        </w:p>
        <w:p w14:paraId="4EA1D8C1" w14:textId="1D1610F5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26" w:history="1">
            <w:r w:rsidR="00F072AD" w:rsidRPr="00613047">
              <w:rPr>
                <w:rStyle w:val="Hyperlink"/>
              </w:rPr>
              <w:t>2.2.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Product features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_Toc77158026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9</w:t>
            </w:r>
            <w:r w:rsidR="00F072AD">
              <w:rPr>
                <w:webHidden/>
              </w:rPr>
              <w:fldChar w:fldCharType="end"/>
            </w:r>
          </w:hyperlink>
        </w:p>
        <w:p w14:paraId="3205472B" w14:textId="715E7E59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27" w:history="1">
            <w:r w:rsidR="00F072AD" w:rsidRPr="00613047">
              <w:rPr>
                <w:rStyle w:val="Hyperlink"/>
                <w:bdr w:val="none" w:sz="0" w:space="0" w:color="auto" w:frame="1"/>
              </w:rPr>
              <w:t>2.3.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  <w:bdr w:val="none" w:sz="0" w:space="0" w:color="auto" w:frame="1"/>
              </w:rPr>
              <w:t>Operating environment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_Toc77158027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10</w:t>
            </w:r>
            <w:r w:rsidR="00F072AD">
              <w:rPr>
                <w:webHidden/>
              </w:rPr>
              <w:fldChar w:fldCharType="end"/>
            </w:r>
          </w:hyperlink>
        </w:p>
        <w:p w14:paraId="0F881B69" w14:textId="6540C268" w:rsidR="00F072AD" w:rsidRDefault="00287C5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  <w:lang w:eastAsia="ja-JP"/>
            </w:rPr>
          </w:pPr>
          <w:hyperlink w:anchor="_Toc77158028" w:history="1">
            <w:r w:rsidR="00F072AD" w:rsidRPr="00613047">
              <w:rPr>
                <w:rStyle w:val="Hyperlink"/>
              </w:rPr>
              <w:t>3.</w:t>
            </w:r>
            <w:r w:rsidR="00F072A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FUNCTIONAL Requirements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_Toc77158028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11</w:t>
            </w:r>
            <w:r w:rsidR="00F072AD">
              <w:rPr>
                <w:webHidden/>
              </w:rPr>
              <w:fldChar w:fldCharType="end"/>
            </w:r>
          </w:hyperlink>
        </w:p>
        <w:p w14:paraId="73903600" w14:textId="27ED9661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29" w:history="1">
            <w:r w:rsidR="00F072AD" w:rsidRPr="00613047">
              <w:rPr>
                <w:rStyle w:val="Hyperlink"/>
              </w:rPr>
              <w:t>3.1.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Use Cases Diagram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_Toc77158029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11</w:t>
            </w:r>
            <w:r w:rsidR="00F072AD">
              <w:rPr>
                <w:webHidden/>
              </w:rPr>
              <w:fldChar w:fldCharType="end"/>
            </w:r>
          </w:hyperlink>
        </w:p>
        <w:p w14:paraId="7E749A4D" w14:textId="12AC7981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30" w:history="1">
            <w:r w:rsidR="00F072AD" w:rsidRPr="00613047">
              <w:rPr>
                <w:rStyle w:val="Hyperlink"/>
              </w:rPr>
              <w:t>3.2.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View profile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_Toc77158030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11</w:t>
            </w:r>
            <w:r w:rsidR="00F072AD">
              <w:rPr>
                <w:webHidden/>
              </w:rPr>
              <w:fldChar w:fldCharType="end"/>
            </w:r>
          </w:hyperlink>
        </w:p>
        <w:p w14:paraId="5A50895C" w14:textId="25BA971B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31" w:history="1">
            <w:r w:rsidR="00F072AD" w:rsidRPr="00613047">
              <w:rPr>
                <w:rStyle w:val="Hyperlink"/>
              </w:rPr>
              <w:t>3.3.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Edit profile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_Toc77158031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13</w:t>
            </w:r>
            <w:r w:rsidR="00F072AD">
              <w:rPr>
                <w:webHidden/>
              </w:rPr>
              <w:fldChar w:fldCharType="end"/>
            </w:r>
          </w:hyperlink>
        </w:p>
        <w:p w14:paraId="5EB28555" w14:textId="176410DD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32" w:history="1">
            <w:r w:rsidR="00F072AD" w:rsidRPr="00613047">
              <w:rPr>
                <w:rStyle w:val="Hyperlink"/>
              </w:rPr>
              <w:t>3.4.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Log out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_Toc77158032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15</w:t>
            </w:r>
            <w:r w:rsidR="00F072AD">
              <w:rPr>
                <w:webHidden/>
              </w:rPr>
              <w:fldChar w:fldCharType="end"/>
            </w:r>
          </w:hyperlink>
        </w:p>
        <w:p w14:paraId="01B1F1D6" w14:textId="3AE97276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33" w:history="1">
            <w:r w:rsidR="00F072AD" w:rsidRPr="00613047">
              <w:rPr>
                <w:rStyle w:val="Hyperlink"/>
              </w:rPr>
              <w:t>3.5.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Get notification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_Toc77158033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16</w:t>
            </w:r>
            <w:r w:rsidR="00F072AD">
              <w:rPr>
                <w:webHidden/>
              </w:rPr>
              <w:fldChar w:fldCharType="end"/>
            </w:r>
          </w:hyperlink>
        </w:p>
        <w:p w14:paraId="22975E0F" w14:textId="1970BDDE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34" w:history="1">
            <w:r w:rsidR="00F072AD" w:rsidRPr="00613047">
              <w:rPr>
                <w:rStyle w:val="Hyperlink"/>
              </w:rPr>
              <w:t>3.6.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Register bike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_Toc77158034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17</w:t>
            </w:r>
            <w:r w:rsidR="00F072AD">
              <w:rPr>
                <w:webHidden/>
              </w:rPr>
              <w:fldChar w:fldCharType="end"/>
            </w:r>
          </w:hyperlink>
        </w:p>
        <w:p w14:paraId="24002B96" w14:textId="1D3B91EF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35" w:history="1">
            <w:r w:rsidR="00F072AD" w:rsidRPr="00613047">
              <w:rPr>
                <w:rStyle w:val="Hyperlink"/>
              </w:rPr>
              <w:t>3.7.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Create problem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_Toc77158035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20</w:t>
            </w:r>
            <w:r w:rsidR="00F072AD">
              <w:rPr>
                <w:webHidden/>
              </w:rPr>
              <w:fldChar w:fldCharType="end"/>
            </w:r>
          </w:hyperlink>
        </w:p>
        <w:p w14:paraId="3594E492" w14:textId="6EAA9B25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36" w:history="1">
            <w:r w:rsidR="00F072AD" w:rsidRPr="00613047">
              <w:rPr>
                <w:rStyle w:val="Hyperlink"/>
              </w:rPr>
              <w:t>3.8.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View the nearest repair shop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_Toc77158036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22</w:t>
            </w:r>
            <w:r w:rsidR="00F072AD">
              <w:rPr>
                <w:webHidden/>
              </w:rPr>
              <w:fldChar w:fldCharType="end"/>
            </w:r>
          </w:hyperlink>
        </w:p>
        <w:p w14:paraId="2C118F08" w14:textId="562D7D11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37" w:history="1">
            <w:r w:rsidR="00F072AD" w:rsidRPr="00613047">
              <w:rPr>
                <w:rStyle w:val="Hyperlink"/>
              </w:rPr>
              <w:t>3.9.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Choose shop to repair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_Toc77158037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23</w:t>
            </w:r>
            <w:r w:rsidR="00F072AD">
              <w:rPr>
                <w:webHidden/>
              </w:rPr>
              <w:fldChar w:fldCharType="end"/>
            </w:r>
          </w:hyperlink>
        </w:p>
        <w:p w14:paraId="38A8DF27" w14:textId="3A9AFCEC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38" w:history="1">
            <w:r w:rsidR="00F072AD" w:rsidRPr="00613047">
              <w:rPr>
                <w:rStyle w:val="Hyperlink"/>
              </w:rPr>
              <w:t>3.10.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View service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_Toc77158038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25</w:t>
            </w:r>
            <w:r w:rsidR="00F072AD">
              <w:rPr>
                <w:webHidden/>
              </w:rPr>
              <w:fldChar w:fldCharType="end"/>
            </w:r>
          </w:hyperlink>
        </w:p>
        <w:p w14:paraId="4185AC51" w14:textId="7210ECDD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39" w:history="1">
            <w:r w:rsidR="00F072AD" w:rsidRPr="00613047">
              <w:rPr>
                <w:rStyle w:val="Hyperlink"/>
              </w:rPr>
              <w:t>3.11.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View customer’s feedbacks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_Toc77158039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26</w:t>
            </w:r>
            <w:r w:rsidR="00F072AD">
              <w:rPr>
                <w:webHidden/>
              </w:rPr>
              <w:fldChar w:fldCharType="end"/>
            </w:r>
          </w:hyperlink>
        </w:p>
        <w:p w14:paraId="40306E67" w14:textId="06A50864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40" w:history="1">
            <w:r w:rsidR="00F072AD" w:rsidRPr="00613047">
              <w:rPr>
                <w:rStyle w:val="Hyperlink"/>
              </w:rPr>
              <w:t>3.12.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Send problem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_Toc77158040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28</w:t>
            </w:r>
            <w:r w:rsidR="00F072AD">
              <w:rPr>
                <w:webHidden/>
              </w:rPr>
              <w:fldChar w:fldCharType="end"/>
            </w:r>
          </w:hyperlink>
        </w:p>
        <w:p w14:paraId="1D082A21" w14:textId="6C54CE9D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41" w:history="1">
            <w:r w:rsidR="00F072AD" w:rsidRPr="00613047">
              <w:rPr>
                <w:rStyle w:val="Hyperlink"/>
              </w:rPr>
              <w:t>3.13.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Receive notifications from staff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_Toc77158041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29</w:t>
            </w:r>
            <w:r w:rsidR="00F072AD">
              <w:rPr>
                <w:webHidden/>
              </w:rPr>
              <w:fldChar w:fldCharType="end"/>
            </w:r>
          </w:hyperlink>
        </w:p>
        <w:p w14:paraId="5D44FD1E" w14:textId="095F5D37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42" w:history="1">
            <w:r w:rsidR="00F072AD" w:rsidRPr="00613047">
              <w:rPr>
                <w:rStyle w:val="Hyperlink"/>
              </w:rPr>
              <w:t>3.14.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View staff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_Toc77158042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31</w:t>
            </w:r>
            <w:r w:rsidR="00F072AD">
              <w:rPr>
                <w:webHidden/>
              </w:rPr>
              <w:fldChar w:fldCharType="end"/>
            </w:r>
          </w:hyperlink>
        </w:p>
        <w:p w14:paraId="3AAF4C87" w14:textId="737AF571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43" w:history="1">
            <w:r w:rsidR="00F072AD" w:rsidRPr="00613047">
              <w:rPr>
                <w:rStyle w:val="Hyperlink"/>
              </w:rPr>
              <w:t>3.15.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View the bill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_Toc77158043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32</w:t>
            </w:r>
            <w:r w:rsidR="00F072AD">
              <w:rPr>
                <w:webHidden/>
              </w:rPr>
              <w:fldChar w:fldCharType="end"/>
            </w:r>
          </w:hyperlink>
        </w:p>
        <w:p w14:paraId="7217AEB5" w14:textId="297ECD00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44" w:history="1">
            <w:r w:rsidR="00F072AD" w:rsidRPr="00613047">
              <w:rPr>
                <w:rStyle w:val="Hyperlink"/>
              </w:rPr>
              <w:t>3.16.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Pay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_Toc77158044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34</w:t>
            </w:r>
            <w:r w:rsidR="00F072AD">
              <w:rPr>
                <w:webHidden/>
              </w:rPr>
              <w:fldChar w:fldCharType="end"/>
            </w:r>
          </w:hyperlink>
        </w:p>
        <w:p w14:paraId="11964387" w14:textId="3E562057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45" w:history="1">
            <w:r w:rsidR="00F072AD" w:rsidRPr="00613047">
              <w:rPr>
                <w:rStyle w:val="Hyperlink"/>
              </w:rPr>
              <w:t>3.17.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Send feedback about service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_Toc77158045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35</w:t>
            </w:r>
            <w:r w:rsidR="00F072AD">
              <w:rPr>
                <w:webHidden/>
              </w:rPr>
              <w:fldChar w:fldCharType="end"/>
            </w:r>
          </w:hyperlink>
        </w:p>
        <w:p w14:paraId="4CA94990" w14:textId="534B3C73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46" w:history="1">
            <w:r w:rsidR="00F072AD" w:rsidRPr="00613047">
              <w:rPr>
                <w:rStyle w:val="Hyperlink"/>
              </w:rPr>
              <w:t>3.18.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View customer’s history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_Toc77158046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37</w:t>
            </w:r>
            <w:r w:rsidR="00F072AD">
              <w:rPr>
                <w:webHidden/>
              </w:rPr>
              <w:fldChar w:fldCharType="end"/>
            </w:r>
          </w:hyperlink>
        </w:p>
        <w:p w14:paraId="15780A02" w14:textId="46BB5FF6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47" w:history="1">
            <w:r w:rsidR="00F072AD" w:rsidRPr="00613047">
              <w:rPr>
                <w:rStyle w:val="Hyperlink"/>
              </w:rPr>
              <w:t>3.19.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View problem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_Toc77158047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39</w:t>
            </w:r>
            <w:r w:rsidR="00F072AD">
              <w:rPr>
                <w:webHidden/>
              </w:rPr>
              <w:fldChar w:fldCharType="end"/>
            </w:r>
          </w:hyperlink>
        </w:p>
        <w:p w14:paraId="3924A965" w14:textId="3056E2E8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48" w:history="1">
            <w:r w:rsidR="00F072AD" w:rsidRPr="00613047">
              <w:rPr>
                <w:rStyle w:val="Hyperlink"/>
              </w:rPr>
              <w:t>3.20.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Edit problem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_Toc77158048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41</w:t>
            </w:r>
            <w:r w:rsidR="00F072AD">
              <w:rPr>
                <w:webHidden/>
              </w:rPr>
              <w:fldChar w:fldCharType="end"/>
            </w:r>
          </w:hyperlink>
        </w:p>
        <w:p w14:paraId="4E836A26" w14:textId="3F75E429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49" w:history="1">
            <w:r w:rsidR="00F072AD" w:rsidRPr="00613047">
              <w:rPr>
                <w:rStyle w:val="Hyperlink"/>
              </w:rPr>
              <w:t>3.21.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Cancel problem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_Toc77158049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43</w:t>
            </w:r>
            <w:r w:rsidR="00F072AD">
              <w:rPr>
                <w:webHidden/>
              </w:rPr>
              <w:fldChar w:fldCharType="end"/>
            </w:r>
          </w:hyperlink>
        </w:p>
        <w:p w14:paraId="228C0135" w14:textId="59F5542C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50" w:history="1">
            <w:r w:rsidR="00F072AD" w:rsidRPr="00613047">
              <w:rPr>
                <w:rStyle w:val="Hyperlink"/>
              </w:rPr>
              <w:t>3.22.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Receive problem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_Toc77158050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44</w:t>
            </w:r>
            <w:r w:rsidR="00F072AD">
              <w:rPr>
                <w:webHidden/>
              </w:rPr>
              <w:fldChar w:fldCharType="end"/>
            </w:r>
          </w:hyperlink>
        </w:p>
        <w:p w14:paraId="70171A14" w14:textId="5FBD0A57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51" w:history="1">
            <w:r w:rsidR="00F072AD" w:rsidRPr="00613047">
              <w:rPr>
                <w:rStyle w:val="Hyperlink"/>
              </w:rPr>
              <w:t>3.23.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View Problem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_Toc77158051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46</w:t>
            </w:r>
            <w:r w:rsidR="00F072AD">
              <w:rPr>
                <w:webHidden/>
              </w:rPr>
              <w:fldChar w:fldCharType="end"/>
            </w:r>
          </w:hyperlink>
        </w:p>
        <w:p w14:paraId="41506A93" w14:textId="529BDAFC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52" w:history="1">
            <w:r w:rsidR="00F072AD" w:rsidRPr="00613047">
              <w:rPr>
                <w:rStyle w:val="Hyperlink"/>
              </w:rPr>
              <w:t>3.24.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Accept Problem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_Toc77158052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48</w:t>
            </w:r>
            <w:r w:rsidR="00F072AD">
              <w:rPr>
                <w:webHidden/>
              </w:rPr>
              <w:fldChar w:fldCharType="end"/>
            </w:r>
          </w:hyperlink>
        </w:p>
        <w:p w14:paraId="4515663D" w14:textId="6D38D4BD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53" w:history="1">
            <w:r w:rsidR="00F072AD" w:rsidRPr="00613047">
              <w:rPr>
                <w:rStyle w:val="Hyperlink"/>
              </w:rPr>
              <w:t>3.25.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Cancel Problem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_Toc77158053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49</w:t>
            </w:r>
            <w:r w:rsidR="00F072AD">
              <w:rPr>
                <w:webHidden/>
              </w:rPr>
              <w:fldChar w:fldCharType="end"/>
            </w:r>
          </w:hyperlink>
        </w:p>
        <w:p w14:paraId="61000E05" w14:textId="30B0D2AD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54" w:history="1">
            <w:r w:rsidR="00F072AD" w:rsidRPr="00613047">
              <w:rPr>
                <w:rStyle w:val="Hyperlink"/>
              </w:rPr>
              <w:t>3.26.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Call for help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_Toc77158054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51</w:t>
            </w:r>
            <w:r w:rsidR="00F072AD">
              <w:rPr>
                <w:webHidden/>
              </w:rPr>
              <w:fldChar w:fldCharType="end"/>
            </w:r>
          </w:hyperlink>
        </w:p>
        <w:p w14:paraId="5A26CA2E" w14:textId="7E3E916B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55" w:history="1">
            <w:r w:rsidR="00F072AD" w:rsidRPr="00613047">
              <w:rPr>
                <w:rStyle w:val="Hyperlink"/>
              </w:rPr>
              <w:t>3.27.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Create bill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_Toc77158055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52</w:t>
            </w:r>
            <w:r w:rsidR="00F072AD">
              <w:rPr>
                <w:webHidden/>
              </w:rPr>
              <w:fldChar w:fldCharType="end"/>
            </w:r>
          </w:hyperlink>
        </w:p>
        <w:p w14:paraId="1D2723ED" w14:textId="7528FD9A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56" w:history="1">
            <w:r w:rsidR="00F072AD" w:rsidRPr="00613047">
              <w:rPr>
                <w:rStyle w:val="Hyperlink"/>
              </w:rPr>
              <w:t>3.28.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View staff’s history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_Toc77158056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55</w:t>
            </w:r>
            <w:r w:rsidR="00F072AD">
              <w:rPr>
                <w:webHidden/>
              </w:rPr>
              <w:fldChar w:fldCharType="end"/>
            </w:r>
          </w:hyperlink>
        </w:p>
        <w:p w14:paraId="0199ED14" w14:textId="793C2ABD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57" w:history="1">
            <w:r w:rsidR="00F072AD" w:rsidRPr="00613047">
              <w:rPr>
                <w:rStyle w:val="Hyperlink"/>
              </w:rPr>
              <w:t>3.29.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Send feedback about customer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_Toc77158057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56</w:t>
            </w:r>
            <w:r w:rsidR="00F072AD">
              <w:rPr>
                <w:webHidden/>
              </w:rPr>
              <w:fldChar w:fldCharType="end"/>
            </w:r>
          </w:hyperlink>
        </w:p>
        <w:p w14:paraId="0928D1AA" w14:textId="07B01594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58" w:history="1">
            <w:r w:rsidR="00F072AD" w:rsidRPr="00613047">
              <w:rPr>
                <w:rStyle w:val="Hyperlink"/>
              </w:rPr>
              <w:t>3.30.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Manage repair shop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_Toc77158058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59</w:t>
            </w:r>
            <w:r w:rsidR="00F072AD">
              <w:rPr>
                <w:webHidden/>
              </w:rPr>
              <w:fldChar w:fldCharType="end"/>
            </w:r>
          </w:hyperlink>
        </w:p>
        <w:p w14:paraId="7E001F7A" w14:textId="200FFF80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59" w:history="1">
            <w:r w:rsidR="00F072AD" w:rsidRPr="00613047">
              <w:rPr>
                <w:rStyle w:val="Hyperlink"/>
              </w:rPr>
              <w:t>3.31.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Approve the repair shop’s account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_Toc77158059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60</w:t>
            </w:r>
            <w:r w:rsidR="00F072AD">
              <w:rPr>
                <w:webHidden/>
              </w:rPr>
              <w:fldChar w:fldCharType="end"/>
            </w:r>
          </w:hyperlink>
        </w:p>
        <w:p w14:paraId="65C483EA" w14:textId="5DF95DAE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60" w:history="1">
            <w:r w:rsidR="00F072AD" w:rsidRPr="00613047">
              <w:rPr>
                <w:rStyle w:val="Hyperlink"/>
              </w:rPr>
              <w:t>3.32.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View repair shop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_Toc77158060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62</w:t>
            </w:r>
            <w:r w:rsidR="00F072AD">
              <w:rPr>
                <w:webHidden/>
              </w:rPr>
              <w:fldChar w:fldCharType="end"/>
            </w:r>
          </w:hyperlink>
        </w:p>
        <w:p w14:paraId="3F05A284" w14:textId="2D43F9B4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61" w:history="1">
            <w:r w:rsidR="00F072AD" w:rsidRPr="00613047">
              <w:rPr>
                <w:rStyle w:val="Hyperlink"/>
              </w:rPr>
              <w:t>3.33.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Disable repair shop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_Toc77158061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64</w:t>
            </w:r>
            <w:r w:rsidR="00F072AD">
              <w:rPr>
                <w:webHidden/>
              </w:rPr>
              <w:fldChar w:fldCharType="end"/>
            </w:r>
          </w:hyperlink>
        </w:p>
        <w:p w14:paraId="56387B1E" w14:textId="657AC64D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62" w:history="1">
            <w:r w:rsidR="00F072AD" w:rsidRPr="00613047">
              <w:rPr>
                <w:rStyle w:val="Hyperlink"/>
              </w:rPr>
              <w:t>3.34.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Get the list staff’s feedbacks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_Toc77158062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65</w:t>
            </w:r>
            <w:r w:rsidR="00F072AD">
              <w:rPr>
                <w:webHidden/>
              </w:rPr>
              <w:fldChar w:fldCharType="end"/>
            </w:r>
          </w:hyperlink>
        </w:p>
        <w:p w14:paraId="4FD80D95" w14:textId="4D100752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63" w:history="1">
            <w:r w:rsidR="00F072AD" w:rsidRPr="00613047">
              <w:rPr>
                <w:rStyle w:val="Hyperlink"/>
              </w:rPr>
              <w:t>3.35.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View staff’s feedbacks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_Toc77158063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67</w:t>
            </w:r>
            <w:r w:rsidR="00F072AD">
              <w:rPr>
                <w:webHidden/>
              </w:rPr>
              <w:fldChar w:fldCharType="end"/>
            </w:r>
          </w:hyperlink>
        </w:p>
        <w:p w14:paraId="2E8DE53F" w14:textId="408FB35A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64" w:history="1">
            <w:r w:rsidR="00F072AD" w:rsidRPr="00613047">
              <w:rPr>
                <w:rStyle w:val="Hyperlink"/>
              </w:rPr>
              <w:t>3.36.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View customer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_Toc77158064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69</w:t>
            </w:r>
            <w:r w:rsidR="00F072AD">
              <w:rPr>
                <w:webHidden/>
              </w:rPr>
              <w:fldChar w:fldCharType="end"/>
            </w:r>
          </w:hyperlink>
        </w:p>
        <w:p w14:paraId="14A06CBE" w14:textId="4195FC24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65" w:history="1">
            <w:r w:rsidR="00F072AD" w:rsidRPr="00613047">
              <w:rPr>
                <w:rStyle w:val="Hyperlink"/>
              </w:rPr>
              <w:t>3.37.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Disable customer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_Toc77158065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70</w:t>
            </w:r>
            <w:r w:rsidR="00F072AD">
              <w:rPr>
                <w:webHidden/>
              </w:rPr>
              <w:fldChar w:fldCharType="end"/>
            </w:r>
          </w:hyperlink>
        </w:p>
        <w:p w14:paraId="69787A1B" w14:textId="2CB979D6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66" w:history="1">
            <w:r w:rsidR="00F072AD" w:rsidRPr="00613047">
              <w:rPr>
                <w:rStyle w:val="Hyperlink"/>
              </w:rPr>
              <w:t>3.38.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View staff’s feedbacks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_Toc77158066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72</w:t>
            </w:r>
            <w:r w:rsidR="00F072AD">
              <w:rPr>
                <w:webHidden/>
              </w:rPr>
              <w:fldChar w:fldCharType="end"/>
            </w:r>
          </w:hyperlink>
        </w:p>
        <w:p w14:paraId="4DF149C8" w14:textId="2D1F81B6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67" w:history="1">
            <w:r w:rsidR="00F072AD" w:rsidRPr="00613047">
              <w:rPr>
                <w:rStyle w:val="Hyperlink"/>
              </w:rPr>
              <w:t>3.39.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Register Bike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_Toc77158067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74</w:t>
            </w:r>
            <w:r w:rsidR="00F072AD">
              <w:rPr>
                <w:webHidden/>
              </w:rPr>
              <w:fldChar w:fldCharType="end"/>
            </w:r>
          </w:hyperlink>
        </w:p>
        <w:p w14:paraId="3CA84DAE" w14:textId="0EEAEFD1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68" w:history="1">
            <w:r w:rsidR="00F072AD" w:rsidRPr="00613047">
              <w:rPr>
                <w:rStyle w:val="Hyperlink"/>
              </w:rPr>
              <w:t>3.40.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Login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_Toc77158068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76</w:t>
            </w:r>
            <w:r w:rsidR="00F072AD">
              <w:rPr>
                <w:webHidden/>
              </w:rPr>
              <w:fldChar w:fldCharType="end"/>
            </w:r>
          </w:hyperlink>
        </w:p>
        <w:p w14:paraId="1FB8E5C1" w14:textId="723C3FEF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69" w:history="1">
            <w:r w:rsidR="00F072AD" w:rsidRPr="00613047">
              <w:rPr>
                <w:rStyle w:val="Hyperlink"/>
              </w:rPr>
              <w:t>3.41.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Login with Gmail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_Toc77158069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78</w:t>
            </w:r>
            <w:r w:rsidR="00F072AD">
              <w:rPr>
                <w:webHidden/>
              </w:rPr>
              <w:fldChar w:fldCharType="end"/>
            </w:r>
          </w:hyperlink>
        </w:p>
        <w:p w14:paraId="1352D2EA" w14:textId="22211061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70" w:history="1">
            <w:r w:rsidR="00F072AD" w:rsidRPr="00613047">
              <w:rPr>
                <w:rStyle w:val="Hyperlink"/>
              </w:rPr>
              <w:t>3.42.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View staff’s account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_Toc77158070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79</w:t>
            </w:r>
            <w:r w:rsidR="00F072AD">
              <w:rPr>
                <w:webHidden/>
              </w:rPr>
              <w:fldChar w:fldCharType="end"/>
            </w:r>
          </w:hyperlink>
        </w:p>
        <w:p w14:paraId="6B721E84" w14:textId="65D53CE8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71" w:history="1">
            <w:r w:rsidR="00F072AD" w:rsidRPr="00613047">
              <w:rPr>
                <w:rStyle w:val="Hyperlink"/>
              </w:rPr>
              <w:t>3.43.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Disable staff's account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_Toc77158071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81</w:t>
            </w:r>
            <w:r w:rsidR="00F072AD">
              <w:rPr>
                <w:webHidden/>
              </w:rPr>
              <w:fldChar w:fldCharType="end"/>
            </w:r>
          </w:hyperlink>
        </w:p>
        <w:p w14:paraId="1409A10C" w14:textId="57CDC151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72" w:history="1">
            <w:r w:rsidR="00F072AD" w:rsidRPr="00613047">
              <w:rPr>
                <w:rStyle w:val="Hyperlink"/>
              </w:rPr>
              <w:t>3.44.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Get the list of customer’s feedback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_Toc77158072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82</w:t>
            </w:r>
            <w:r w:rsidR="00F072AD">
              <w:rPr>
                <w:webHidden/>
              </w:rPr>
              <w:fldChar w:fldCharType="end"/>
            </w:r>
          </w:hyperlink>
        </w:p>
        <w:p w14:paraId="5073FCD6" w14:textId="73FB5289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73" w:history="1">
            <w:r w:rsidR="00F072AD" w:rsidRPr="00613047">
              <w:rPr>
                <w:rStyle w:val="Hyperlink"/>
              </w:rPr>
              <w:t>3.45.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View customer’s feedbacks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_Toc77158073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83</w:t>
            </w:r>
            <w:r w:rsidR="00F072AD">
              <w:rPr>
                <w:webHidden/>
              </w:rPr>
              <w:fldChar w:fldCharType="end"/>
            </w:r>
          </w:hyperlink>
        </w:p>
        <w:p w14:paraId="0CB76F6B" w14:textId="4B58C22A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74" w:history="1">
            <w:r w:rsidR="00F072AD" w:rsidRPr="00613047">
              <w:rPr>
                <w:rStyle w:val="Hyperlink"/>
              </w:rPr>
              <w:t>3.46.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Create account for staff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_Toc77158074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85</w:t>
            </w:r>
            <w:r w:rsidR="00F072AD">
              <w:rPr>
                <w:webHidden/>
              </w:rPr>
              <w:fldChar w:fldCharType="end"/>
            </w:r>
          </w:hyperlink>
        </w:p>
        <w:p w14:paraId="743A0EE5" w14:textId="3053BEFE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75" w:history="1">
            <w:r w:rsidR="00F072AD" w:rsidRPr="00613047">
              <w:rPr>
                <w:rStyle w:val="Hyperlink"/>
              </w:rPr>
              <w:t>3.47.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Get the list of bills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_Toc77158075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87</w:t>
            </w:r>
            <w:r w:rsidR="00F072AD">
              <w:rPr>
                <w:webHidden/>
              </w:rPr>
              <w:fldChar w:fldCharType="end"/>
            </w:r>
          </w:hyperlink>
        </w:p>
        <w:p w14:paraId="725A5BC7" w14:textId="02FB496E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76" w:history="1">
            <w:r w:rsidR="00F072AD" w:rsidRPr="00613047">
              <w:rPr>
                <w:rStyle w:val="Hyperlink"/>
              </w:rPr>
              <w:t>3.48.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View a bill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_Toc77158076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88</w:t>
            </w:r>
            <w:r w:rsidR="00F072AD">
              <w:rPr>
                <w:webHidden/>
              </w:rPr>
              <w:fldChar w:fldCharType="end"/>
            </w:r>
          </w:hyperlink>
        </w:p>
        <w:p w14:paraId="0F7FD369" w14:textId="02D95886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77" w:history="1">
            <w:r w:rsidR="00F072AD" w:rsidRPr="00613047">
              <w:rPr>
                <w:rStyle w:val="Hyperlink"/>
              </w:rPr>
              <w:t>3.49.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Create service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_Toc77158077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90</w:t>
            </w:r>
            <w:r w:rsidR="00F072AD">
              <w:rPr>
                <w:webHidden/>
              </w:rPr>
              <w:fldChar w:fldCharType="end"/>
            </w:r>
          </w:hyperlink>
        </w:p>
        <w:p w14:paraId="35DE2F33" w14:textId="06C64C83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78" w:history="1">
            <w:r w:rsidR="00F072AD" w:rsidRPr="00613047">
              <w:rPr>
                <w:rStyle w:val="Hyperlink"/>
              </w:rPr>
              <w:t>3.50.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Edit service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_Toc77158078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92</w:t>
            </w:r>
            <w:r w:rsidR="00F072AD">
              <w:rPr>
                <w:webHidden/>
              </w:rPr>
              <w:fldChar w:fldCharType="end"/>
            </w:r>
          </w:hyperlink>
        </w:p>
        <w:p w14:paraId="27C57904" w14:textId="69881F88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79" w:history="1">
            <w:r w:rsidR="00F072AD" w:rsidRPr="00613047">
              <w:rPr>
                <w:rStyle w:val="Hyperlink"/>
              </w:rPr>
              <w:t>3.51.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View service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_Toc77158079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93</w:t>
            </w:r>
            <w:r w:rsidR="00F072AD">
              <w:rPr>
                <w:webHidden/>
              </w:rPr>
              <w:fldChar w:fldCharType="end"/>
            </w:r>
          </w:hyperlink>
        </w:p>
        <w:p w14:paraId="5DC05EDA" w14:textId="4DCB0874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80" w:history="1">
            <w:r w:rsidR="00F072AD" w:rsidRPr="00613047">
              <w:rPr>
                <w:rStyle w:val="Hyperlink"/>
              </w:rPr>
              <w:t>3.52.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Delete service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_Toc77158080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95</w:t>
            </w:r>
            <w:r w:rsidR="00F072AD">
              <w:rPr>
                <w:webHidden/>
              </w:rPr>
              <w:fldChar w:fldCharType="end"/>
            </w:r>
          </w:hyperlink>
        </w:p>
        <w:p w14:paraId="3803A737" w14:textId="552D943F" w:rsidR="00F072AD" w:rsidRDefault="00287C5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  <w:lang w:eastAsia="ja-JP"/>
            </w:rPr>
          </w:pPr>
          <w:hyperlink w:anchor="_Toc77158081" w:history="1">
            <w:r w:rsidR="00F072AD" w:rsidRPr="00613047">
              <w:rPr>
                <w:rStyle w:val="Hyperlink"/>
              </w:rPr>
              <w:t>4.</w:t>
            </w:r>
            <w:r w:rsidR="00F072A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NON-FUNCTIONAL Requirements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_Toc77158081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97</w:t>
            </w:r>
            <w:r w:rsidR="00F072AD">
              <w:rPr>
                <w:webHidden/>
              </w:rPr>
              <w:fldChar w:fldCharType="end"/>
            </w:r>
          </w:hyperlink>
        </w:p>
        <w:p w14:paraId="7F32B089" w14:textId="47CA2E8A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82" w:history="1">
            <w:r w:rsidR="00F072AD" w:rsidRPr="00613047">
              <w:rPr>
                <w:rStyle w:val="Hyperlink"/>
              </w:rPr>
              <w:t>4.1.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Usability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_Toc77158082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97</w:t>
            </w:r>
            <w:r w:rsidR="00F072AD">
              <w:rPr>
                <w:webHidden/>
              </w:rPr>
              <w:fldChar w:fldCharType="end"/>
            </w:r>
          </w:hyperlink>
        </w:p>
        <w:p w14:paraId="56AB6384" w14:textId="39BAC877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83" w:history="1">
            <w:r w:rsidR="00F072AD" w:rsidRPr="00613047">
              <w:rPr>
                <w:rStyle w:val="Hyperlink"/>
              </w:rPr>
              <w:t>4.2.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Reliability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_Toc77158083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97</w:t>
            </w:r>
            <w:r w:rsidR="00F072AD">
              <w:rPr>
                <w:webHidden/>
              </w:rPr>
              <w:fldChar w:fldCharType="end"/>
            </w:r>
          </w:hyperlink>
        </w:p>
        <w:p w14:paraId="0815A097" w14:textId="0378AF62" w:rsidR="00F072AD" w:rsidRDefault="00287C5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58084" w:history="1">
            <w:r w:rsidR="00F072AD" w:rsidRPr="00613047">
              <w:rPr>
                <w:rStyle w:val="Hyperlink"/>
              </w:rPr>
              <w:t>4.3.</w:t>
            </w:r>
            <w:r w:rsidR="00F072AD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Performance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_Toc77158084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97</w:t>
            </w:r>
            <w:r w:rsidR="00F072AD">
              <w:rPr>
                <w:webHidden/>
              </w:rPr>
              <w:fldChar w:fldCharType="end"/>
            </w:r>
          </w:hyperlink>
        </w:p>
        <w:p w14:paraId="40BE67F8" w14:textId="06DDF305" w:rsidR="00F072AD" w:rsidRDefault="00287C5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  <w:lang w:eastAsia="ja-JP"/>
            </w:rPr>
          </w:pPr>
          <w:hyperlink w:anchor="_Toc77158085" w:history="1">
            <w:r w:rsidR="00F072AD" w:rsidRPr="00613047">
              <w:rPr>
                <w:rStyle w:val="Hyperlink"/>
              </w:rPr>
              <w:t>5.</w:t>
            </w:r>
            <w:r w:rsidR="00F072A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  <w:lang w:eastAsia="ja-JP"/>
              </w:rPr>
              <w:tab/>
            </w:r>
            <w:r w:rsidR="00F072AD" w:rsidRPr="00613047">
              <w:rPr>
                <w:rStyle w:val="Hyperlink"/>
              </w:rPr>
              <w:t>Supporting Information</w:t>
            </w:r>
            <w:r w:rsidR="00F072AD">
              <w:rPr>
                <w:webHidden/>
              </w:rPr>
              <w:tab/>
            </w:r>
            <w:r w:rsidR="00F072AD">
              <w:rPr>
                <w:webHidden/>
              </w:rPr>
              <w:fldChar w:fldCharType="begin"/>
            </w:r>
            <w:r w:rsidR="00F072AD">
              <w:rPr>
                <w:webHidden/>
              </w:rPr>
              <w:instrText xml:space="preserve"> PAGEREF _Toc77158085 \h </w:instrText>
            </w:r>
            <w:r w:rsidR="00F072AD">
              <w:rPr>
                <w:webHidden/>
              </w:rPr>
            </w:r>
            <w:r w:rsidR="00F072AD">
              <w:rPr>
                <w:webHidden/>
              </w:rPr>
              <w:fldChar w:fldCharType="separate"/>
            </w:r>
            <w:r w:rsidR="00F072AD">
              <w:rPr>
                <w:webHidden/>
              </w:rPr>
              <w:t>98</w:t>
            </w:r>
            <w:r w:rsidR="00F072AD">
              <w:rPr>
                <w:webHidden/>
              </w:rPr>
              <w:fldChar w:fldCharType="end"/>
            </w:r>
          </w:hyperlink>
        </w:p>
        <w:p w14:paraId="40F11C6B" w14:textId="63A767E3" w:rsidR="00AB554A" w:rsidRDefault="00AB554A">
          <w:r>
            <w:rPr>
              <w:b/>
              <w:bCs/>
              <w:noProof/>
            </w:rPr>
            <w:fldChar w:fldCharType="end"/>
          </w:r>
        </w:p>
      </w:sdtContent>
    </w:sdt>
    <w:p w14:paraId="0473A7E5" w14:textId="46B9179F" w:rsidR="0050513B" w:rsidRDefault="0050513B" w:rsidP="00131119">
      <w:pPr>
        <w:rPr>
          <w:lang w:val="en-GB"/>
        </w:rPr>
        <w:sectPr w:rsidR="0050513B">
          <w:headerReference w:type="default" r:id="rId9"/>
          <w:footerReference w:type="default" r:id="rId10"/>
          <w:pgSz w:w="12242" w:h="15842" w:code="1"/>
          <w:pgMar w:top="1440" w:right="1440" w:bottom="1440" w:left="1800" w:header="720" w:footer="720" w:gutter="0"/>
          <w:cols w:space="720"/>
          <w:titlePg/>
        </w:sectPr>
      </w:pPr>
    </w:p>
    <w:p w14:paraId="63FCB5BC" w14:textId="5DDF8B6A" w:rsidR="0050513B" w:rsidRDefault="0050513B" w:rsidP="00461196">
      <w:pPr>
        <w:pStyle w:val="Heading1"/>
        <w:numPr>
          <w:ilvl w:val="0"/>
          <w:numId w:val="28"/>
        </w:numPr>
      </w:pPr>
      <w:bookmarkStart w:id="8" w:name="_Toc521150196"/>
      <w:bookmarkStart w:id="9" w:name="_Toc77150323"/>
      <w:bookmarkStart w:id="10" w:name="_Toc77152631"/>
      <w:bookmarkStart w:id="11" w:name="_Toc77158018"/>
      <w:r>
        <w:lastRenderedPageBreak/>
        <w:t>Introduction</w:t>
      </w:r>
      <w:bookmarkEnd w:id="8"/>
      <w:bookmarkEnd w:id="9"/>
      <w:bookmarkEnd w:id="10"/>
      <w:bookmarkEnd w:id="11"/>
    </w:p>
    <w:p w14:paraId="02CE0524" w14:textId="77777777" w:rsidR="00CE16F5" w:rsidRDefault="00CE16F5" w:rsidP="00CE16F5">
      <w:bookmarkStart w:id="12" w:name="_Toc521150197"/>
      <w:r>
        <w:t>The Bike Rescue is an application that makes it easy for users to find the nearest repair shop.</w:t>
      </w:r>
    </w:p>
    <w:p w14:paraId="0C70A284" w14:textId="29C1F39E" w:rsidR="00131119" w:rsidRPr="00131119" w:rsidRDefault="00CE16F5" w:rsidP="00CE16F5">
      <w:r>
        <w:t>Users can easily view detailed information about that store: reviews, services, location.</w:t>
      </w:r>
    </w:p>
    <w:p w14:paraId="58176AEF" w14:textId="61632FC5" w:rsidR="0050513B" w:rsidRDefault="0050513B" w:rsidP="00461196">
      <w:pPr>
        <w:pStyle w:val="Heading2"/>
      </w:pPr>
      <w:bookmarkStart w:id="13" w:name="_Toc77150324"/>
      <w:bookmarkStart w:id="14" w:name="_Toc77152632"/>
      <w:bookmarkStart w:id="15" w:name="_Toc77158019"/>
      <w:r>
        <w:t>Purpose</w:t>
      </w:r>
      <w:bookmarkEnd w:id="12"/>
      <w:bookmarkEnd w:id="13"/>
      <w:bookmarkEnd w:id="14"/>
      <w:bookmarkEnd w:id="15"/>
    </w:p>
    <w:p w14:paraId="156E2985" w14:textId="29E822E3" w:rsidR="00FE274C" w:rsidRPr="00FE274C" w:rsidRDefault="005F4AB8" w:rsidP="00131119">
      <w:pPr>
        <w:pStyle w:val="BodyText"/>
      </w:pPr>
      <w:r w:rsidRPr="005F4AB8">
        <w:rPr>
          <w:sz w:val="28"/>
          <w:szCs w:val="28"/>
          <w:lang w:val="en-US"/>
        </w:rPr>
        <w:t>The purpose of this application is to help users easily find the nearest repair shop anywhere, even in deserted places.</w:t>
      </w:r>
      <w:r w:rsidR="00FE274C">
        <w:tab/>
      </w:r>
    </w:p>
    <w:p w14:paraId="3E3B8CDD" w14:textId="3F5A5D49" w:rsidR="0050513B" w:rsidRDefault="003F3A31" w:rsidP="00461196">
      <w:pPr>
        <w:pStyle w:val="Heading2"/>
      </w:pPr>
      <w:bookmarkStart w:id="16" w:name="_Toc521150198"/>
      <w:bookmarkStart w:id="17" w:name="_Toc77150325"/>
      <w:bookmarkStart w:id="18" w:name="_Toc77152633"/>
      <w:bookmarkStart w:id="19" w:name="_Toc77158020"/>
      <w:r>
        <w:t>Scope</w:t>
      </w:r>
      <w:bookmarkEnd w:id="16"/>
      <w:bookmarkEnd w:id="17"/>
      <w:bookmarkEnd w:id="18"/>
      <w:bookmarkEnd w:id="19"/>
    </w:p>
    <w:p w14:paraId="6A8AEFE6" w14:textId="77777777" w:rsidR="00F27CBA" w:rsidRDefault="00F27CBA" w:rsidP="005C28F2">
      <w:r w:rsidRPr="00F27CBA">
        <w:t xml:space="preserve">The Bike Rescue is an application that runs on a smartphone platform. </w:t>
      </w:r>
    </w:p>
    <w:p w14:paraId="11D1C268" w14:textId="298E395A" w:rsidR="005C28F2" w:rsidRDefault="00F27CBA" w:rsidP="005C28F2">
      <w:r w:rsidRPr="00F27CBA">
        <w:t xml:space="preserve">Users can book the repair shop they want, see the service and rating of the repair shop. </w:t>
      </w:r>
      <w:r w:rsidR="005C28F2">
        <w:t>Besides, the user can cancel the booking and feedback the repairer.</w:t>
      </w:r>
    </w:p>
    <w:p w14:paraId="371BD5FD" w14:textId="27748787" w:rsidR="005C28F2" w:rsidRPr="005C28F2" w:rsidRDefault="001B66BD" w:rsidP="005C28F2">
      <w:r>
        <w:t>The s</w:t>
      </w:r>
      <w:r w:rsidR="00F27CBA" w:rsidRPr="00F27CBA">
        <w:t xml:space="preserve">taff </w:t>
      </w:r>
      <w:r>
        <w:t xml:space="preserve">working at the </w:t>
      </w:r>
      <w:r w:rsidR="00F27CBA" w:rsidRPr="00F27CBA">
        <w:t>repair shop can view the problem, then the staff can accept or cancel the problem.</w:t>
      </w:r>
      <w:r w:rsidR="00F27CBA">
        <w:t xml:space="preserve">   </w:t>
      </w:r>
    </w:p>
    <w:p w14:paraId="41ED2C51" w14:textId="425931F3" w:rsidR="0050513B" w:rsidRDefault="003F3A31" w:rsidP="00461196">
      <w:pPr>
        <w:pStyle w:val="Heading2"/>
      </w:pPr>
      <w:bookmarkStart w:id="20" w:name="_Toc521150199"/>
      <w:bookmarkStart w:id="21" w:name="_Toc77150326"/>
      <w:bookmarkStart w:id="22" w:name="_Toc77152634"/>
      <w:bookmarkStart w:id="23" w:name="_Toc77158021"/>
      <w:r>
        <w:t>Definitions, Acronyms, and Abbreviations</w:t>
      </w:r>
      <w:bookmarkEnd w:id="20"/>
      <w:bookmarkEnd w:id="21"/>
      <w:bookmarkEnd w:id="22"/>
      <w:bookmarkEnd w:id="23"/>
    </w:p>
    <w:p w14:paraId="42C9FE5C" w14:textId="43788105" w:rsidR="005C28F2" w:rsidRDefault="00EB294B" w:rsidP="005C28F2">
      <w:r>
        <w:t xml:space="preserve">Bike </w:t>
      </w:r>
      <w:r w:rsidR="00F67531">
        <w:t>R</w:t>
      </w:r>
      <w:r>
        <w:t>e</w:t>
      </w:r>
      <w:r w:rsidR="00D54127">
        <w:t>scu</w:t>
      </w:r>
      <w:r>
        <w:t>e</w:t>
      </w:r>
      <w:r w:rsidR="005C28F2">
        <w:t>: The name of the application</w:t>
      </w:r>
    </w:p>
    <w:p w14:paraId="5A2FEE94" w14:textId="77777777" w:rsidR="005C28F2" w:rsidRDefault="00553C30" w:rsidP="005C28F2">
      <w:r>
        <w:rPr>
          <w:lang w:val="vi-VN"/>
        </w:rPr>
        <w:t>Staff</w:t>
      </w:r>
      <w:r w:rsidR="005C28F2">
        <w:t xml:space="preserve">: </w:t>
      </w:r>
      <w:r w:rsidR="005C28F2" w:rsidRPr="001B323A">
        <w:t>a person that is paid to repair things</w:t>
      </w:r>
    </w:p>
    <w:p w14:paraId="7BE097D4" w14:textId="39E9140B" w:rsidR="00553C30" w:rsidRDefault="00553C30" w:rsidP="005C28F2">
      <w:pPr>
        <w:rPr>
          <w:lang w:val="vi-VN"/>
        </w:rPr>
      </w:pPr>
      <w:r>
        <w:rPr>
          <w:lang w:val="vi-VN"/>
        </w:rPr>
        <w:t xml:space="preserve">Repair shop owner: </w:t>
      </w:r>
      <w:r w:rsidRPr="00553C30">
        <w:rPr>
          <w:lang w:val="vi-VN"/>
        </w:rPr>
        <w:t>a shop owner who manages staff</w:t>
      </w:r>
    </w:p>
    <w:p w14:paraId="3DB2C722" w14:textId="1E03C763" w:rsidR="001B66BD" w:rsidRDefault="001B66BD" w:rsidP="005C28F2">
      <w:r>
        <w:t xml:space="preserve">Customer: </w:t>
      </w:r>
      <w:r w:rsidRPr="001B66BD">
        <w:t>the person book and using the service.</w:t>
      </w:r>
    </w:p>
    <w:p w14:paraId="7D81D8F9" w14:textId="7C2B56E9" w:rsidR="001B66BD" w:rsidRPr="001B66BD" w:rsidRDefault="001B66BD" w:rsidP="005C28F2">
      <w:r>
        <w:t>Admin:</w:t>
      </w:r>
      <w:r w:rsidR="009544A4">
        <w:t xml:space="preserve"> </w:t>
      </w:r>
      <w:r w:rsidR="009544A4" w:rsidRPr="009544A4">
        <w:t>The person manages the repair shop and the customer.</w:t>
      </w:r>
    </w:p>
    <w:p w14:paraId="722D87B7" w14:textId="77777777" w:rsidR="005C28F2" w:rsidRPr="001B323A" w:rsidRDefault="005C28F2" w:rsidP="005C28F2">
      <w:r>
        <w:t>SRS: Software Requirement Specification</w:t>
      </w:r>
    </w:p>
    <w:p w14:paraId="57BC604E" w14:textId="77777777" w:rsidR="005C28F2" w:rsidRPr="005C28F2" w:rsidRDefault="005C28F2" w:rsidP="005C28F2"/>
    <w:p w14:paraId="70C76EAB" w14:textId="74147C10" w:rsidR="0050513B" w:rsidRDefault="003F3A31" w:rsidP="00461196">
      <w:pPr>
        <w:pStyle w:val="Heading2"/>
      </w:pPr>
      <w:bookmarkStart w:id="24" w:name="_Toc521150200"/>
      <w:bookmarkStart w:id="25" w:name="_Toc77150327"/>
      <w:bookmarkStart w:id="26" w:name="_Toc77152635"/>
      <w:bookmarkStart w:id="27" w:name="_Toc77158022"/>
      <w:r>
        <w:t>References</w:t>
      </w:r>
      <w:bookmarkEnd w:id="24"/>
      <w:bookmarkEnd w:id="25"/>
      <w:bookmarkEnd w:id="26"/>
      <w:bookmarkEnd w:id="27"/>
    </w:p>
    <w:p w14:paraId="7CE64134" w14:textId="1470ADE4" w:rsidR="001526DA" w:rsidRPr="00F67531" w:rsidRDefault="009544A4" w:rsidP="00F67531">
      <w:pPr>
        <w:ind w:left="0"/>
      </w:pPr>
      <w:r>
        <w:t>N/A</w:t>
      </w:r>
    </w:p>
    <w:p w14:paraId="2DED8A43" w14:textId="2832D655" w:rsidR="0050513B" w:rsidRDefault="003F3A31" w:rsidP="00461196">
      <w:pPr>
        <w:pStyle w:val="Heading2"/>
      </w:pPr>
      <w:bookmarkStart w:id="28" w:name="_Toc521150201"/>
      <w:bookmarkStart w:id="29" w:name="_Toc77150328"/>
      <w:bookmarkStart w:id="30" w:name="_Toc77152636"/>
      <w:bookmarkStart w:id="31" w:name="_Toc77158023"/>
      <w:r>
        <w:lastRenderedPageBreak/>
        <w:t>Overview</w:t>
      </w:r>
      <w:bookmarkEnd w:id="28"/>
      <w:bookmarkEnd w:id="29"/>
      <w:bookmarkEnd w:id="30"/>
      <w:bookmarkEnd w:id="31"/>
    </w:p>
    <w:p w14:paraId="0CDDF4CD" w14:textId="77777777" w:rsidR="00625CED" w:rsidRPr="00BA2754" w:rsidRDefault="00625CED" w:rsidP="00625CED">
      <w:pPr>
        <w:pStyle w:val="BodyText"/>
        <w:rPr>
          <w:sz w:val="28"/>
          <w:szCs w:val="28"/>
        </w:rPr>
      </w:pPr>
      <w:bookmarkStart w:id="32" w:name="_Toc521150202"/>
      <w:r w:rsidRPr="00BA2754">
        <w:rPr>
          <w:sz w:val="28"/>
          <w:szCs w:val="28"/>
        </w:rPr>
        <w:t>The rest of this SRS contains the following information:</w:t>
      </w:r>
    </w:p>
    <w:p w14:paraId="3A050263" w14:textId="77777777" w:rsidR="00625CED" w:rsidRPr="00BA2754" w:rsidRDefault="00625CED" w:rsidP="00625CED">
      <w:pPr>
        <w:pStyle w:val="BodyText"/>
        <w:numPr>
          <w:ilvl w:val="0"/>
          <w:numId w:val="21"/>
        </w:numPr>
        <w:spacing w:after="0"/>
        <w:ind w:left="720"/>
        <w:rPr>
          <w:sz w:val="28"/>
          <w:szCs w:val="28"/>
        </w:rPr>
      </w:pPr>
      <w:r w:rsidRPr="00BA2754">
        <w:rPr>
          <w:sz w:val="28"/>
          <w:szCs w:val="28"/>
        </w:rPr>
        <w:t xml:space="preserve">Overall Description </w:t>
      </w:r>
    </w:p>
    <w:p w14:paraId="6D39665B" w14:textId="77777777" w:rsidR="00625CED" w:rsidRPr="00BA2754" w:rsidRDefault="00625CED" w:rsidP="00625CED">
      <w:pPr>
        <w:pStyle w:val="BodyText"/>
        <w:numPr>
          <w:ilvl w:val="0"/>
          <w:numId w:val="21"/>
        </w:numPr>
        <w:spacing w:after="0"/>
        <w:ind w:left="720"/>
        <w:rPr>
          <w:sz w:val="28"/>
          <w:szCs w:val="28"/>
          <w:lang w:val="en-US"/>
        </w:rPr>
      </w:pPr>
      <w:r w:rsidRPr="00BA2754">
        <w:rPr>
          <w:sz w:val="28"/>
          <w:szCs w:val="28"/>
        </w:rPr>
        <w:t>Functional Requirements</w:t>
      </w:r>
    </w:p>
    <w:p w14:paraId="4E189B75" w14:textId="77777777" w:rsidR="00625CED" w:rsidRPr="00BA2754" w:rsidRDefault="00625CED" w:rsidP="00625CED">
      <w:pPr>
        <w:pStyle w:val="BodyText"/>
        <w:numPr>
          <w:ilvl w:val="0"/>
          <w:numId w:val="21"/>
        </w:numPr>
        <w:spacing w:after="0"/>
        <w:ind w:left="720"/>
        <w:rPr>
          <w:sz w:val="28"/>
          <w:szCs w:val="28"/>
          <w:lang w:val="en-US"/>
        </w:rPr>
      </w:pPr>
      <w:r w:rsidRPr="00BA2754">
        <w:rPr>
          <w:sz w:val="28"/>
          <w:szCs w:val="28"/>
        </w:rPr>
        <w:t>Non-functional Requirements</w:t>
      </w:r>
    </w:p>
    <w:p w14:paraId="2110AEA6" w14:textId="77777777" w:rsidR="00625CED" w:rsidRPr="00BA2754" w:rsidRDefault="00625CED" w:rsidP="00625CED">
      <w:pPr>
        <w:pStyle w:val="BodyText"/>
        <w:numPr>
          <w:ilvl w:val="0"/>
          <w:numId w:val="21"/>
        </w:numPr>
        <w:spacing w:after="0"/>
        <w:ind w:left="720"/>
        <w:rPr>
          <w:sz w:val="28"/>
          <w:szCs w:val="28"/>
        </w:rPr>
      </w:pPr>
      <w:r w:rsidRPr="00BA2754">
        <w:rPr>
          <w:sz w:val="28"/>
          <w:szCs w:val="28"/>
        </w:rPr>
        <w:t>Supporting Information</w:t>
      </w:r>
    </w:p>
    <w:p w14:paraId="1808D34D" w14:textId="185B0C46" w:rsidR="0050513B" w:rsidRDefault="0050513B" w:rsidP="00461196">
      <w:pPr>
        <w:pStyle w:val="Heading1"/>
        <w:numPr>
          <w:ilvl w:val="0"/>
          <w:numId w:val="33"/>
        </w:numPr>
      </w:pPr>
      <w:bookmarkStart w:id="33" w:name="_Toc77150329"/>
      <w:bookmarkStart w:id="34" w:name="_Toc77152637"/>
      <w:bookmarkStart w:id="35" w:name="_Toc77158024"/>
      <w:r>
        <w:lastRenderedPageBreak/>
        <w:t>Overall Description</w:t>
      </w:r>
      <w:bookmarkEnd w:id="32"/>
      <w:bookmarkEnd w:id="33"/>
      <w:bookmarkEnd w:id="34"/>
      <w:bookmarkEnd w:id="35"/>
    </w:p>
    <w:p w14:paraId="31034939" w14:textId="2DA7F464" w:rsidR="00461196" w:rsidRPr="00461196" w:rsidRDefault="00553C30" w:rsidP="00461196">
      <w:pPr>
        <w:pStyle w:val="Heading2"/>
      </w:pPr>
      <w:bookmarkStart w:id="36" w:name="_Toc66707986"/>
      <w:bookmarkStart w:id="37" w:name="_Toc77150330"/>
      <w:bookmarkStart w:id="38" w:name="_Toc77152638"/>
      <w:bookmarkStart w:id="39" w:name="_Toc77158025"/>
      <w:r w:rsidRPr="00553C30">
        <w:t>Product P</w:t>
      </w:r>
      <w:bookmarkEnd w:id="36"/>
      <w:r w:rsidRPr="00553C30">
        <w:t>erspective</w:t>
      </w:r>
      <w:bookmarkEnd w:id="37"/>
      <w:bookmarkEnd w:id="38"/>
      <w:bookmarkEnd w:id="39"/>
    </w:p>
    <w:p w14:paraId="3628EE18" w14:textId="2DFAE8FD" w:rsidR="004C1665" w:rsidRDefault="004C1665" w:rsidP="004C1665">
      <w:pPr>
        <w:rPr>
          <w:bdr w:val="none" w:sz="0" w:space="0" w:color="auto" w:frame="1"/>
        </w:rPr>
      </w:pPr>
      <w:r w:rsidRPr="004C1665">
        <w:rPr>
          <w:bdr w:val="none" w:sz="0" w:space="0" w:color="auto" w:frame="1"/>
        </w:rPr>
        <w:t>The database system stores user information:</w:t>
      </w:r>
    </w:p>
    <w:p w14:paraId="0DC9005D" w14:textId="732B85DD" w:rsidR="004C1665" w:rsidRDefault="004C1665" w:rsidP="004C1665">
      <w:pPr>
        <w:rPr>
          <w:bdr w:val="none" w:sz="0" w:space="0" w:color="auto" w:frame="1"/>
        </w:rPr>
      </w:pPr>
    </w:p>
    <w:p w14:paraId="1B608F5E" w14:textId="77777777" w:rsidR="004C1665" w:rsidRDefault="004C1665" w:rsidP="004C1665">
      <w:pPr>
        <w:pStyle w:val="ListParagraph"/>
        <w:numPr>
          <w:ilvl w:val="0"/>
          <w:numId w:val="23"/>
        </w:numPr>
        <w:rPr>
          <w:b/>
          <w:bCs/>
        </w:rPr>
      </w:pPr>
      <w:r w:rsidRPr="00BA2754">
        <w:rPr>
          <w:b/>
          <w:bCs/>
        </w:rPr>
        <w:t>Customer description:</w:t>
      </w:r>
    </w:p>
    <w:p w14:paraId="6268B98D" w14:textId="77777777" w:rsidR="004C1665" w:rsidRPr="00BA2754" w:rsidRDefault="004C1665" w:rsidP="004C1665">
      <w:pPr>
        <w:pStyle w:val="ListParagraph"/>
        <w:ind w:left="720"/>
        <w:rPr>
          <w:b/>
          <w:bCs/>
        </w:rPr>
      </w:pPr>
    </w:p>
    <w:p w14:paraId="66A33D19" w14:textId="433CF264" w:rsidR="004C1665" w:rsidRDefault="004C1665" w:rsidP="004C1665">
      <w:pPr>
        <w:pStyle w:val="ListParagraph"/>
        <w:rPr>
          <w:bdr w:val="none" w:sz="0" w:space="0" w:color="auto" w:frame="1"/>
        </w:rPr>
      </w:pPr>
      <w:r w:rsidRPr="003E386A">
        <w:rPr>
          <w:bdr w:val="none" w:sz="0" w:space="0" w:color="auto" w:frame="1"/>
        </w:rPr>
        <w:t>It includes customer code, name,</w:t>
      </w:r>
      <w:r>
        <w:rPr>
          <w:bdr w:val="none" w:sz="0" w:space="0" w:color="auto" w:frame="1"/>
        </w:rPr>
        <w:t xml:space="preserve"> password</w:t>
      </w:r>
      <w:r w:rsidR="002F512A">
        <w:rPr>
          <w:bdr w:val="none" w:sz="0" w:space="0" w:color="auto" w:frame="1"/>
        </w:rPr>
        <w:t>, address</w:t>
      </w:r>
      <w:r>
        <w:rPr>
          <w:bdr w:val="none" w:sz="0" w:space="0" w:color="auto" w:frame="1"/>
        </w:rPr>
        <w:t xml:space="preserve"> and phone number</w:t>
      </w:r>
      <w:r w:rsidR="00B66F4B">
        <w:rPr>
          <w:bdr w:val="none" w:sz="0" w:space="0" w:color="auto" w:frame="1"/>
        </w:rPr>
        <w:t>.</w:t>
      </w:r>
    </w:p>
    <w:p w14:paraId="67BB66B8" w14:textId="77777777" w:rsidR="004C1665" w:rsidRPr="004C1665" w:rsidRDefault="004C1665" w:rsidP="004C1665">
      <w:pPr>
        <w:rPr>
          <w:bdr w:val="none" w:sz="0" w:space="0" w:color="auto" w:frame="1"/>
        </w:rPr>
      </w:pPr>
    </w:p>
    <w:p w14:paraId="6F7B5AD7" w14:textId="77777777" w:rsidR="00553C30" w:rsidRDefault="00553C30" w:rsidP="00553C30">
      <w:pPr>
        <w:pStyle w:val="ListParagraph"/>
        <w:numPr>
          <w:ilvl w:val="0"/>
          <w:numId w:val="22"/>
        </w:numPr>
        <w:rPr>
          <w:b/>
          <w:bCs/>
        </w:rPr>
      </w:pPr>
      <w:r>
        <w:rPr>
          <w:b/>
          <w:bCs/>
          <w:lang w:val="vi-VN"/>
        </w:rPr>
        <w:t xml:space="preserve">Staff </w:t>
      </w:r>
      <w:r w:rsidRPr="00BA2754">
        <w:rPr>
          <w:b/>
          <w:bCs/>
        </w:rPr>
        <w:t>detail:</w:t>
      </w:r>
    </w:p>
    <w:p w14:paraId="6A58D46D" w14:textId="77777777" w:rsidR="00553C30" w:rsidRPr="00BA2754" w:rsidRDefault="00553C30" w:rsidP="00553C30">
      <w:pPr>
        <w:pStyle w:val="ListParagraph"/>
        <w:ind w:left="720"/>
        <w:rPr>
          <w:b/>
          <w:bCs/>
        </w:rPr>
      </w:pPr>
    </w:p>
    <w:p w14:paraId="6CDA5035" w14:textId="01ABD726" w:rsidR="00553C30" w:rsidRPr="003E386A" w:rsidRDefault="00553C30" w:rsidP="00553C30">
      <w:pPr>
        <w:pStyle w:val="ListParagraph"/>
        <w:rPr>
          <w:bdr w:val="none" w:sz="0" w:space="0" w:color="auto" w:frame="1"/>
        </w:rPr>
      </w:pPr>
      <w:r w:rsidRPr="003E386A">
        <w:rPr>
          <w:bdr w:val="none" w:sz="0" w:space="0" w:color="auto" w:frame="1"/>
        </w:rPr>
        <w:t xml:space="preserve">It includes </w:t>
      </w:r>
      <w:r w:rsidR="002F512A">
        <w:rPr>
          <w:bdr w:val="none" w:sz="0" w:space="0" w:color="auto" w:frame="1"/>
        </w:rPr>
        <w:t>staff</w:t>
      </w:r>
      <w:r w:rsidRPr="003E386A">
        <w:rPr>
          <w:bdr w:val="none" w:sz="0" w:space="0" w:color="auto" w:frame="1"/>
        </w:rPr>
        <w:t xml:space="preserve"> code, name, </w:t>
      </w:r>
      <w:r w:rsidR="002F512A">
        <w:rPr>
          <w:bdr w:val="none" w:sz="0" w:space="0" w:color="auto" w:frame="1"/>
        </w:rPr>
        <w:t xml:space="preserve">password, </w:t>
      </w:r>
      <w:r w:rsidRPr="003E386A">
        <w:rPr>
          <w:bdr w:val="none" w:sz="0" w:space="0" w:color="auto" w:frame="1"/>
        </w:rPr>
        <w:t>address and phone number</w:t>
      </w:r>
      <w:r w:rsidR="00B66F4B">
        <w:rPr>
          <w:bdr w:val="none" w:sz="0" w:space="0" w:color="auto" w:frame="1"/>
        </w:rPr>
        <w:t>.</w:t>
      </w:r>
    </w:p>
    <w:p w14:paraId="0E43EFB4" w14:textId="77777777" w:rsidR="00553C30" w:rsidRPr="003E386A" w:rsidRDefault="00553C30" w:rsidP="00553C30">
      <w:pPr>
        <w:pStyle w:val="ListParagraph"/>
      </w:pPr>
    </w:p>
    <w:p w14:paraId="6740D02B" w14:textId="77777777" w:rsidR="00553C30" w:rsidRPr="003E386A" w:rsidRDefault="00553C30" w:rsidP="00553C30">
      <w:pPr>
        <w:pStyle w:val="ListParagraph"/>
        <w:rPr>
          <w:bdr w:val="none" w:sz="0" w:space="0" w:color="auto" w:frame="1"/>
        </w:rPr>
      </w:pPr>
    </w:p>
    <w:p w14:paraId="3C7EF83C" w14:textId="77777777" w:rsidR="00553C30" w:rsidRDefault="00553C30" w:rsidP="00553C30">
      <w:pPr>
        <w:pStyle w:val="ListParagraph"/>
        <w:numPr>
          <w:ilvl w:val="0"/>
          <w:numId w:val="24"/>
        </w:numPr>
        <w:rPr>
          <w:b/>
          <w:bCs/>
        </w:rPr>
      </w:pPr>
      <w:r w:rsidRPr="00BA2754">
        <w:rPr>
          <w:b/>
          <w:bCs/>
        </w:rPr>
        <w:t>Booking description:</w:t>
      </w:r>
    </w:p>
    <w:p w14:paraId="6E05DDE0" w14:textId="77777777" w:rsidR="00553C30" w:rsidRPr="00BA2754" w:rsidRDefault="00553C30" w:rsidP="00553C30">
      <w:pPr>
        <w:pStyle w:val="ListParagraph"/>
        <w:ind w:left="720"/>
        <w:rPr>
          <w:b/>
          <w:bCs/>
        </w:rPr>
      </w:pPr>
    </w:p>
    <w:p w14:paraId="721DD089" w14:textId="4BA93D3F" w:rsidR="00553C30" w:rsidRDefault="00553C30" w:rsidP="00553C30">
      <w:pPr>
        <w:pStyle w:val="ListParagraph"/>
        <w:rPr>
          <w:bdr w:val="none" w:sz="0" w:space="0" w:color="auto" w:frame="1"/>
        </w:rPr>
      </w:pPr>
      <w:r w:rsidRPr="003E386A">
        <w:rPr>
          <w:bdr w:val="none" w:sz="0" w:space="0" w:color="auto" w:frame="1"/>
        </w:rPr>
        <w:t>It includes</w:t>
      </w:r>
      <w:r w:rsidR="00732BA6">
        <w:rPr>
          <w:bdr w:val="none" w:sz="0" w:space="0" w:color="auto" w:frame="1"/>
        </w:rPr>
        <w:t xml:space="preserve"> booking code,</w:t>
      </w:r>
      <w:r w:rsidRPr="003E386A">
        <w:rPr>
          <w:bdr w:val="none" w:sz="0" w:space="0" w:color="auto" w:frame="1"/>
        </w:rPr>
        <w:t xml:space="preserve"> </w:t>
      </w:r>
      <w:r w:rsidR="00732BA6">
        <w:rPr>
          <w:bdr w:val="none" w:sz="0" w:space="0" w:color="auto" w:frame="1"/>
        </w:rPr>
        <w:t>problem</w:t>
      </w:r>
      <w:r w:rsidRPr="003E386A">
        <w:rPr>
          <w:bdr w:val="none" w:sz="0" w:space="0" w:color="auto" w:frame="1"/>
        </w:rPr>
        <w:t xml:space="preserve"> details, date of booking, status</w:t>
      </w:r>
      <w:r w:rsidR="00AC3420">
        <w:rPr>
          <w:bdr w:val="none" w:sz="0" w:space="0" w:color="auto" w:frame="1"/>
        </w:rPr>
        <w:t xml:space="preserve">, </w:t>
      </w:r>
      <w:r w:rsidR="00AC3420" w:rsidRPr="003E386A">
        <w:rPr>
          <w:bdr w:val="none" w:sz="0" w:space="0" w:color="auto" w:frame="1"/>
        </w:rPr>
        <w:t>customer code</w:t>
      </w:r>
      <w:r w:rsidR="00FD786C">
        <w:rPr>
          <w:bdr w:val="none" w:sz="0" w:space="0" w:color="auto" w:frame="1"/>
        </w:rPr>
        <w:t xml:space="preserve"> and</w:t>
      </w:r>
      <w:r w:rsidR="00AC3420">
        <w:rPr>
          <w:bdr w:val="none" w:sz="0" w:space="0" w:color="auto" w:frame="1"/>
        </w:rPr>
        <w:t xml:space="preserve"> staff</w:t>
      </w:r>
      <w:r w:rsidR="00AC3420" w:rsidRPr="003E386A">
        <w:rPr>
          <w:bdr w:val="none" w:sz="0" w:space="0" w:color="auto" w:frame="1"/>
        </w:rPr>
        <w:t xml:space="preserve"> code</w:t>
      </w:r>
      <w:r w:rsidRPr="003E386A">
        <w:rPr>
          <w:bdr w:val="none" w:sz="0" w:space="0" w:color="auto" w:frame="1"/>
        </w:rPr>
        <w:t>.</w:t>
      </w:r>
    </w:p>
    <w:p w14:paraId="6C02541A" w14:textId="77777777" w:rsidR="00B66F4B" w:rsidRDefault="00B66F4B" w:rsidP="00553C30">
      <w:pPr>
        <w:pStyle w:val="ListParagraph"/>
        <w:rPr>
          <w:bdr w:val="none" w:sz="0" w:space="0" w:color="auto" w:frame="1"/>
        </w:rPr>
      </w:pPr>
    </w:p>
    <w:p w14:paraId="64E3E369" w14:textId="15981A79" w:rsidR="00B66F4B" w:rsidRDefault="00B66F4B" w:rsidP="00553C30">
      <w:pPr>
        <w:pStyle w:val="ListParagraph"/>
        <w:rPr>
          <w:bdr w:val="none" w:sz="0" w:space="0" w:color="auto" w:frame="1"/>
        </w:rPr>
      </w:pPr>
    </w:p>
    <w:p w14:paraId="073C59F2" w14:textId="5547BADA" w:rsidR="00B66F4B" w:rsidRDefault="00B66F4B" w:rsidP="00B66F4B">
      <w:pPr>
        <w:pStyle w:val="ListParagraph"/>
        <w:numPr>
          <w:ilvl w:val="0"/>
          <w:numId w:val="27"/>
        </w:numPr>
        <w:rPr>
          <w:bdr w:val="none" w:sz="0" w:space="0" w:color="auto" w:frame="1"/>
        </w:rPr>
      </w:pPr>
      <w:r w:rsidRPr="003E386A">
        <w:rPr>
          <w:bdr w:val="none" w:sz="0" w:space="0" w:color="auto" w:frame="1"/>
        </w:rPr>
        <w:t>This information may be used for keeping the records of the customer for any emergency or for any other kind of information.</w:t>
      </w:r>
    </w:p>
    <w:p w14:paraId="7CD602D7" w14:textId="0B3CB727" w:rsidR="00553C30" w:rsidRDefault="00553C30" w:rsidP="00461196">
      <w:pPr>
        <w:pStyle w:val="Heading2"/>
      </w:pPr>
      <w:bookmarkStart w:id="40" w:name="_Toc66707987"/>
      <w:bookmarkStart w:id="41" w:name="_Toc77150331"/>
      <w:bookmarkStart w:id="42" w:name="_Toc77152639"/>
      <w:bookmarkStart w:id="43" w:name="_Toc77158026"/>
      <w:r w:rsidRPr="00095BAA">
        <w:t>P</w:t>
      </w:r>
      <w:bookmarkEnd w:id="40"/>
      <w:r>
        <w:t>roduct features</w:t>
      </w:r>
      <w:bookmarkEnd w:id="41"/>
      <w:bookmarkEnd w:id="42"/>
      <w:bookmarkEnd w:id="43"/>
    </w:p>
    <w:p w14:paraId="2FD96F28" w14:textId="1532ACD2" w:rsidR="00553C30" w:rsidRDefault="00CF2F58" w:rsidP="00553C30">
      <w:r w:rsidRPr="00CF2F58">
        <w:t>The major features of the booking repair shop database system are shown in below entity-relationship model (ERD)</w:t>
      </w:r>
    </w:p>
    <w:p w14:paraId="541CAAFC" w14:textId="31A29B41" w:rsidR="00CF2F58" w:rsidRPr="00095BAA" w:rsidRDefault="00CF2F58" w:rsidP="00553C30">
      <w:r>
        <w:rPr>
          <w:noProof/>
          <w:lang w:eastAsia="ja-JP"/>
        </w:rPr>
        <w:lastRenderedPageBreak/>
        <w:drawing>
          <wp:inline distT="0" distB="0" distL="0" distR="0" wp14:anchorId="462AD8E4" wp14:editId="05D9ED9F">
            <wp:extent cx="5715000" cy="31984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2C0B" w14:textId="62B46C3D" w:rsidR="00553C30" w:rsidRDefault="00553C30" w:rsidP="00461196">
      <w:pPr>
        <w:pStyle w:val="Heading2"/>
        <w:rPr>
          <w:bdr w:val="none" w:sz="0" w:space="0" w:color="auto" w:frame="1"/>
        </w:rPr>
      </w:pPr>
      <w:bookmarkStart w:id="44" w:name="_Toc66707988"/>
      <w:bookmarkStart w:id="45" w:name="_Toc77150332"/>
      <w:bookmarkStart w:id="46" w:name="_Toc77152640"/>
      <w:bookmarkStart w:id="47" w:name="_Toc77158027"/>
      <w:r>
        <w:rPr>
          <w:bdr w:val="none" w:sz="0" w:space="0" w:color="auto" w:frame="1"/>
        </w:rPr>
        <w:t>O</w:t>
      </w:r>
      <w:bookmarkEnd w:id="44"/>
      <w:r>
        <w:rPr>
          <w:bdr w:val="none" w:sz="0" w:space="0" w:color="auto" w:frame="1"/>
        </w:rPr>
        <w:t>perating environment</w:t>
      </w:r>
      <w:bookmarkEnd w:id="45"/>
      <w:bookmarkEnd w:id="46"/>
      <w:bookmarkEnd w:id="47"/>
      <w:r>
        <w:rPr>
          <w:bdr w:val="none" w:sz="0" w:space="0" w:color="auto" w:frame="1"/>
        </w:rPr>
        <w:t xml:space="preserve"> </w:t>
      </w:r>
    </w:p>
    <w:p w14:paraId="26C88C06" w14:textId="77777777" w:rsidR="00553C30" w:rsidRPr="00E63E50" w:rsidRDefault="00553C30" w:rsidP="00553C30"/>
    <w:p w14:paraId="76B0767A" w14:textId="2AF2AD5B" w:rsidR="00553C30" w:rsidRPr="00143915" w:rsidRDefault="0030140D" w:rsidP="00553C30">
      <w:pPr>
        <w:shd w:val="clear" w:color="auto" w:fill="FFFFFF"/>
        <w:tabs>
          <w:tab w:val="left" w:pos="720"/>
        </w:tabs>
        <w:textAlignment w:val="baseline"/>
        <w:rPr>
          <w:color w:val="444444"/>
        </w:rPr>
      </w:pPr>
      <w:r w:rsidRPr="0030140D">
        <w:rPr>
          <w:bdr w:val="none" w:sz="0" w:space="0" w:color="auto" w:frame="1"/>
        </w:rPr>
        <w:t>The operating environment for the booking repair shop management system is listed below</w:t>
      </w:r>
      <w:r w:rsidR="00553C30" w:rsidRPr="00143915">
        <w:rPr>
          <w:bdr w:val="none" w:sz="0" w:space="0" w:color="auto" w:frame="1"/>
        </w:rPr>
        <w:t>.  </w:t>
      </w:r>
    </w:p>
    <w:p w14:paraId="6ABE1E47" w14:textId="77777777" w:rsidR="00553C30" w:rsidRPr="00143915" w:rsidRDefault="00553C30" w:rsidP="00553C30">
      <w:pPr>
        <w:numPr>
          <w:ilvl w:val="0"/>
          <w:numId w:val="2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1260"/>
        <w:jc w:val="both"/>
        <w:textAlignment w:val="baseline"/>
        <w:rPr>
          <w:color w:val="444444"/>
        </w:rPr>
      </w:pPr>
      <w:r>
        <w:rPr>
          <w:bdr w:val="none" w:sz="0" w:space="0" w:color="auto" w:frame="1"/>
        </w:rPr>
        <w:t>C</w:t>
      </w:r>
      <w:r w:rsidRPr="00143915">
        <w:rPr>
          <w:bdr w:val="none" w:sz="0" w:space="0" w:color="auto" w:frame="1"/>
        </w:rPr>
        <w:t>lient/server system</w:t>
      </w:r>
    </w:p>
    <w:p w14:paraId="1A9C82A8" w14:textId="77777777" w:rsidR="00553C30" w:rsidRPr="00143915" w:rsidRDefault="00553C30" w:rsidP="00553C30">
      <w:pPr>
        <w:numPr>
          <w:ilvl w:val="0"/>
          <w:numId w:val="2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1260"/>
        <w:jc w:val="both"/>
        <w:textAlignment w:val="baseline"/>
        <w:rPr>
          <w:color w:val="444444"/>
        </w:rPr>
      </w:pPr>
      <w:r w:rsidRPr="00143915">
        <w:rPr>
          <w:bdr w:val="none" w:sz="0" w:space="0" w:color="auto" w:frame="1"/>
        </w:rPr>
        <w:t>Operating system: Android, IOS.</w:t>
      </w:r>
    </w:p>
    <w:p w14:paraId="014D19FD" w14:textId="77777777" w:rsidR="00553C30" w:rsidRPr="00143915" w:rsidRDefault="00553C30" w:rsidP="00553C30">
      <w:pPr>
        <w:numPr>
          <w:ilvl w:val="0"/>
          <w:numId w:val="2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1260"/>
        <w:jc w:val="both"/>
        <w:textAlignment w:val="baseline"/>
        <w:rPr>
          <w:color w:val="444444"/>
        </w:rPr>
      </w:pPr>
      <w:r>
        <w:rPr>
          <w:bdr w:val="none" w:sz="0" w:space="0" w:color="auto" w:frame="1"/>
        </w:rPr>
        <w:t>D</w:t>
      </w:r>
      <w:r w:rsidRPr="00143915">
        <w:rPr>
          <w:bdr w:val="none" w:sz="0" w:space="0" w:color="auto" w:frame="1"/>
        </w:rPr>
        <w:t>atabase: SQL server</w:t>
      </w:r>
    </w:p>
    <w:p w14:paraId="05EA9FCF" w14:textId="7061BFB0" w:rsidR="00553C30" w:rsidRPr="00447A68" w:rsidRDefault="00553C30" w:rsidP="00553C30">
      <w:pPr>
        <w:numPr>
          <w:ilvl w:val="0"/>
          <w:numId w:val="2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1260"/>
        <w:jc w:val="both"/>
        <w:textAlignment w:val="baseline"/>
        <w:rPr>
          <w:color w:val="444444"/>
        </w:rPr>
      </w:pPr>
      <w:r>
        <w:rPr>
          <w:bdr w:val="none" w:sz="0" w:space="0" w:color="auto" w:frame="1"/>
        </w:rPr>
        <w:t>P</w:t>
      </w:r>
      <w:r w:rsidRPr="00143915">
        <w:rPr>
          <w:bdr w:val="none" w:sz="0" w:space="0" w:color="auto" w:frame="1"/>
        </w:rPr>
        <w:t>latform:</w:t>
      </w:r>
      <w:r w:rsidR="00CF2F58">
        <w:rPr>
          <w:bdr w:val="none" w:sz="0" w:space="0" w:color="auto" w:frame="1"/>
        </w:rPr>
        <w:t xml:space="preserve"> </w:t>
      </w:r>
      <w:r w:rsidRPr="00143915">
        <w:rPr>
          <w:bdr w:val="none" w:sz="0" w:space="0" w:color="auto" w:frame="1"/>
        </w:rPr>
        <w:t>.</w:t>
      </w:r>
      <w:r w:rsidR="00CF2F58">
        <w:rPr>
          <w:bdr w:val="none" w:sz="0" w:space="0" w:color="auto" w:frame="1"/>
        </w:rPr>
        <w:t>N</w:t>
      </w:r>
      <w:r w:rsidRPr="00143915">
        <w:rPr>
          <w:bdr w:val="none" w:sz="0" w:space="0" w:color="auto" w:frame="1"/>
        </w:rPr>
        <w:t>et/Java</w:t>
      </w:r>
    </w:p>
    <w:p w14:paraId="150171B7" w14:textId="77777777" w:rsidR="00553C30" w:rsidRPr="003E386A" w:rsidRDefault="00553C30" w:rsidP="00553C30">
      <w:pPr>
        <w:pStyle w:val="ListParagraph"/>
        <w:rPr>
          <w:bdr w:val="none" w:sz="0" w:space="0" w:color="auto" w:frame="1"/>
        </w:rPr>
      </w:pPr>
    </w:p>
    <w:p w14:paraId="73742A37" w14:textId="77777777" w:rsidR="00553C30" w:rsidRPr="00553C30" w:rsidRDefault="00553C30" w:rsidP="00553C30"/>
    <w:p w14:paraId="4A846B69" w14:textId="0575235F" w:rsidR="0050513B" w:rsidRDefault="0051524F" w:rsidP="00461196">
      <w:pPr>
        <w:pStyle w:val="Heading1"/>
        <w:numPr>
          <w:ilvl w:val="0"/>
          <w:numId w:val="33"/>
        </w:numPr>
      </w:pPr>
      <w:bookmarkStart w:id="48" w:name="_Toc521150203"/>
      <w:bookmarkStart w:id="49" w:name="_Toc77150333"/>
      <w:bookmarkStart w:id="50" w:name="_Toc77152641"/>
      <w:bookmarkStart w:id="51" w:name="_Toc77158028"/>
      <w:r>
        <w:lastRenderedPageBreak/>
        <w:t>FUNCTIONAL</w:t>
      </w:r>
      <w:r w:rsidR="0050513B">
        <w:t xml:space="preserve"> Requirements</w:t>
      </w:r>
      <w:bookmarkEnd w:id="48"/>
      <w:bookmarkEnd w:id="49"/>
      <w:bookmarkEnd w:id="50"/>
      <w:bookmarkEnd w:id="51"/>
      <w:r w:rsidR="0050513B">
        <w:t xml:space="preserve"> </w:t>
      </w:r>
    </w:p>
    <w:p w14:paraId="551968B2" w14:textId="43ECC27D" w:rsidR="00B62447" w:rsidRDefault="003F3A31" w:rsidP="00461196">
      <w:pPr>
        <w:pStyle w:val="Heading2"/>
      </w:pPr>
      <w:bookmarkStart w:id="52" w:name="_Toc182904437"/>
      <w:bookmarkStart w:id="53" w:name="_Toc183849051"/>
      <w:bookmarkStart w:id="54" w:name="_Toc211613194"/>
      <w:bookmarkStart w:id="55" w:name="_Toc77150334"/>
      <w:bookmarkStart w:id="56" w:name="_Toc77152642"/>
      <w:bookmarkStart w:id="57" w:name="_Toc77158029"/>
      <w:r w:rsidRPr="00D40BE3">
        <w:t>Use Cases Diagram</w:t>
      </w:r>
      <w:bookmarkEnd w:id="52"/>
      <w:bookmarkEnd w:id="53"/>
      <w:bookmarkEnd w:id="54"/>
      <w:bookmarkEnd w:id="55"/>
      <w:bookmarkEnd w:id="56"/>
      <w:bookmarkEnd w:id="57"/>
    </w:p>
    <w:p w14:paraId="05BC4DAE" w14:textId="4AD26B21" w:rsidR="001E6291" w:rsidRPr="001E6291" w:rsidRDefault="00946D29" w:rsidP="00946D29">
      <w:pPr>
        <w:ind w:left="0"/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7BB27139" wp14:editId="13F11138">
            <wp:extent cx="5660775" cy="36279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2222"/>
                    <a:stretch/>
                  </pic:blipFill>
                  <pic:spPr bwMode="auto">
                    <a:xfrm>
                      <a:off x="0" y="0"/>
                      <a:ext cx="5671534" cy="3634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F9410" w14:textId="227E57A8" w:rsidR="001E6291" w:rsidRDefault="001E6291" w:rsidP="00461196">
      <w:pPr>
        <w:pStyle w:val="Heading2"/>
      </w:pPr>
      <w:bookmarkStart w:id="58" w:name="_Toc77152643"/>
      <w:bookmarkStart w:id="59" w:name="_Toc77158030"/>
      <w:r w:rsidRPr="001E6291">
        <w:t>View profile</w:t>
      </w:r>
      <w:bookmarkEnd w:id="58"/>
      <w:bookmarkEnd w:id="59"/>
    </w:p>
    <w:p w14:paraId="63F59E92" w14:textId="27CD0C66" w:rsidR="00286AB9" w:rsidRDefault="00286AB9" w:rsidP="00286AB9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567914C6" wp14:editId="7E1ED408">
            <wp:extent cx="3054350" cy="10761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9442" cy="10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9C2A86" w:rsidRPr="009C2A86" w14:paraId="46BF304D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786AE8EF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38771222" w14:textId="5BFF744C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905CD3"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001</w:t>
            </w:r>
          </w:p>
          <w:p w14:paraId="4AFF7F30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9C2A86" w:rsidRPr="009C2A86" w14:paraId="6060FF35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FACC7F9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078AC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UC001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5A21076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E5EA1" w14:textId="3952E5E4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 w:rsidR="0022071A"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9C2A86" w:rsidRPr="009C2A86" w14:paraId="7CCE039D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42B815A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E1F28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View profile</w:t>
            </w:r>
          </w:p>
        </w:tc>
      </w:tr>
      <w:tr w:rsidR="009C2A86" w:rsidRPr="009C2A86" w14:paraId="39668C0D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66DA62F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D0E33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9C2A86" w:rsidRPr="009C2A86" w14:paraId="27D5556A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E179A2D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286D0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30/06/2021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C7ACAED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7DF7B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9C2A86" w:rsidRPr="009C2A86" w14:paraId="531AC3FD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E3A945B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685A4085" w14:textId="77777777" w:rsidR="009C2A86" w:rsidRPr="009C2A86" w:rsidRDefault="009C2A86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Authenticated user</w:t>
            </w:r>
          </w:p>
          <w:p w14:paraId="696A29DF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28D53E02" w14:textId="77777777" w:rsidR="009C2A86" w:rsidRPr="009C2A86" w:rsidRDefault="009C2A86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authenticated user to view the profile.</w:t>
            </w:r>
          </w:p>
          <w:p w14:paraId="17B89F15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20BB9FA1" w14:textId="36ED07CC" w:rsidR="009C2A86" w:rsidRPr="009C2A86" w:rsidRDefault="009C2A86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The authenticated user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can view the profile.</w:t>
            </w:r>
          </w:p>
          <w:p w14:paraId="58E7A367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49747DEF" w14:textId="77777777" w:rsidR="009C2A86" w:rsidRPr="009C2A86" w:rsidRDefault="009C2A86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a</w:t>
            </w: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uthenticated user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touches the “</w:t>
            </w: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View profile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” button.</w:t>
            </w:r>
          </w:p>
          <w:p w14:paraId="151019A9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25B52816" w14:textId="77777777" w:rsidR="009C2A86" w:rsidRPr="009C2A86" w:rsidRDefault="009C2A86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a</w:t>
            </w: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uthenticated user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must log in.</w:t>
            </w:r>
          </w:p>
          <w:p w14:paraId="31CF969B" w14:textId="77777777" w:rsidR="009C2A86" w:rsidRPr="009C2A86" w:rsidRDefault="009C2A86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have an internet connection.</w:t>
            </w:r>
          </w:p>
          <w:p w14:paraId="03D17E25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16E11002" w14:textId="1B88C514" w:rsidR="009C2A86" w:rsidRPr="009C2A86" w:rsidRDefault="009C2A86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Success: The 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a</w:t>
            </w: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uthenticated user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</w:t>
            </w:r>
            <w:r w:rsidRPr="009C2A86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can 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view</w:t>
            </w:r>
            <w:r w:rsidR="00A3209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the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profiles</w:t>
            </w:r>
            <w:r w:rsidRPr="009C2A86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.</w:t>
            </w:r>
          </w:p>
          <w:p w14:paraId="0E394A34" w14:textId="6E22B595" w:rsidR="009C2A86" w:rsidRPr="009C2A86" w:rsidRDefault="009C2A86" w:rsidP="006258DF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Do nothing.</w:t>
            </w:r>
          </w:p>
          <w:p w14:paraId="46E0622A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2"/>
              <w:tblW w:w="0" w:type="auto"/>
              <w:tblLook w:val="04A0" w:firstRow="1" w:lastRow="0" w:firstColumn="1" w:lastColumn="0" w:noHBand="0" w:noVBand="1"/>
            </w:tblPr>
            <w:tblGrid>
              <w:gridCol w:w="853"/>
              <w:gridCol w:w="3622"/>
              <w:gridCol w:w="4275"/>
            </w:tblGrid>
            <w:tr w:rsidR="009C2A86" w:rsidRPr="009C2A86" w14:paraId="6E1CFE4B" w14:textId="77777777" w:rsidTr="00D11B64">
              <w:tc>
                <w:tcPr>
                  <w:tcW w:w="867" w:type="dxa"/>
                </w:tcPr>
                <w:p w14:paraId="2922C4B8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9C2A86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780" w:type="dxa"/>
                </w:tcPr>
                <w:p w14:paraId="35E18A0E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9C2A86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287A124E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9C2A86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9C2A86" w:rsidRPr="009C2A86" w14:paraId="6A6505AC" w14:textId="77777777" w:rsidTr="00D11B64">
              <w:trPr>
                <w:trHeight w:val="2078"/>
              </w:trPr>
              <w:tc>
                <w:tcPr>
                  <w:tcW w:w="867" w:type="dxa"/>
                </w:tcPr>
                <w:p w14:paraId="695479C8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14:paraId="68D0D548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>The a</w:t>
                  </w:r>
                  <w:r w:rsidRPr="009C2A86">
                    <w:rPr>
                      <w:bCs/>
                      <w:iCs/>
                      <w:sz w:val="22"/>
                      <w:szCs w:val="22"/>
                    </w:rPr>
                    <w:t>uthenticated user</w:t>
                  </w: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 xml:space="preserve"> touches the “</w:t>
                  </w:r>
                  <w:r w:rsidRPr="009C2A86">
                    <w:rPr>
                      <w:sz w:val="22"/>
                      <w:szCs w:val="22"/>
                    </w:rPr>
                    <w:t>View profile</w:t>
                  </w: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>” button.</w:t>
                  </w:r>
                </w:p>
              </w:tc>
              <w:tc>
                <w:tcPr>
                  <w:tcW w:w="4463" w:type="dxa"/>
                </w:tcPr>
                <w:p w14:paraId="2E930D04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The system displays a</w:t>
                  </w:r>
                  <w:r w:rsidRPr="009C2A86">
                    <w:rPr>
                      <w:bCs/>
                      <w:iCs/>
                      <w:sz w:val="22"/>
                      <w:szCs w:val="22"/>
                    </w:rPr>
                    <w:t>uthenticated user</w:t>
                  </w:r>
                  <w:r w:rsidRPr="009C2A86">
                    <w:rPr>
                      <w:sz w:val="22"/>
                      <w:szCs w:val="22"/>
                    </w:rPr>
                    <w:t xml:space="preserve"> information:</w:t>
                  </w:r>
                </w:p>
                <w:p w14:paraId="5A670E78" w14:textId="77777777" w:rsidR="009C2A86" w:rsidRPr="009C2A86" w:rsidRDefault="009C2A86" w:rsidP="009C2A86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Customer name</w:t>
                  </w:r>
                </w:p>
                <w:p w14:paraId="3EA2FE64" w14:textId="77777777" w:rsidR="009C2A86" w:rsidRPr="009C2A86" w:rsidRDefault="009C2A86" w:rsidP="009C2A86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Phone number</w:t>
                  </w:r>
                </w:p>
                <w:p w14:paraId="0E061248" w14:textId="77777777" w:rsidR="009C2A86" w:rsidRPr="009C2A86" w:rsidRDefault="009C2A86" w:rsidP="009C2A86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Address</w:t>
                  </w:r>
                </w:p>
                <w:p w14:paraId="19F8005E" w14:textId="77777777" w:rsidR="009C2A86" w:rsidRPr="009C2A86" w:rsidRDefault="009C2A86" w:rsidP="009C2A86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Email</w:t>
                  </w:r>
                </w:p>
                <w:p w14:paraId="5A32D011" w14:textId="77777777" w:rsidR="009C2A86" w:rsidRPr="009C2A86" w:rsidRDefault="009C2A86" w:rsidP="009C2A86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Image</w:t>
                  </w:r>
                </w:p>
              </w:tc>
            </w:tr>
          </w:tbl>
          <w:p w14:paraId="40978E19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11331D2B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70F2A40E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278C9816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57B34627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13972EEC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N/A</w:t>
            </w:r>
          </w:p>
          <w:p w14:paraId="29EFC4AA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6E5878AF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N/A</w:t>
            </w:r>
          </w:p>
        </w:tc>
      </w:tr>
    </w:tbl>
    <w:p w14:paraId="71FA24EA" w14:textId="77777777" w:rsidR="009C2A86" w:rsidRPr="009C2A86" w:rsidRDefault="009C2A86" w:rsidP="009C2A86">
      <w:pPr>
        <w:ind w:left="0"/>
        <w:rPr>
          <w:lang w:val="vi-VN"/>
        </w:rPr>
      </w:pPr>
    </w:p>
    <w:p w14:paraId="35DE6FCE" w14:textId="147BAE0C" w:rsidR="009C2A86" w:rsidRDefault="009C2A86" w:rsidP="009C2A86">
      <w:pPr>
        <w:pStyle w:val="Heading2"/>
      </w:pPr>
      <w:bookmarkStart w:id="60" w:name="_Toc77152644"/>
      <w:bookmarkStart w:id="61" w:name="_Toc77158031"/>
      <w:r w:rsidRPr="00286AB9">
        <w:t>Edit profile</w:t>
      </w:r>
      <w:bookmarkEnd w:id="60"/>
      <w:bookmarkEnd w:id="61"/>
    </w:p>
    <w:p w14:paraId="67D0B41C" w14:textId="544366AA" w:rsidR="009C2A86" w:rsidRDefault="009C2A86" w:rsidP="009C2A86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5F48CC69" wp14:editId="06D6C41F">
            <wp:extent cx="3714750" cy="81994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7900" cy="82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3"/>
        <w:gridCol w:w="2452"/>
        <w:gridCol w:w="1144"/>
        <w:gridCol w:w="759"/>
        <w:gridCol w:w="2132"/>
      </w:tblGrid>
      <w:tr w:rsidR="009C2A86" w:rsidRPr="009C2A86" w14:paraId="18A8C59E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439742CB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1CEA3E3D" w14:textId="5D4081DB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905CD3"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00</w:t>
            </w:r>
            <w:r w:rsidR="00905CD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2</w:t>
            </w:r>
          </w:p>
          <w:p w14:paraId="6162717D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9C2A86" w:rsidRPr="009C2A86" w14:paraId="0CAC8619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DB205E2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86D84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UC002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FAE468E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59B1D" w14:textId="3D916298" w:rsidR="009C2A86" w:rsidRPr="009C2A86" w:rsidRDefault="0022071A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9C2A86" w:rsidRPr="009C2A86" w14:paraId="4C867F40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1A12966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E105D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Edit profile</w:t>
            </w:r>
          </w:p>
        </w:tc>
      </w:tr>
      <w:tr w:rsidR="009C2A86" w:rsidRPr="009C2A86" w14:paraId="12C4F45B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ECC8E51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CB1FC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9C2A86" w:rsidRPr="009C2A86" w14:paraId="69346936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8DEF870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DAF11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30/06/2021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561D281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56299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9C2A86" w:rsidRPr="009C2A86" w14:paraId="01E81A6B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AB53075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3410CB4D" w14:textId="77777777" w:rsidR="009C2A86" w:rsidRPr="009C2A86" w:rsidRDefault="009C2A86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Authenticated user</w:t>
            </w:r>
          </w:p>
          <w:p w14:paraId="035417CD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4C21CA3F" w14:textId="77777777" w:rsidR="009C2A86" w:rsidRPr="009C2A86" w:rsidRDefault="009C2A86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 xml:space="preserve">This use case allows the 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a</w:t>
            </w: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uthenticated user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</w:t>
            </w: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to e</w:t>
            </w: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dit the profile</w:t>
            </w: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.</w:t>
            </w:r>
          </w:p>
          <w:p w14:paraId="4758A443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2EA272DC" w14:textId="40E7023D" w:rsidR="009C2A86" w:rsidRPr="009C2A86" w:rsidRDefault="00C66481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66481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authenticated user can edit the profile.</w:t>
            </w:r>
          </w:p>
          <w:p w14:paraId="291D3791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60E980C1" w14:textId="77777777" w:rsidR="009C2A86" w:rsidRPr="009C2A86" w:rsidRDefault="009C2A86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a</w:t>
            </w: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uthenticated user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touches the “</w:t>
            </w: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Edit profile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” button.</w:t>
            </w:r>
          </w:p>
          <w:p w14:paraId="78FD4619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2777330E" w14:textId="77777777" w:rsidR="009C2A86" w:rsidRPr="009C2A86" w:rsidRDefault="009C2A86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a</w:t>
            </w: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 xml:space="preserve">uthenticated user 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must log in.</w:t>
            </w:r>
          </w:p>
          <w:p w14:paraId="22EE713C" w14:textId="77777777" w:rsidR="009C2A86" w:rsidRPr="009C2A86" w:rsidRDefault="009C2A86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Cs/>
                <w:sz w:val="22"/>
                <w:szCs w:val="22"/>
                <w:shd w:val="clear" w:color="auto" w:fill="FFFFFF"/>
                <w:lang w:eastAsia="ja-JP"/>
              </w:rPr>
              <w:t xml:space="preserve">The 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a</w:t>
            </w: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 xml:space="preserve">uthenticated user must view </w:t>
            </w: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profile.</w:t>
            </w:r>
          </w:p>
          <w:p w14:paraId="307AD9C6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740145A3" w14:textId="77777777" w:rsidR="009C2A86" w:rsidRPr="009C2A86" w:rsidRDefault="009C2A86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Success: The 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a</w:t>
            </w: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uthenticated user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</w:t>
            </w:r>
            <w:r w:rsidRPr="009C2A86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can 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edit the profile</w:t>
            </w:r>
            <w:r w:rsidRPr="009C2A86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.</w:t>
            </w:r>
          </w:p>
          <w:p w14:paraId="5ED29C98" w14:textId="71CDA4A5" w:rsidR="006258DF" w:rsidRPr="009C2A86" w:rsidRDefault="009C2A86" w:rsidP="006258DF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The system shows the error message.</w:t>
            </w:r>
          </w:p>
          <w:p w14:paraId="136C9058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3"/>
              <w:tblW w:w="0" w:type="auto"/>
              <w:tblLook w:val="04A0" w:firstRow="1" w:lastRow="0" w:firstColumn="1" w:lastColumn="0" w:noHBand="0" w:noVBand="1"/>
            </w:tblPr>
            <w:tblGrid>
              <w:gridCol w:w="851"/>
              <w:gridCol w:w="3361"/>
              <w:gridCol w:w="4538"/>
            </w:tblGrid>
            <w:tr w:rsidR="009C2A86" w:rsidRPr="009C2A86" w14:paraId="4E5CC20E" w14:textId="77777777" w:rsidTr="00D11B64">
              <w:tc>
                <w:tcPr>
                  <w:tcW w:w="867" w:type="dxa"/>
                </w:tcPr>
                <w:p w14:paraId="46EA4E59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9C2A86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510" w:type="dxa"/>
                </w:tcPr>
                <w:p w14:paraId="25CC76AA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9C2A86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733" w:type="dxa"/>
                </w:tcPr>
                <w:p w14:paraId="2FF1126E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9C2A86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9C2A86" w:rsidRPr="009C2A86" w14:paraId="6A78B3C2" w14:textId="77777777" w:rsidTr="00D11B64">
              <w:trPr>
                <w:trHeight w:val="2519"/>
              </w:trPr>
              <w:tc>
                <w:tcPr>
                  <w:tcW w:w="867" w:type="dxa"/>
                </w:tcPr>
                <w:p w14:paraId="578D607C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lastRenderedPageBreak/>
                    <w:t>1</w:t>
                  </w:r>
                </w:p>
              </w:tc>
              <w:tc>
                <w:tcPr>
                  <w:tcW w:w="3510" w:type="dxa"/>
                </w:tcPr>
                <w:p w14:paraId="65BB673C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>The a</w:t>
                  </w:r>
                  <w:r w:rsidRPr="009C2A86">
                    <w:rPr>
                      <w:bCs/>
                      <w:iCs/>
                      <w:sz w:val="22"/>
                      <w:szCs w:val="22"/>
                    </w:rPr>
                    <w:t>uthenticated user</w:t>
                  </w: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 xml:space="preserve"> touches the “</w:t>
                  </w:r>
                  <w:r w:rsidRPr="009C2A86">
                    <w:rPr>
                      <w:sz w:val="22"/>
                      <w:szCs w:val="22"/>
                    </w:rPr>
                    <w:t>E</w:t>
                  </w: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>dit profile” button.</w:t>
                  </w:r>
                </w:p>
              </w:tc>
              <w:tc>
                <w:tcPr>
                  <w:tcW w:w="4733" w:type="dxa"/>
                </w:tcPr>
                <w:p w14:paraId="6174621B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The system shows a page:</w:t>
                  </w:r>
                </w:p>
                <w:p w14:paraId="48E48292" w14:textId="77777777" w:rsidR="009C2A86" w:rsidRPr="009C2A86" w:rsidRDefault="009C2A86" w:rsidP="009C2A86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Customer name: textbox, type: string, required.</w:t>
                  </w:r>
                </w:p>
                <w:p w14:paraId="0171EFF0" w14:textId="77777777" w:rsidR="009C2A86" w:rsidRPr="009C2A86" w:rsidRDefault="009C2A86" w:rsidP="009C2A86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Phone number: textbox, type: number, required.</w:t>
                  </w:r>
                </w:p>
                <w:p w14:paraId="0B0E75F3" w14:textId="77777777" w:rsidR="009C2A86" w:rsidRPr="009C2A86" w:rsidRDefault="009C2A86" w:rsidP="009C2A86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Address: textbox, type: string, required.</w:t>
                  </w:r>
                </w:p>
                <w:p w14:paraId="44CFA1C0" w14:textId="77777777" w:rsidR="009C2A86" w:rsidRPr="009C2A86" w:rsidRDefault="009C2A86" w:rsidP="009C2A86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Email: textbox, type: string, required.</w:t>
                  </w:r>
                </w:p>
                <w:p w14:paraId="6C7D2A1C" w14:textId="77777777" w:rsidR="009C2A86" w:rsidRPr="009C2A86" w:rsidRDefault="009C2A86" w:rsidP="009C2A86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Image: picture box, type: .jpg, required.</w:t>
                  </w:r>
                </w:p>
                <w:p w14:paraId="18C57726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</w:tr>
            <w:tr w:rsidR="009C2A86" w:rsidRPr="009C2A86" w14:paraId="257D9536" w14:textId="77777777" w:rsidTr="00D11B64">
              <w:trPr>
                <w:trHeight w:val="1610"/>
              </w:trPr>
              <w:tc>
                <w:tcPr>
                  <w:tcW w:w="867" w:type="dxa"/>
                </w:tcPr>
                <w:p w14:paraId="33951A34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510" w:type="dxa"/>
                </w:tcPr>
                <w:p w14:paraId="7A1B18F9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9C2A86">
                    <w:rPr>
                      <w:bCs/>
                      <w:iCs/>
                      <w:sz w:val="22"/>
                      <w:szCs w:val="22"/>
                    </w:rPr>
                    <w:t>Authenticated user</w:t>
                  </w: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 xml:space="preserve"> </w:t>
                  </w:r>
                  <w:r w:rsidRPr="009C2A86">
                    <w:rPr>
                      <w:sz w:val="22"/>
                      <w:szCs w:val="22"/>
                    </w:rPr>
                    <w:t>enters information and clicks the button “Submit”.</w:t>
                  </w:r>
                </w:p>
              </w:tc>
              <w:tc>
                <w:tcPr>
                  <w:tcW w:w="4733" w:type="dxa"/>
                </w:tcPr>
                <w:p w14:paraId="7C9A11B9" w14:textId="77777777" w:rsidR="009C2A86" w:rsidRPr="009C2A86" w:rsidRDefault="009C2A86" w:rsidP="009C2A86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 xml:space="preserve">The system checks the information entered by the </w:t>
                  </w: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>a</w:t>
                  </w:r>
                  <w:r w:rsidRPr="009C2A86">
                    <w:rPr>
                      <w:bCs/>
                      <w:iCs/>
                      <w:sz w:val="22"/>
                      <w:szCs w:val="22"/>
                    </w:rPr>
                    <w:t>uthenticated user.</w:t>
                  </w:r>
                </w:p>
                <w:p w14:paraId="3DA6DD6B" w14:textId="77777777" w:rsidR="009C2A86" w:rsidRPr="009C2A86" w:rsidRDefault="009C2A86" w:rsidP="009C2A86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The system will update authenticated user information.</w:t>
                  </w:r>
                </w:p>
                <w:p w14:paraId="45892B69" w14:textId="77777777" w:rsidR="009C2A86" w:rsidRPr="009C2A86" w:rsidRDefault="009C2A86" w:rsidP="009C2A86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The system displays a successful message: “Edit profile successfully”</w:t>
                  </w:r>
                </w:p>
                <w:p w14:paraId="3A53374F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[Exception 1, 2, 3, 4, 5]</w:t>
                  </w:r>
                </w:p>
              </w:tc>
            </w:tr>
          </w:tbl>
          <w:p w14:paraId="5DD20558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5D23DACE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</w:p>
          <w:p w14:paraId="438E08DF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tbl>
            <w:tblPr>
              <w:tblStyle w:val="TableGrid3"/>
              <w:tblW w:w="8778" w:type="dxa"/>
              <w:tblLook w:val="04A0" w:firstRow="1" w:lastRow="0" w:firstColumn="1" w:lastColumn="0" w:noHBand="0" w:noVBand="1"/>
            </w:tblPr>
            <w:tblGrid>
              <w:gridCol w:w="835"/>
              <w:gridCol w:w="3360"/>
              <w:gridCol w:w="4583"/>
            </w:tblGrid>
            <w:tr w:rsidR="009C2A86" w:rsidRPr="009C2A86" w14:paraId="33EF8AA4" w14:textId="77777777" w:rsidTr="009C2A86">
              <w:trPr>
                <w:trHeight w:val="277"/>
              </w:trPr>
              <w:tc>
                <w:tcPr>
                  <w:tcW w:w="835" w:type="dxa"/>
                </w:tcPr>
                <w:p w14:paraId="3AF72C67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9C2A86">
                    <w:rPr>
                      <w:b/>
                      <w:bCs/>
                      <w:sz w:val="22"/>
                      <w:szCs w:val="22"/>
                    </w:rPr>
                    <w:t>No</w:t>
                  </w:r>
                </w:p>
              </w:tc>
              <w:tc>
                <w:tcPr>
                  <w:tcW w:w="3360" w:type="dxa"/>
                </w:tcPr>
                <w:p w14:paraId="376F39A5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9C2A86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583" w:type="dxa"/>
                </w:tcPr>
                <w:p w14:paraId="41033AB2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9C2A86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9C2A86" w:rsidRPr="009C2A86" w14:paraId="0BB013C1" w14:textId="77777777" w:rsidTr="009C2A86">
              <w:trPr>
                <w:trHeight w:val="555"/>
              </w:trPr>
              <w:tc>
                <w:tcPr>
                  <w:tcW w:w="835" w:type="dxa"/>
                  <w:vAlign w:val="center"/>
                </w:tcPr>
                <w:p w14:paraId="07A69677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bookmarkStart w:id="62" w:name="_Hlk76984381"/>
                  <w:r w:rsidRPr="009C2A86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360" w:type="dxa"/>
                </w:tcPr>
                <w:p w14:paraId="1CE70164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Name is empty or longer than 50 characters</w:t>
                  </w:r>
                </w:p>
              </w:tc>
              <w:tc>
                <w:tcPr>
                  <w:tcW w:w="4583" w:type="dxa"/>
                </w:tcPr>
                <w:p w14:paraId="652D089B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iCs/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9C2A86">
                    <w:rPr>
                      <w:iCs/>
                      <w:sz w:val="22"/>
                      <w:szCs w:val="22"/>
                    </w:rPr>
                    <w:t>The name cannot be empty and less than 50 characters</w:t>
                  </w: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9C2A86" w:rsidRPr="009C2A86" w14:paraId="491D7508" w14:textId="77777777" w:rsidTr="009C2A86">
              <w:trPr>
                <w:trHeight w:val="545"/>
              </w:trPr>
              <w:tc>
                <w:tcPr>
                  <w:tcW w:w="835" w:type="dxa"/>
                  <w:vAlign w:val="center"/>
                </w:tcPr>
                <w:p w14:paraId="7CF286BC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360" w:type="dxa"/>
                </w:tcPr>
                <w:p w14:paraId="7F27E044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Phone number less than 10 digits or more than 12 digits</w:t>
                  </w:r>
                </w:p>
              </w:tc>
              <w:tc>
                <w:tcPr>
                  <w:tcW w:w="4583" w:type="dxa"/>
                </w:tcPr>
                <w:p w14:paraId="37D38837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9C2A86">
                    <w:rPr>
                      <w:iCs/>
                      <w:sz w:val="22"/>
                      <w:szCs w:val="22"/>
                    </w:rPr>
                    <w:t>Phone number must than 10 digits or less 12 digits</w:t>
                  </w: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9C2A86" w:rsidRPr="009C2A86" w14:paraId="089E0203" w14:textId="77777777" w:rsidTr="009C2A86">
              <w:trPr>
                <w:trHeight w:val="555"/>
              </w:trPr>
              <w:tc>
                <w:tcPr>
                  <w:tcW w:w="835" w:type="dxa"/>
                  <w:vAlign w:val="center"/>
                </w:tcPr>
                <w:p w14:paraId="0A1F7F96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3360" w:type="dxa"/>
                </w:tcPr>
                <w:p w14:paraId="756E6280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The address is empty or longer than 100 characters</w:t>
                  </w:r>
                </w:p>
              </w:tc>
              <w:tc>
                <w:tcPr>
                  <w:tcW w:w="4583" w:type="dxa"/>
                </w:tcPr>
                <w:p w14:paraId="26C5AD81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9C2A86">
                    <w:rPr>
                      <w:iCs/>
                      <w:sz w:val="22"/>
                      <w:szCs w:val="22"/>
                    </w:rPr>
                    <w:t>The address must not empty and less than 100 characters</w:t>
                  </w: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9C2A86" w:rsidRPr="009C2A86" w14:paraId="7732149B" w14:textId="77777777" w:rsidTr="009C2A86">
              <w:trPr>
                <w:trHeight w:val="555"/>
              </w:trPr>
              <w:tc>
                <w:tcPr>
                  <w:tcW w:w="835" w:type="dxa"/>
                  <w:vAlign w:val="center"/>
                </w:tcPr>
                <w:p w14:paraId="30BFDFE4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3360" w:type="dxa"/>
                </w:tcPr>
                <w:p w14:paraId="4BFD0D83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Email is empty or longer than 100 characters</w:t>
                  </w:r>
                </w:p>
              </w:tc>
              <w:tc>
                <w:tcPr>
                  <w:tcW w:w="4583" w:type="dxa"/>
                </w:tcPr>
                <w:p w14:paraId="45FC32B5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9C2A86">
                    <w:rPr>
                      <w:iCs/>
                      <w:sz w:val="22"/>
                      <w:szCs w:val="22"/>
                    </w:rPr>
                    <w:t>The email must not empty and less than 100 characters</w:t>
                  </w: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9C2A86" w:rsidRPr="009C2A86" w14:paraId="4A7A17C6" w14:textId="77777777" w:rsidTr="009C2A86">
              <w:trPr>
                <w:trHeight w:val="582"/>
              </w:trPr>
              <w:tc>
                <w:tcPr>
                  <w:tcW w:w="835" w:type="dxa"/>
                  <w:vAlign w:val="center"/>
                </w:tcPr>
                <w:p w14:paraId="574D69C1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3360" w:type="dxa"/>
                </w:tcPr>
                <w:p w14:paraId="4FDEFD3C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Images is empty</w:t>
                  </w:r>
                </w:p>
              </w:tc>
              <w:tc>
                <w:tcPr>
                  <w:tcW w:w="4583" w:type="dxa"/>
                </w:tcPr>
                <w:p w14:paraId="38A5C4C2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9C2A86">
                    <w:rPr>
                      <w:iCs/>
                      <w:sz w:val="22"/>
                      <w:szCs w:val="22"/>
                    </w:rPr>
                    <w:t>The i</w:t>
                  </w:r>
                  <w:r w:rsidRPr="009C2A86">
                    <w:rPr>
                      <w:sz w:val="22"/>
                      <w:szCs w:val="22"/>
                    </w:rPr>
                    <w:t xml:space="preserve">mages </w:t>
                  </w:r>
                  <w:r w:rsidRPr="009C2A86">
                    <w:rPr>
                      <w:iCs/>
                      <w:sz w:val="22"/>
                      <w:szCs w:val="22"/>
                    </w:rPr>
                    <w:t>must be selected</w:t>
                  </w: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</w:tbl>
          <w:bookmarkEnd w:id="62"/>
          <w:p w14:paraId="48EEE3D7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0FA791F0" w14:textId="77777777" w:rsidR="009C2A86" w:rsidRPr="009C2A86" w:rsidRDefault="009C2A86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Edit profile</w:t>
            </w:r>
            <w:r w:rsidRPr="009C2A86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 extend v</w:t>
            </w: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iew profile</w:t>
            </w:r>
          </w:p>
          <w:p w14:paraId="2A966E12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68095FC2" w14:textId="77777777" w:rsidR="009C2A86" w:rsidRPr="009C2A86" w:rsidRDefault="009C2A86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The information entered by the authenticated user must be checked such as: name, phone, address, email, image.</w:t>
            </w:r>
          </w:p>
          <w:p w14:paraId="4AAB90A9" w14:textId="77777777" w:rsidR="009C2A86" w:rsidRPr="009C2A86" w:rsidRDefault="009C2A86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When the a</w:t>
            </w: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 xml:space="preserve">uthenticated user 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touches </w:t>
            </w: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the “Submit” button:</w:t>
            </w:r>
          </w:p>
          <w:p w14:paraId="32D96E8C" w14:textId="77777777" w:rsidR="009C2A86" w:rsidRPr="009C2A86" w:rsidRDefault="009C2A86" w:rsidP="009C2A86">
            <w:pPr>
              <w:spacing w:before="0" w:after="160" w:line="259" w:lineRule="auto"/>
              <w:ind w:left="27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           + Success: The profile will be edit with the input information.</w:t>
            </w:r>
          </w:p>
          <w:p w14:paraId="5A72D1D1" w14:textId="77777777" w:rsidR="009C2A86" w:rsidRPr="009C2A86" w:rsidRDefault="009C2A86" w:rsidP="009C2A86">
            <w:pPr>
              <w:spacing w:before="0" w:after="160" w:line="259" w:lineRule="auto"/>
              <w:ind w:left="630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</w:p>
        </w:tc>
      </w:tr>
    </w:tbl>
    <w:p w14:paraId="38C6789A" w14:textId="77777777" w:rsidR="009C2A86" w:rsidRPr="009C2A86" w:rsidRDefault="009C2A86" w:rsidP="009C2A86"/>
    <w:p w14:paraId="1825E39A" w14:textId="58D50A4C" w:rsidR="009C2A86" w:rsidRDefault="00201EC4" w:rsidP="00201EC4">
      <w:pPr>
        <w:pStyle w:val="Heading2"/>
      </w:pPr>
      <w:bookmarkStart w:id="63" w:name="_Toc77152645"/>
      <w:bookmarkStart w:id="64" w:name="_Toc77158032"/>
      <w:r w:rsidRPr="00201EC4">
        <w:t>Log out</w:t>
      </w:r>
      <w:bookmarkEnd w:id="63"/>
      <w:bookmarkEnd w:id="64"/>
    </w:p>
    <w:p w14:paraId="7FF8FA0B" w14:textId="3F5CF186" w:rsidR="00201EC4" w:rsidRDefault="00201EC4" w:rsidP="00201EC4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17205E76" wp14:editId="4FD498AD">
            <wp:extent cx="2635250" cy="124726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6398" cy="125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201EC4" w:rsidRPr="00201EC4" w14:paraId="04BECB0D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9AA3820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6237CCFC" w14:textId="7E3E360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6258DF"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00</w:t>
            </w:r>
            <w:r w:rsidR="006258DF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3</w:t>
            </w:r>
          </w:p>
          <w:p w14:paraId="11BFC39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201EC4" w:rsidRPr="00201EC4" w14:paraId="45A1A812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68073BD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4CE1D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UC003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CC3E7B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CD4EF" w14:textId="0ADDDBCE" w:rsidR="00201EC4" w:rsidRPr="00201EC4" w:rsidRDefault="0022071A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201EC4" w:rsidRPr="00201EC4" w14:paraId="4EACE314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5B98CCF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BCBFA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Log out</w:t>
            </w:r>
          </w:p>
        </w:tc>
      </w:tr>
      <w:tr w:rsidR="00201EC4" w:rsidRPr="00201EC4" w14:paraId="3DB72941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990450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480A0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201EC4" w:rsidRPr="00201EC4" w14:paraId="36EF1C01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6B6861E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40F22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50543D9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8B406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201EC4" w:rsidRPr="00201EC4" w14:paraId="48560D3C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E12135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667C437F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Authenticated user</w:t>
            </w:r>
          </w:p>
          <w:p w14:paraId="48365200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66F4B54C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 xml:space="preserve">This use case allows the 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a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uthenticated user log out.</w:t>
            </w:r>
          </w:p>
          <w:p w14:paraId="54DC02A5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175E4C36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The authenticated user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can 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log out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.</w:t>
            </w:r>
          </w:p>
          <w:p w14:paraId="179E660C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32BD9734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The 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authenticated user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touches the “</w:t>
            </w: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Log out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” button.</w:t>
            </w:r>
          </w:p>
          <w:p w14:paraId="2E5E6C40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776B9C3A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a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uthenticated user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must log in.</w:t>
            </w:r>
          </w:p>
          <w:p w14:paraId="76555A1F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632CDF36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</w:p>
          <w:p w14:paraId="4B7C0371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6F9CE44F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Success: 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The authenticated user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can 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log out</w:t>
            </w: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.</w:t>
            </w:r>
          </w:p>
          <w:p w14:paraId="70EF97DE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Do nothing.</w:t>
            </w:r>
          </w:p>
          <w:p w14:paraId="32A2128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lastRenderedPageBreak/>
              <w:t>Main Success Scenario:</w:t>
            </w:r>
          </w:p>
          <w:tbl>
            <w:tblPr>
              <w:tblStyle w:val="TableGrid4"/>
              <w:tblW w:w="0" w:type="auto"/>
              <w:tblLook w:val="04A0" w:firstRow="1" w:lastRow="0" w:firstColumn="1" w:lastColumn="0" w:noHBand="0" w:noVBand="1"/>
            </w:tblPr>
            <w:tblGrid>
              <w:gridCol w:w="854"/>
              <w:gridCol w:w="3638"/>
              <w:gridCol w:w="4258"/>
            </w:tblGrid>
            <w:tr w:rsidR="00201EC4" w:rsidRPr="00201EC4" w14:paraId="71379631" w14:textId="77777777" w:rsidTr="00D11B64">
              <w:tc>
                <w:tcPr>
                  <w:tcW w:w="867" w:type="dxa"/>
                </w:tcPr>
                <w:p w14:paraId="0EAD16F7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bookmarkStart w:id="65" w:name="_Hlk76984007"/>
                  <w:r w:rsidRPr="00201EC4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780" w:type="dxa"/>
                </w:tcPr>
                <w:p w14:paraId="2156C05F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181ED0A9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01EC4" w:rsidRPr="00201EC4" w14:paraId="526BEB32" w14:textId="77777777" w:rsidTr="00D11B64">
              <w:trPr>
                <w:trHeight w:val="728"/>
              </w:trPr>
              <w:tc>
                <w:tcPr>
                  <w:tcW w:w="867" w:type="dxa"/>
                </w:tcPr>
                <w:p w14:paraId="7C89DBD8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14:paraId="4FC3EC06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bCs/>
                      <w:iCs/>
                      <w:sz w:val="22"/>
                      <w:szCs w:val="22"/>
                    </w:rPr>
                    <w:t>Authenticated user</w:t>
                  </w: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 xml:space="preserve"> </w:t>
                  </w:r>
                  <w:r w:rsidRPr="00201EC4">
                    <w:rPr>
                      <w:sz w:val="22"/>
                      <w:szCs w:val="22"/>
                    </w:rPr>
                    <w:t>presses the button “Log out”</w:t>
                  </w:r>
                </w:p>
              </w:tc>
              <w:tc>
                <w:tcPr>
                  <w:tcW w:w="4463" w:type="dxa"/>
                </w:tcPr>
                <w:p w14:paraId="2A427414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The system will log out the user.</w:t>
                  </w:r>
                </w:p>
              </w:tc>
            </w:tr>
          </w:tbl>
          <w:bookmarkEnd w:id="65"/>
          <w:p w14:paraId="112AC56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30E35A35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1D0864AB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660ABD8C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4516A45D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10AC4AF8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N/A</w:t>
            </w:r>
          </w:p>
          <w:p w14:paraId="3CC4D500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662C30B9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N/A</w:t>
            </w:r>
          </w:p>
        </w:tc>
      </w:tr>
    </w:tbl>
    <w:p w14:paraId="6BAA6CFB" w14:textId="77777777" w:rsidR="00201EC4" w:rsidRPr="00201EC4" w:rsidRDefault="00201EC4" w:rsidP="00201EC4">
      <w:pPr>
        <w:ind w:left="0"/>
        <w:rPr>
          <w:lang w:val="vi-VN"/>
        </w:rPr>
      </w:pPr>
    </w:p>
    <w:p w14:paraId="16F36ACB" w14:textId="048A17A4" w:rsidR="00201EC4" w:rsidRDefault="00201EC4" w:rsidP="00201EC4">
      <w:pPr>
        <w:pStyle w:val="Heading2"/>
      </w:pPr>
      <w:bookmarkStart w:id="66" w:name="_Toc77152646"/>
      <w:bookmarkStart w:id="67" w:name="_Toc77158033"/>
      <w:r w:rsidRPr="00201EC4">
        <w:t>Get notification</w:t>
      </w:r>
      <w:bookmarkEnd w:id="66"/>
      <w:bookmarkEnd w:id="67"/>
    </w:p>
    <w:p w14:paraId="40B998C3" w14:textId="6E0E62D8" w:rsidR="00201EC4" w:rsidRDefault="00201EC4" w:rsidP="00201EC4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0CD82877" wp14:editId="5B950817">
            <wp:extent cx="2952750" cy="91823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9954" cy="92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201EC4" w:rsidRPr="00201EC4" w14:paraId="2C199D45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F5DB61D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192039C0" w14:textId="37F0F8EC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6258DF"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00</w:t>
            </w:r>
            <w:r w:rsidR="006258DF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4</w:t>
            </w:r>
          </w:p>
          <w:p w14:paraId="04542B9B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201EC4" w:rsidRPr="00201EC4" w14:paraId="542CD065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DB3303D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E7BA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UC004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3E9F035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112D8" w14:textId="1CCBBFD6" w:rsidR="00201EC4" w:rsidRPr="00201EC4" w:rsidRDefault="0022071A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201EC4" w:rsidRPr="00201EC4" w14:paraId="28490F28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6438A22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71337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Get notification</w:t>
            </w:r>
          </w:p>
        </w:tc>
      </w:tr>
      <w:tr w:rsidR="00201EC4" w:rsidRPr="00201EC4" w14:paraId="4306FBCC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5D733D8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CB5CA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201EC4" w:rsidRPr="00201EC4" w14:paraId="4D521E5D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DF68CDC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6C642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B70D960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FF40B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201EC4" w:rsidRPr="00201EC4" w14:paraId="4771A1EC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263C3DA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285D7BE1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Authenticated user.</w:t>
            </w:r>
          </w:p>
          <w:p w14:paraId="25663FFB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Summary:</w:t>
            </w:r>
          </w:p>
          <w:p w14:paraId="5EB14078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a</w:t>
            </w: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uthenticated user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 xml:space="preserve"> to g</w:t>
            </w: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et the notification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.</w:t>
            </w:r>
          </w:p>
          <w:p w14:paraId="510335F3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03399CDF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The a</w:t>
            </w: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uthenticated user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can 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g</w:t>
            </w: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et the notification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.</w:t>
            </w:r>
          </w:p>
          <w:p w14:paraId="5443D893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49D856C5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N/A</w:t>
            </w:r>
          </w:p>
          <w:p w14:paraId="0B85AC78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22363676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a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uthenticated user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must log in.</w:t>
            </w:r>
          </w:p>
          <w:p w14:paraId="2007C1C6" w14:textId="5550B830" w:rsidR="00201EC4" w:rsidRPr="00201EC4" w:rsidRDefault="00201EC4" w:rsidP="006258DF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64A1967B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2616C673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Success: 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The a</w:t>
            </w: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uthenticated user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can 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g</w:t>
            </w: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et the notification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.</w:t>
            </w:r>
          </w:p>
          <w:p w14:paraId="52C7F47B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Do nothing.</w:t>
            </w:r>
          </w:p>
          <w:p w14:paraId="5BFAF031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5"/>
              <w:tblW w:w="8698" w:type="dxa"/>
              <w:tblLook w:val="04A0" w:firstRow="1" w:lastRow="0" w:firstColumn="1" w:lastColumn="0" w:noHBand="0" w:noVBand="1"/>
            </w:tblPr>
            <w:tblGrid>
              <w:gridCol w:w="910"/>
              <w:gridCol w:w="3555"/>
              <w:gridCol w:w="4233"/>
            </w:tblGrid>
            <w:tr w:rsidR="00201EC4" w:rsidRPr="00201EC4" w14:paraId="55E28B40" w14:textId="77777777" w:rsidTr="00201EC4">
              <w:trPr>
                <w:trHeight w:val="290"/>
              </w:trPr>
              <w:tc>
                <w:tcPr>
                  <w:tcW w:w="910" w:type="dxa"/>
                  <w:vAlign w:val="center"/>
                </w:tcPr>
                <w:p w14:paraId="44DD7C04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555" w:type="dxa"/>
                </w:tcPr>
                <w:p w14:paraId="7FEB74B9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233" w:type="dxa"/>
                </w:tcPr>
                <w:p w14:paraId="06E9E428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01EC4" w:rsidRPr="00201EC4" w14:paraId="236C4808" w14:textId="77777777" w:rsidTr="00201EC4">
              <w:trPr>
                <w:trHeight w:val="685"/>
              </w:trPr>
              <w:tc>
                <w:tcPr>
                  <w:tcW w:w="910" w:type="dxa"/>
                  <w:vAlign w:val="center"/>
                </w:tcPr>
                <w:p w14:paraId="6F050358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555" w:type="dxa"/>
                </w:tcPr>
                <w:p w14:paraId="2E5E32CB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4233" w:type="dxa"/>
                </w:tcPr>
                <w:p w14:paraId="6ECF57E8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The system will display a message to the user</w:t>
                  </w:r>
                </w:p>
              </w:tc>
            </w:tr>
          </w:tbl>
          <w:p w14:paraId="0C14325A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7DDC5932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0956BD57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5FAA74EA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29542BB2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1D1D1AB7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N/A</w:t>
            </w:r>
          </w:p>
          <w:p w14:paraId="0096AA2A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2F0AABE8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N/A</w:t>
            </w:r>
          </w:p>
        </w:tc>
      </w:tr>
    </w:tbl>
    <w:p w14:paraId="38F2DB9A" w14:textId="77777777" w:rsidR="00201EC4" w:rsidRPr="00201EC4" w:rsidRDefault="00201EC4" w:rsidP="00201EC4">
      <w:pPr>
        <w:rPr>
          <w:lang w:val="vi-VN"/>
        </w:rPr>
      </w:pPr>
    </w:p>
    <w:p w14:paraId="127FF254" w14:textId="45C80AE7" w:rsidR="00201EC4" w:rsidRDefault="00201EC4" w:rsidP="00201EC4">
      <w:pPr>
        <w:pStyle w:val="Heading2"/>
      </w:pPr>
      <w:bookmarkStart w:id="68" w:name="_Toc77152647"/>
      <w:bookmarkStart w:id="69" w:name="_Toc77158034"/>
      <w:r w:rsidRPr="00201EC4">
        <w:t>Register bike</w:t>
      </w:r>
      <w:bookmarkEnd w:id="68"/>
      <w:bookmarkEnd w:id="69"/>
    </w:p>
    <w:p w14:paraId="26571557" w14:textId="72F5B25A" w:rsidR="00201EC4" w:rsidRDefault="00201EC4" w:rsidP="00201EC4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43C0ADE8" wp14:editId="51DC837C">
            <wp:extent cx="2025446" cy="762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3515" cy="78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DD04" w14:textId="6F415FCF" w:rsidR="007818A9" w:rsidRDefault="00201EC4" w:rsidP="007818A9">
      <w:pPr>
        <w:rPr>
          <w:lang w:val="vi-VN"/>
        </w:rPr>
      </w:pPr>
      <w:r>
        <w:rPr>
          <w:noProof/>
          <w:lang w:eastAsia="ja-JP"/>
        </w:rPr>
        <w:lastRenderedPageBreak/>
        <w:drawing>
          <wp:inline distT="0" distB="0" distL="0" distR="0" wp14:anchorId="2E17865D" wp14:editId="578A6245">
            <wp:extent cx="3205807" cy="6887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8945" cy="69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201EC4" w:rsidRPr="00201EC4" w14:paraId="3F577EEC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5A30E0E3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20305250" w14:textId="4E973BB2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6258DF"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00</w:t>
            </w:r>
            <w:r w:rsidR="006258DF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5</w:t>
            </w:r>
          </w:p>
          <w:p w14:paraId="78D2857A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201EC4" w:rsidRPr="00201EC4" w14:paraId="4F7B9625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AAD094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92DE5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UC005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172B33C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2E72D" w14:textId="2022B88C" w:rsidR="00201EC4" w:rsidRPr="00201EC4" w:rsidRDefault="0022071A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201EC4" w:rsidRPr="00201EC4" w14:paraId="050F8ED7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33BD96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FA3E6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Register bike</w:t>
            </w:r>
          </w:p>
        </w:tc>
      </w:tr>
      <w:tr w:rsidR="00201EC4" w:rsidRPr="00201EC4" w14:paraId="54EBBF02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0E7913E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BC7C6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201EC4" w:rsidRPr="00201EC4" w14:paraId="0D36F6B6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30BA5E3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7E077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A9AF76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1A01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201EC4" w:rsidRPr="00201EC4" w14:paraId="06534767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0A3569F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653ED592" w14:textId="4F4500A9" w:rsid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Customer</w:t>
            </w:r>
          </w:p>
          <w:p w14:paraId="25372298" w14:textId="4299ADA8" w:rsidR="007818A9" w:rsidRPr="00201EC4" w:rsidRDefault="007818A9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Guest</w:t>
            </w:r>
          </w:p>
          <w:p w14:paraId="36942AA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6D349EEE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customer to register the bike.</w:t>
            </w:r>
          </w:p>
          <w:p w14:paraId="16C209FF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2D064717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Customer registers the bike for repair.</w:t>
            </w:r>
          </w:p>
          <w:p w14:paraId="64E213D2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501F50A8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touches the “Register bike” button.</w:t>
            </w:r>
          </w:p>
          <w:p w14:paraId="5C66100D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5282A674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must log in.</w:t>
            </w:r>
          </w:p>
          <w:p w14:paraId="793880E9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07B66382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</w:p>
          <w:p w14:paraId="7B142540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4EE5FCD6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Success: </w:t>
            </w: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The system will create bikes for customers.</w:t>
            </w:r>
          </w:p>
          <w:p w14:paraId="68218FDB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The system shows the error message.</w:t>
            </w:r>
          </w:p>
          <w:p w14:paraId="6A98B6E6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6"/>
              <w:tblW w:w="0" w:type="auto"/>
              <w:tblLook w:val="04A0" w:firstRow="1" w:lastRow="0" w:firstColumn="1" w:lastColumn="0" w:noHBand="0" w:noVBand="1"/>
            </w:tblPr>
            <w:tblGrid>
              <w:gridCol w:w="853"/>
              <w:gridCol w:w="3606"/>
              <w:gridCol w:w="4291"/>
            </w:tblGrid>
            <w:tr w:rsidR="00201EC4" w:rsidRPr="00201EC4" w14:paraId="15DBC3A3" w14:textId="77777777" w:rsidTr="00D11B64">
              <w:tc>
                <w:tcPr>
                  <w:tcW w:w="867" w:type="dxa"/>
                </w:tcPr>
                <w:p w14:paraId="7FAD766F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780" w:type="dxa"/>
                </w:tcPr>
                <w:p w14:paraId="3CA57B35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337475E6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01EC4" w:rsidRPr="00201EC4" w14:paraId="1A558E36" w14:textId="77777777" w:rsidTr="00D11B64">
              <w:trPr>
                <w:trHeight w:val="2690"/>
              </w:trPr>
              <w:tc>
                <w:tcPr>
                  <w:tcW w:w="867" w:type="dxa"/>
                </w:tcPr>
                <w:p w14:paraId="2AECF7D8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lastRenderedPageBreak/>
                    <w:t>1</w:t>
                  </w:r>
                </w:p>
              </w:tc>
              <w:tc>
                <w:tcPr>
                  <w:tcW w:w="3780" w:type="dxa"/>
                </w:tcPr>
                <w:p w14:paraId="5FECD2B6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 xml:space="preserve">Customer presses the button “Register bike” </w:t>
                  </w:r>
                </w:p>
              </w:tc>
              <w:tc>
                <w:tcPr>
                  <w:tcW w:w="4463" w:type="dxa"/>
                </w:tcPr>
                <w:p w14:paraId="1B5C87A1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The system shows a page:</w:t>
                  </w:r>
                </w:p>
                <w:p w14:paraId="47CBFA76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Owner name: textbox, type: string, required.</w:t>
                  </w:r>
                </w:p>
                <w:p w14:paraId="77546BF0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Bike type: combo box.</w:t>
                  </w:r>
                </w:p>
                <w:p w14:paraId="7CBDC5AD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Color: combo box.</w:t>
                  </w:r>
                </w:p>
                <w:p w14:paraId="175588D8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iCs/>
                      <w:sz w:val="22"/>
                      <w:szCs w:val="22"/>
                    </w:rPr>
                    <w:t xml:space="preserve">License plates: </w:t>
                  </w:r>
                  <w:r w:rsidRPr="00201EC4">
                    <w:rPr>
                      <w:sz w:val="22"/>
                      <w:szCs w:val="22"/>
                    </w:rPr>
                    <w:t>textbox, type: string, required.</w:t>
                  </w:r>
                </w:p>
                <w:p w14:paraId="476F77D9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Image: picture box, type: .jpg, required.</w:t>
                  </w:r>
                </w:p>
              </w:tc>
            </w:tr>
            <w:tr w:rsidR="00201EC4" w:rsidRPr="00201EC4" w14:paraId="4F905736" w14:textId="77777777" w:rsidTr="00D11B64">
              <w:trPr>
                <w:trHeight w:val="1988"/>
              </w:trPr>
              <w:tc>
                <w:tcPr>
                  <w:tcW w:w="867" w:type="dxa"/>
                </w:tcPr>
                <w:p w14:paraId="5F3D60F1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bookmarkStart w:id="70" w:name="_Hlk76120500"/>
                  <w:r w:rsidRPr="00201EC4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14:paraId="50BCE7A6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Customer enters information and clicks the button “Submit”.</w:t>
                  </w:r>
                </w:p>
              </w:tc>
              <w:tc>
                <w:tcPr>
                  <w:tcW w:w="4463" w:type="dxa"/>
                </w:tcPr>
                <w:p w14:paraId="7A0FACEF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The system checks the information entered by the customer.</w:t>
                  </w:r>
                </w:p>
                <w:p w14:paraId="466A40AA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The system will create the bike for customers.</w:t>
                  </w:r>
                </w:p>
                <w:p w14:paraId="753F8CB3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The system displays a successful message: “Create bikes successfully”</w:t>
                  </w:r>
                </w:p>
                <w:p w14:paraId="2205B227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[Exception 1, 2, 3, 4, 5]</w:t>
                  </w:r>
                </w:p>
              </w:tc>
            </w:tr>
          </w:tbl>
          <w:bookmarkEnd w:id="70"/>
          <w:p w14:paraId="6F6E92AC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7FFDCB70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46728ABD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tbl>
            <w:tblPr>
              <w:tblStyle w:val="TableGrid6"/>
              <w:tblW w:w="8741" w:type="dxa"/>
              <w:tblLook w:val="04A0" w:firstRow="1" w:lastRow="0" w:firstColumn="1" w:lastColumn="0" w:noHBand="0" w:noVBand="1"/>
            </w:tblPr>
            <w:tblGrid>
              <w:gridCol w:w="825"/>
              <w:gridCol w:w="3614"/>
              <w:gridCol w:w="4302"/>
            </w:tblGrid>
            <w:tr w:rsidR="00201EC4" w:rsidRPr="00201EC4" w14:paraId="062E4411" w14:textId="77777777" w:rsidTr="00AB554A">
              <w:trPr>
                <w:trHeight w:val="272"/>
              </w:trPr>
              <w:tc>
                <w:tcPr>
                  <w:tcW w:w="825" w:type="dxa"/>
                </w:tcPr>
                <w:p w14:paraId="334142A9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No</w:t>
                  </w:r>
                </w:p>
              </w:tc>
              <w:tc>
                <w:tcPr>
                  <w:tcW w:w="3614" w:type="dxa"/>
                </w:tcPr>
                <w:p w14:paraId="69A72A9A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302" w:type="dxa"/>
                </w:tcPr>
                <w:p w14:paraId="4D1A54A6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01EC4" w:rsidRPr="00201EC4" w14:paraId="21D86422" w14:textId="77777777" w:rsidTr="00AB554A">
              <w:trPr>
                <w:trHeight w:val="706"/>
              </w:trPr>
              <w:tc>
                <w:tcPr>
                  <w:tcW w:w="825" w:type="dxa"/>
                  <w:vAlign w:val="center"/>
                </w:tcPr>
                <w:p w14:paraId="37F5F8E6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614" w:type="dxa"/>
                </w:tcPr>
                <w:p w14:paraId="725A5649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Owner name is empty or longer than 50 characters</w:t>
                  </w:r>
                </w:p>
              </w:tc>
              <w:tc>
                <w:tcPr>
                  <w:tcW w:w="4302" w:type="dxa"/>
                </w:tcPr>
                <w:p w14:paraId="0EAD1A58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201EC4">
                    <w:rPr>
                      <w:iCs/>
                      <w:sz w:val="22"/>
                      <w:szCs w:val="22"/>
                    </w:rPr>
                    <w:t xml:space="preserve">The </w:t>
                  </w:r>
                  <w:r w:rsidRPr="00201EC4">
                    <w:rPr>
                      <w:sz w:val="22"/>
                      <w:szCs w:val="22"/>
                    </w:rPr>
                    <w:t>name</w:t>
                  </w:r>
                  <w:r w:rsidRPr="00201EC4">
                    <w:rPr>
                      <w:iCs/>
                      <w:sz w:val="22"/>
                      <w:szCs w:val="22"/>
                    </w:rPr>
                    <w:t xml:space="preserve"> cannot be empty and less than 50 characters</w:t>
                  </w: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201EC4" w:rsidRPr="00201EC4" w14:paraId="76B7D317" w14:textId="77777777" w:rsidTr="00AB554A">
              <w:trPr>
                <w:trHeight w:val="706"/>
              </w:trPr>
              <w:tc>
                <w:tcPr>
                  <w:tcW w:w="825" w:type="dxa"/>
                  <w:vAlign w:val="center"/>
                </w:tcPr>
                <w:p w14:paraId="05862EBE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614" w:type="dxa"/>
                </w:tcPr>
                <w:p w14:paraId="07BBDFF5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Bike type is empty</w:t>
                  </w:r>
                </w:p>
              </w:tc>
              <w:tc>
                <w:tcPr>
                  <w:tcW w:w="4302" w:type="dxa"/>
                </w:tcPr>
                <w:p w14:paraId="4D8B5E92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201EC4">
                    <w:rPr>
                      <w:sz w:val="22"/>
                      <w:szCs w:val="22"/>
                    </w:rPr>
                    <w:t>Bike type must be selected</w:t>
                  </w: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201EC4" w:rsidRPr="00201EC4" w14:paraId="457F7546" w14:textId="77777777" w:rsidTr="00AB554A">
              <w:trPr>
                <w:trHeight w:val="706"/>
              </w:trPr>
              <w:tc>
                <w:tcPr>
                  <w:tcW w:w="825" w:type="dxa"/>
                  <w:vAlign w:val="center"/>
                </w:tcPr>
                <w:p w14:paraId="052A0136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3614" w:type="dxa"/>
                </w:tcPr>
                <w:p w14:paraId="377D1ECD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Color is empty</w:t>
                  </w:r>
                </w:p>
              </w:tc>
              <w:tc>
                <w:tcPr>
                  <w:tcW w:w="4302" w:type="dxa"/>
                </w:tcPr>
                <w:p w14:paraId="5613826D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201EC4">
                    <w:rPr>
                      <w:sz w:val="22"/>
                      <w:szCs w:val="22"/>
                    </w:rPr>
                    <w:t>Color must be selected</w:t>
                  </w: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201EC4" w:rsidRPr="00201EC4" w14:paraId="1E0A5F70" w14:textId="77777777" w:rsidTr="00AB554A">
              <w:trPr>
                <w:trHeight w:val="706"/>
              </w:trPr>
              <w:tc>
                <w:tcPr>
                  <w:tcW w:w="825" w:type="dxa"/>
                  <w:vAlign w:val="center"/>
                </w:tcPr>
                <w:p w14:paraId="45C2EAED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3614" w:type="dxa"/>
                </w:tcPr>
                <w:p w14:paraId="61BB6089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iCs/>
                      <w:sz w:val="22"/>
                      <w:szCs w:val="22"/>
                    </w:rPr>
                    <w:t>License plates</w:t>
                  </w:r>
                  <w:r w:rsidRPr="00201EC4">
                    <w:rPr>
                      <w:sz w:val="22"/>
                      <w:szCs w:val="22"/>
                    </w:rPr>
                    <w:t xml:space="preserve"> is empty or longer than 50 characters</w:t>
                  </w:r>
                </w:p>
              </w:tc>
              <w:tc>
                <w:tcPr>
                  <w:tcW w:w="4302" w:type="dxa"/>
                </w:tcPr>
                <w:p w14:paraId="6C734AD3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201EC4">
                    <w:rPr>
                      <w:iCs/>
                      <w:sz w:val="22"/>
                      <w:szCs w:val="22"/>
                    </w:rPr>
                    <w:t>The license plates must not empty and less than 100 characters</w:t>
                  </w: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201EC4" w:rsidRPr="00201EC4" w14:paraId="68B4B832" w14:textId="77777777" w:rsidTr="00AB554A">
              <w:trPr>
                <w:trHeight w:val="706"/>
              </w:trPr>
              <w:tc>
                <w:tcPr>
                  <w:tcW w:w="825" w:type="dxa"/>
                  <w:vAlign w:val="center"/>
                </w:tcPr>
                <w:p w14:paraId="0EFC1CFD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3614" w:type="dxa"/>
                </w:tcPr>
                <w:p w14:paraId="78F0CC74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Images are not .jpg</w:t>
                  </w:r>
                </w:p>
              </w:tc>
              <w:tc>
                <w:tcPr>
                  <w:tcW w:w="4302" w:type="dxa"/>
                </w:tcPr>
                <w:p w14:paraId="48E08756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201EC4">
                    <w:rPr>
                      <w:iCs/>
                      <w:sz w:val="22"/>
                      <w:szCs w:val="22"/>
                    </w:rPr>
                    <w:t>The i</w:t>
                  </w:r>
                  <w:r w:rsidRPr="00201EC4">
                    <w:rPr>
                      <w:sz w:val="22"/>
                      <w:szCs w:val="22"/>
                    </w:rPr>
                    <w:t>mages must be selected</w:t>
                  </w: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</w:tbl>
          <w:p w14:paraId="780B3AB7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</w:p>
          <w:p w14:paraId="61D8758A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48222119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Register bike extend create problem.</w:t>
            </w:r>
          </w:p>
          <w:p w14:paraId="605CA07C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5C859E2B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The information entered by the customer must be checked such as: o</w:t>
            </w: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wner name, color, bike type, license plates, image.</w:t>
            </w:r>
          </w:p>
          <w:p w14:paraId="0D11D1C2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When the customer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 xml:space="preserve"> 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touches 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the “Submit” button:</w:t>
            </w:r>
          </w:p>
          <w:p w14:paraId="7FA8B5CC" w14:textId="77777777" w:rsidR="00201EC4" w:rsidRPr="00201EC4" w:rsidRDefault="00201EC4" w:rsidP="00201EC4">
            <w:pPr>
              <w:spacing w:before="0" w:after="160" w:line="259" w:lineRule="auto"/>
              <w:ind w:left="27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lastRenderedPageBreak/>
              <w:t xml:space="preserve">           + Success: The bike will be registered with the input information.</w:t>
            </w:r>
          </w:p>
        </w:tc>
      </w:tr>
    </w:tbl>
    <w:p w14:paraId="38F66DCA" w14:textId="77777777" w:rsidR="00201EC4" w:rsidRPr="00201EC4" w:rsidRDefault="00201EC4" w:rsidP="00201EC4"/>
    <w:p w14:paraId="46FED86C" w14:textId="39C17456" w:rsidR="00201EC4" w:rsidRDefault="00201EC4" w:rsidP="00201EC4">
      <w:pPr>
        <w:pStyle w:val="Heading2"/>
      </w:pPr>
      <w:bookmarkStart w:id="71" w:name="_Toc77152648"/>
      <w:bookmarkStart w:id="72" w:name="_Toc77158035"/>
      <w:r w:rsidRPr="00201EC4">
        <w:t>Create problem</w:t>
      </w:r>
      <w:bookmarkEnd w:id="71"/>
      <w:bookmarkEnd w:id="72"/>
      <w:r w:rsidRPr="00201EC4">
        <w:t xml:space="preserve"> </w:t>
      </w:r>
    </w:p>
    <w:p w14:paraId="4D98DD8F" w14:textId="5AA4D69E" w:rsidR="00201EC4" w:rsidRDefault="00201EC4" w:rsidP="00201EC4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10546C72" wp14:editId="11D10E7C">
            <wp:extent cx="3152899" cy="1040187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5054" cy="104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5"/>
        <w:gridCol w:w="2452"/>
        <w:gridCol w:w="1145"/>
        <w:gridCol w:w="759"/>
        <w:gridCol w:w="2129"/>
      </w:tblGrid>
      <w:tr w:rsidR="00201EC4" w:rsidRPr="00201EC4" w14:paraId="0F56A8F0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4E347703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4DC69005" w14:textId="013AC560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D11582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00</w:t>
            </w:r>
            <w:r w:rsidR="00F80F4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6</w:t>
            </w:r>
          </w:p>
          <w:p w14:paraId="558FF92A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201EC4" w:rsidRPr="00201EC4" w14:paraId="3EC8B9A0" w14:textId="77777777" w:rsidTr="00D11B64"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A9BA927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4E5DB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UC006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6E2CE3D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EBF2B" w14:textId="77F07768" w:rsidR="00201EC4" w:rsidRPr="00201EC4" w:rsidRDefault="0022071A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201EC4" w:rsidRPr="00201EC4" w14:paraId="1711821F" w14:textId="77777777" w:rsidTr="00D11B64"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5860345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7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8473A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Create problem</w:t>
            </w:r>
          </w:p>
        </w:tc>
      </w:tr>
      <w:tr w:rsidR="00201EC4" w:rsidRPr="00201EC4" w14:paraId="17D432AD" w14:textId="77777777" w:rsidTr="00D11B64"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5B99118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7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FF12E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201EC4" w:rsidRPr="00201EC4" w14:paraId="1698AD9B" w14:textId="77777777" w:rsidTr="00D11B64"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2A8DCD5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CA3E1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297DA09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4694E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201EC4" w:rsidRPr="00201EC4" w14:paraId="678072EA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A48C5BB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54D6A080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Customer</w:t>
            </w:r>
          </w:p>
          <w:p w14:paraId="48D83B39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2A64C2B0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This use case allows the customer to create the </w:t>
            </w: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problem</w:t>
            </w: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.</w:t>
            </w:r>
          </w:p>
          <w:p w14:paraId="768DB0A0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34BDF066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The customer can create the </w:t>
            </w: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problem</w:t>
            </w: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 information</w:t>
            </w:r>
            <w:r w:rsidRPr="00201EC4">
              <w:rPr>
                <w:rFonts w:ascii="Calibri" w:eastAsia="Yu Mincho" w:hAnsi="Calibri"/>
                <w:bCs/>
                <w:sz w:val="22"/>
                <w:szCs w:val="22"/>
                <w:lang w:val="vi-VN" w:eastAsia="ja-JP"/>
              </w:rPr>
              <w:t>.</w:t>
            </w: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 </w:t>
            </w:r>
          </w:p>
          <w:p w14:paraId="75BC3FB6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51E50DF8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The customer touches the “Create</w:t>
            </w:r>
            <w:r w:rsidRPr="00201EC4">
              <w:rPr>
                <w:rFonts w:ascii="Calibri" w:eastAsia="Yu Mincho" w:hAnsi="Calibri"/>
                <w:bCs/>
                <w:sz w:val="22"/>
                <w:szCs w:val="22"/>
                <w:lang w:val="vi-VN" w:eastAsia="ja-JP"/>
              </w:rPr>
              <w:t xml:space="preserve"> </w:t>
            </w: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problem</w:t>
            </w: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” button.</w:t>
            </w:r>
          </w:p>
          <w:p w14:paraId="5B55CFD0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06124DE9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The customer must log in.</w:t>
            </w:r>
          </w:p>
          <w:p w14:paraId="074393FA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4690975D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340BB7CF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Success: </w:t>
            </w: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The system will create the customer's problem.</w:t>
            </w:r>
          </w:p>
          <w:p w14:paraId="40973EB1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The system shows the error message.</w:t>
            </w:r>
          </w:p>
          <w:p w14:paraId="054CD283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lastRenderedPageBreak/>
              <w:t>Main Success Scenario:</w:t>
            </w:r>
          </w:p>
          <w:tbl>
            <w:tblPr>
              <w:tblStyle w:val="TableGrid7"/>
              <w:tblW w:w="0" w:type="auto"/>
              <w:tblLook w:val="04A0" w:firstRow="1" w:lastRow="0" w:firstColumn="1" w:lastColumn="0" w:noHBand="0" w:noVBand="1"/>
            </w:tblPr>
            <w:tblGrid>
              <w:gridCol w:w="853"/>
              <w:gridCol w:w="3606"/>
              <w:gridCol w:w="4291"/>
            </w:tblGrid>
            <w:tr w:rsidR="00201EC4" w:rsidRPr="00201EC4" w14:paraId="529B2348" w14:textId="77777777" w:rsidTr="00D11B64">
              <w:tc>
                <w:tcPr>
                  <w:tcW w:w="867" w:type="dxa"/>
                </w:tcPr>
                <w:p w14:paraId="6F34A6A1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780" w:type="dxa"/>
                </w:tcPr>
                <w:p w14:paraId="51E973C9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040BC542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01EC4" w:rsidRPr="00201EC4" w14:paraId="5DABFCB2" w14:textId="77777777" w:rsidTr="00D11B64">
              <w:trPr>
                <w:trHeight w:val="2249"/>
              </w:trPr>
              <w:tc>
                <w:tcPr>
                  <w:tcW w:w="867" w:type="dxa"/>
                </w:tcPr>
                <w:p w14:paraId="24A564BD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14:paraId="7816697E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Customer presses the button “Create problem”</w:t>
                  </w:r>
                </w:p>
              </w:tc>
              <w:tc>
                <w:tcPr>
                  <w:tcW w:w="4463" w:type="dxa"/>
                </w:tcPr>
                <w:p w14:paraId="0EDA07E1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The system shows a page:</w:t>
                  </w:r>
                </w:p>
                <w:p w14:paraId="5D6CF504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iCs/>
                      <w:sz w:val="22"/>
                      <w:szCs w:val="22"/>
                    </w:rPr>
                    <w:t xml:space="preserve">Address: </w:t>
                  </w:r>
                  <w:r w:rsidRPr="00201EC4">
                    <w:rPr>
                      <w:sz w:val="22"/>
                      <w:szCs w:val="22"/>
                    </w:rPr>
                    <w:t>textbox, type: string, required.</w:t>
                  </w:r>
                </w:p>
                <w:p w14:paraId="38006FB9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iCs/>
                      <w:sz w:val="22"/>
                      <w:szCs w:val="22"/>
                    </w:rPr>
                    <w:t xml:space="preserve">Image: </w:t>
                  </w:r>
                  <w:r w:rsidRPr="00201EC4">
                    <w:rPr>
                      <w:sz w:val="22"/>
                      <w:szCs w:val="22"/>
                    </w:rPr>
                    <w:t>picture box, type: .jpg, required.</w:t>
                  </w:r>
                </w:p>
                <w:p w14:paraId="03CADAD0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Description of the problem: string, required.</w:t>
                  </w:r>
                </w:p>
                <w:p w14:paraId="1838FF6F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Bike: combo box</w:t>
                  </w:r>
                </w:p>
              </w:tc>
            </w:tr>
            <w:tr w:rsidR="00201EC4" w:rsidRPr="00201EC4" w14:paraId="1581F93A" w14:textId="77777777" w:rsidTr="00D11B64">
              <w:trPr>
                <w:trHeight w:val="2240"/>
              </w:trPr>
              <w:tc>
                <w:tcPr>
                  <w:tcW w:w="867" w:type="dxa"/>
                </w:tcPr>
                <w:p w14:paraId="2A0A1B6C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14:paraId="60CAC125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Customer enters information and clicks the button “Submit”.</w:t>
                  </w:r>
                </w:p>
              </w:tc>
              <w:tc>
                <w:tcPr>
                  <w:tcW w:w="4463" w:type="dxa"/>
                </w:tcPr>
                <w:p w14:paraId="5D608A25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The system checks the information entered by the customer.</w:t>
                  </w:r>
                </w:p>
                <w:p w14:paraId="5BA0A83F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The system will create the problem for customers.</w:t>
                  </w:r>
                </w:p>
                <w:p w14:paraId="3D636DED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The system displays a successful message: “Create problem successfully”</w:t>
                  </w:r>
                </w:p>
                <w:p w14:paraId="2A7CEC4C" w14:textId="58A1C88F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[Exception 1, 2, 3, 4]</w:t>
                  </w:r>
                </w:p>
              </w:tc>
            </w:tr>
          </w:tbl>
          <w:p w14:paraId="3642E2D7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3F05117F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407D023D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tbl>
            <w:tblPr>
              <w:tblStyle w:val="TableGrid7"/>
              <w:tblW w:w="8738" w:type="dxa"/>
              <w:tblLook w:val="04A0" w:firstRow="1" w:lastRow="0" w:firstColumn="1" w:lastColumn="0" w:noHBand="0" w:noVBand="1"/>
            </w:tblPr>
            <w:tblGrid>
              <w:gridCol w:w="743"/>
              <w:gridCol w:w="3902"/>
              <w:gridCol w:w="4093"/>
            </w:tblGrid>
            <w:tr w:rsidR="00201EC4" w:rsidRPr="00201EC4" w14:paraId="7CE51A11" w14:textId="77777777" w:rsidTr="00201EC4">
              <w:trPr>
                <w:trHeight w:val="278"/>
              </w:trPr>
              <w:tc>
                <w:tcPr>
                  <w:tcW w:w="743" w:type="dxa"/>
                </w:tcPr>
                <w:p w14:paraId="16CBB47B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No</w:t>
                  </w:r>
                </w:p>
              </w:tc>
              <w:tc>
                <w:tcPr>
                  <w:tcW w:w="3902" w:type="dxa"/>
                </w:tcPr>
                <w:p w14:paraId="1FD78FC1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093" w:type="dxa"/>
                </w:tcPr>
                <w:p w14:paraId="2BB29404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01EC4" w:rsidRPr="00201EC4" w14:paraId="4E9065E4" w14:textId="77777777" w:rsidTr="00201EC4">
              <w:trPr>
                <w:trHeight w:val="724"/>
              </w:trPr>
              <w:tc>
                <w:tcPr>
                  <w:tcW w:w="743" w:type="dxa"/>
                  <w:vAlign w:val="center"/>
                </w:tcPr>
                <w:p w14:paraId="7C25FC5A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902" w:type="dxa"/>
                </w:tcPr>
                <w:p w14:paraId="584F0467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iCs/>
                      <w:sz w:val="22"/>
                      <w:szCs w:val="22"/>
                    </w:rPr>
                    <w:t>Address</w:t>
                  </w:r>
                  <w:r w:rsidRPr="00201EC4">
                    <w:rPr>
                      <w:sz w:val="22"/>
                      <w:szCs w:val="22"/>
                    </w:rPr>
                    <w:t xml:space="preserve"> is empty or longer than 100 characters</w:t>
                  </w:r>
                </w:p>
              </w:tc>
              <w:tc>
                <w:tcPr>
                  <w:tcW w:w="4093" w:type="dxa"/>
                </w:tcPr>
                <w:p w14:paraId="6A68B90F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201EC4">
                    <w:rPr>
                      <w:iCs/>
                      <w:sz w:val="22"/>
                      <w:szCs w:val="22"/>
                    </w:rPr>
                    <w:t>The address cannot be empty and less than 100 characters</w:t>
                  </w: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201EC4" w:rsidRPr="00201EC4" w14:paraId="59CD0058" w14:textId="77777777" w:rsidTr="00201EC4">
              <w:trPr>
                <w:trHeight w:val="724"/>
              </w:trPr>
              <w:tc>
                <w:tcPr>
                  <w:tcW w:w="743" w:type="dxa"/>
                  <w:vAlign w:val="center"/>
                </w:tcPr>
                <w:p w14:paraId="14A1B5D2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902" w:type="dxa"/>
                </w:tcPr>
                <w:p w14:paraId="1AC8F289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iCs/>
                      <w:sz w:val="22"/>
                      <w:szCs w:val="22"/>
                    </w:rPr>
                    <w:t>Image</w:t>
                  </w:r>
                  <w:r w:rsidRPr="00201EC4">
                    <w:rPr>
                      <w:sz w:val="22"/>
                      <w:szCs w:val="22"/>
                    </w:rPr>
                    <w:t xml:space="preserve"> is empty</w:t>
                  </w:r>
                </w:p>
              </w:tc>
              <w:tc>
                <w:tcPr>
                  <w:tcW w:w="4093" w:type="dxa"/>
                </w:tcPr>
                <w:p w14:paraId="2A0D42EB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 xml:space="preserve">The system shows the error message: “Image </w:t>
                  </w:r>
                  <w:r w:rsidRPr="00201EC4">
                    <w:rPr>
                      <w:sz w:val="22"/>
                      <w:szCs w:val="22"/>
                    </w:rPr>
                    <w:t>must be selected</w:t>
                  </w: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201EC4" w:rsidRPr="00201EC4" w14:paraId="40E33348" w14:textId="77777777" w:rsidTr="00201EC4">
              <w:trPr>
                <w:trHeight w:val="724"/>
              </w:trPr>
              <w:tc>
                <w:tcPr>
                  <w:tcW w:w="743" w:type="dxa"/>
                  <w:vAlign w:val="center"/>
                </w:tcPr>
                <w:p w14:paraId="28931B0B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3902" w:type="dxa"/>
                </w:tcPr>
                <w:p w14:paraId="2E813E21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Description of the problem is empty or longer than 200 characters</w:t>
                  </w:r>
                </w:p>
              </w:tc>
              <w:tc>
                <w:tcPr>
                  <w:tcW w:w="4093" w:type="dxa"/>
                </w:tcPr>
                <w:p w14:paraId="2F393641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201EC4">
                    <w:rPr>
                      <w:sz w:val="22"/>
                      <w:szCs w:val="22"/>
                    </w:rPr>
                    <w:t xml:space="preserve">Description of the problem </w:t>
                  </w:r>
                  <w:r w:rsidRPr="00201EC4">
                    <w:rPr>
                      <w:iCs/>
                      <w:sz w:val="22"/>
                      <w:szCs w:val="22"/>
                    </w:rPr>
                    <w:t>cannot be empty and less than 100 characters</w:t>
                  </w: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201EC4" w:rsidRPr="00201EC4" w14:paraId="0C9C38B4" w14:textId="77777777" w:rsidTr="00201EC4">
              <w:trPr>
                <w:trHeight w:val="724"/>
              </w:trPr>
              <w:tc>
                <w:tcPr>
                  <w:tcW w:w="743" w:type="dxa"/>
                  <w:vAlign w:val="center"/>
                </w:tcPr>
                <w:p w14:paraId="67331890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3902" w:type="dxa"/>
                </w:tcPr>
                <w:p w14:paraId="2E422A20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Bike is empty</w:t>
                  </w:r>
                </w:p>
              </w:tc>
              <w:tc>
                <w:tcPr>
                  <w:tcW w:w="4093" w:type="dxa"/>
                </w:tcPr>
                <w:p w14:paraId="3B56D0FC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201EC4">
                    <w:rPr>
                      <w:sz w:val="22"/>
                      <w:szCs w:val="22"/>
                    </w:rPr>
                    <w:t>Bike must be selected</w:t>
                  </w: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</w:tbl>
          <w:p w14:paraId="60380D1B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615BBC18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N/A</w:t>
            </w:r>
          </w:p>
          <w:p w14:paraId="174BC527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50D73A3D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The information entered by the customer must be checked such as: address, image, d</w:t>
            </w: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escription of the problem, bike</w:t>
            </w:r>
          </w:p>
          <w:p w14:paraId="6BE22487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When the customer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 xml:space="preserve"> 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touches 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the “Submit” button:</w:t>
            </w:r>
          </w:p>
          <w:p w14:paraId="5DA03E3C" w14:textId="77777777" w:rsidR="00201EC4" w:rsidRPr="00201EC4" w:rsidRDefault="00201EC4" w:rsidP="00201EC4">
            <w:pPr>
              <w:spacing w:before="0" w:after="160" w:line="259" w:lineRule="auto"/>
              <w:ind w:left="27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           + Success: The problem will be created with the input information.</w:t>
            </w:r>
          </w:p>
        </w:tc>
      </w:tr>
    </w:tbl>
    <w:p w14:paraId="00CA5427" w14:textId="77777777" w:rsidR="00201EC4" w:rsidRPr="00201EC4" w:rsidRDefault="00201EC4" w:rsidP="00201EC4"/>
    <w:p w14:paraId="0802B22D" w14:textId="7FBF8D2D" w:rsidR="00201EC4" w:rsidRDefault="00201EC4" w:rsidP="00201EC4">
      <w:pPr>
        <w:pStyle w:val="Heading2"/>
      </w:pPr>
      <w:bookmarkStart w:id="73" w:name="_Toc77152649"/>
      <w:bookmarkStart w:id="74" w:name="_Toc77158036"/>
      <w:r w:rsidRPr="00201EC4">
        <w:t>View the nearest repair shop</w:t>
      </w:r>
      <w:bookmarkEnd w:id="73"/>
      <w:bookmarkEnd w:id="74"/>
    </w:p>
    <w:p w14:paraId="42AE5AE7" w14:textId="6729DED4" w:rsidR="00201EC4" w:rsidRDefault="00201EC4" w:rsidP="00201EC4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7A99732D" wp14:editId="6BE46C5F">
            <wp:extent cx="4548249" cy="850853"/>
            <wp:effectExtent l="0" t="0" r="508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1523" cy="85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3"/>
        <w:gridCol w:w="2452"/>
        <w:gridCol w:w="1144"/>
        <w:gridCol w:w="759"/>
        <w:gridCol w:w="2132"/>
      </w:tblGrid>
      <w:tr w:rsidR="00201EC4" w:rsidRPr="00201EC4" w14:paraId="2D75C1EA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58595E7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70D4643B" w14:textId="42927C4D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741605"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00</w:t>
            </w:r>
            <w:r w:rsidR="0074160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7</w:t>
            </w:r>
          </w:p>
          <w:p w14:paraId="1F1616CF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201EC4" w:rsidRPr="00201EC4" w14:paraId="67FE5321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99D0920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3BF4E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UC007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B7EF365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C3E49" w14:textId="021EC146" w:rsidR="00201EC4" w:rsidRPr="00201EC4" w:rsidRDefault="0022071A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201EC4" w:rsidRPr="00201EC4" w14:paraId="12C844E7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2C80650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6DF0F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View the nearest repair shop</w:t>
            </w:r>
          </w:p>
        </w:tc>
      </w:tr>
      <w:tr w:rsidR="00201EC4" w:rsidRPr="00201EC4" w14:paraId="3D05D0D6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8080E89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27596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201EC4" w:rsidRPr="00201EC4" w14:paraId="413B324F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3297750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2FC2D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1210219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A31F5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201EC4" w:rsidRPr="00201EC4" w14:paraId="0D1B9835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705E448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581360FE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Customer</w:t>
            </w:r>
          </w:p>
          <w:p w14:paraId="7A7CCB02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20850AA8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customer to view the nearest repair shop.</w:t>
            </w:r>
          </w:p>
          <w:p w14:paraId="2AF69D7C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52045857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Customers 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view the nearest repair shop.</w:t>
            </w:r>
          </w:p>
          <w:p w14:paraId="0BBDE796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0F6A2123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user creates the problem successfully.</w:t>
            </w:r>
          </w:p>
          <w:p w14:paraId="758605AB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319455AD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must log in.</w:t>
            </w:r>
          </w:p>
          <w:p w14:paraId="22A79EB3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user's location has been determined via GPS.</w:t>
            </w:r>
          </w:p>
          <w:p w14:paraId="137FEC22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2D92832F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</w:p>
          <w:p w14:paraId="68BF69B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1247111C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Success: Customer can view </w:t>
            </w: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the nearest repair shops</w:t>
            </w: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 </w:t>
            </w:r>
          </w:p>
          <w:p w14:paraId="4B68162B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Do nothing.</w:t>
            </w:r>
          </w:p>
          <w:p w14:paraId="732755E5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8"/>
              <w:tblW w:w="0" w:type="auto"/>
              <w:tblLook w:val="04A0" w:firstRow="1" w:lastRow="0" w:firstColumn="1" w:lastColumn="0" w:noHBand="0" w:noVBand="1"/>
            </w:tblPr>
            <w:tblGrid>
              <w:gridCol w:w="854"/>
              <w:gridCol w:w="3619"/>
              <w:gridCol w:w="4277"/>
            </w:tblGrid>
            <w:tr w:rsidR="00201EC4" w:rsidRPr="00201EC4" w14:paraId="3801694A" w14:textId="77777777" w:rsidTr="00D11B64">
              <w:tc>
                <w:tcPr>
                  <w:tcW w:w="867" w:type="dxa"/>
                </w:tcPr>
                <w:p w14:paraId="47173012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lastRenderedPageBreak/>
                    <w:t>STEP</w:t>
                  </w:r>
                </w:p>
              </w:tc>
              <w:tc>
                <w:tcPr>
                  <w:tcW w:w="3780" w:type="dxa"/>
                </w:tcPr>
                <w:p w14:paraId="5F9C025F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7F13DC8F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01EC4" w:rsidRPr="00201EC4" w14:paraId="5FE15F09" w14:textId="77777777" w:rsidTr="00D11B64">
              <w:trPr>
                <w:trHeight w:val="2339"/>
              </w:trPr>
              <w:tc>
                <w:tcPr>
                  <w:tcW w:w="867" w:type="dxa"/>
                </w:tcPr>
                <w:p w14:paraId="293101CB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14:paraId="581E8E47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The user creates the problem successfully</w:t>
                  </w:r>
                </w:p>
              </w:tc>
              <w:tc>
                <w:tcPr>
                  <w:tcW w:w="4463" w:type="dxa"/>
                </w:tcPr>
                <w:p w14:paraId="27452937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The system will display a list of the nearest repair shops based on the customer's location:</w:t>
                  </w:r>
                </w:p>
                <w:p w14:paraId="234ADA48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rFonts w:ascii="Roboto" w:hAnsi="Roboto"/>
                      <w:color w:val="202124"/>
                      <w:sz w:val="20"/>
                      <w:szCs w:val="20"/>
                      <w:shd w:val="clear" w:color="auto" w:fill="FFFFFF"/>
                    </w:rPr>
                    <w:t>Repair shop name</w:t>
                  </w:r>
                </w:p>
                <w:p w14:paraId="09A4B195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Address</w:t>
                  </w:r>
                </w:p>
                <w:p w14:paraId="0E3D682A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Image</w:t>
                  </w:r>
                </w:p>
                <w:p w14:paraId="64D1CE39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[Exception 1]</w:t>
                  </w:r>
                </w:p>
              </w:tc>
            </w:tr>
          </w:tbl>
          <w:p w14:paraId="6407BF8C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184C518D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42E15315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tbl>
            <w:tblPr>
              <w:tblStyle w:val="TableGrid8"/>
              <w:tblW w:w="8778" w:type="dxa"/>
              <w:tblLook w:val="04A0" w:firstRow="1" w:lastRow="0" w:firstColumn="1" w:lastColumn="0" w:noHBand="0" w:noVBand="1"/>
            </w:tblPr>
            <w:tblGrid>
              <w:gridCol w:w="746"/>
              <w:gridCol w:w="3719"/>
              <w:gridCol w:w="4313"/>
            </w:tblGrid>
            <w:tr w:rsidR="00201EC4" w:rsidRPr="00201EC4" w14:paraId="354D2471" w14:textId="77777777" w:rsidTr="00201EC4">
              <w:trPr>
                <w:trHeight w:val="302"/>
              </w:trPr>
              <w:tc>
                <w:tcPr>
                  <w:tcW w:w="746" w:type="dxa"/>
                </w:tcPr>
                <w:p w14:paraId="593D23B2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No</w:t>
                  </w:r>
                </w:p>
              </w:tc>
              <w:tc>
                <w:tcPr>
                  <w:tcW w:w="3719" w:type="dxa"/>
                </w:tcPr>
                <w:p w14:paraId="198F400E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313" w:type="dxa"/>
                </w:tcPr>
                <w:p w14:paraId="27990B24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01EC4" w:rsidRPr="00201EC4" w14:paraId="25923EF8" w14:textId="77777777" w:rsidTr="00201EC4">
              <w:trPr>
                <w:trHeight w:val="784"/>
              </w:trPr>
              <w:tc>
                <w:tcPr>
                  <w:tcW w:w="746" w:type="dxa"/>
                  <w:vAlign w:val="center"/>
                </w:tcPr>
                <w:p w14:paraId="6B7BDE03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19" w:type="dxa"/>
                </w:tcPr>
                <w:p w14:paraId="0A010690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iCs/>
                      <w:sz w:val="22"/>
                      <w:szCs w:val="22"/>
                    </w:rPr>
                    <w:t>No repair shop was found nearby</w:t>
                  </w:r>
                </w:p>
              </w:tc>
              <w:tc>
                <w:tcPr>
                  <w:tcW w:w="4313" w:type="dxa"/>
                </w:tcPr>
                <w:p w14:paraId="64658453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The system shows the message: “The system did not find any recent repair shops.”</w:t>
                  </w:r>
                </w:p>
              </w:tc>
            </w:tr>
          </w:tbl>
          <w:p w14:paraId="76866943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1D811FE2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7DB0F458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View the nearest repair shop extend create problem.</w:t>
            </w:r>
          </w:p>
          <w:p w14:paraId="089ACC9B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35A81ADE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N/A</w:t>
            </w:r>
          </w:p>
        </w:tc>
      </w:tr>
    </w:tbl>
    <w:p w14:paraId="4C566719" w14:textId="77777777" w:rsidR="00201EC4" w:rsidRPr="00201EC4" w:rsidRDefault="00201EC4" w:rsidP="00201EC4">
      <w:pPr>
        <w:rPr>
          <w:lang w:val="vi-VN"/>
        </w:rPr>
      </w:pPr>
    </w:p>
    <w:p w14:paraId="55789C9F" w14:textId="18691E98" w:rsidR="00201EC4" w:rsidRDefault="00201EC4" w:rsidP="00201EC4">
      <w:pPr>
        <w:pStyle w:val="Heading2"/>
      </w:pPr>
      <w:bookmarkStart w:id="75" w:name="_Toc77152650"/>
      <w:bookmarkStart w:id="76" w:name="_Toc77158037"/>
      <w:r w:rsidRPr="00201EC4">
        <w:t>Choose shop to repair</w:t>
      </w:r>
      <w:bookmarkEnd w:id="75"/>
      <w:bookmarkEnd w:id="76"/>
    </w:p>
    <w:p w14:paraId="60D3B9C1" w14:textId="0E036B81" w:rsidR="00201EC4" w:rsidRDefault="00201EC4" w:rsidP="00201EC4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2A308957" wp14:editId="26DD2C91">
            <wp:extent cx="5715000" cy="6917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9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201EC4" w:rsidRPr="00201EC4" w14:paraId="2BB36F7A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6DF67E95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24630BF2" w14:textId="1EBA9CFB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157260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008</w:t>
            </w:r>
          </w:p>
          <w:p w14:paraId="06CE1976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201EC4" w:rsidRPr="00201EC4" w14:paraId="6204A04C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DC86A39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FCA73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UC008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9266B08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4CFCD" w14:textId="1772BC24" w:rsidR="00201EC4" w:rsidRPr="00201EC4" w:rsidRDefault="0022071A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201EC4" w:rsidRPr="00201EC4" w14:paraId="7E18D1FE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6865F9F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F32B3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Choose shop to repair</w:t>
            </w:r>
          </w:p>
        </w:tc>
      </w:tr>
      <w:tr w:rsidR="00201EC4" w:rsidRPr="00201EC4" w14:paraId="5F2360A0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93CFCBB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8445C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201EC4" w:rsidRPr="00201EC4" w14:paraId="6E2E7144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B3EC6D8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F3BCF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A867167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96A4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201EC4" w:rsidRPr="00201EC4" w14:paraId="190CDCC3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6BC313F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7CB9F4F5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Customer</w:t>
            </w:r>
          </w:p>
          <w:p w14:paraId="04F74841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1D9B92CC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customer to choose the shop to repair.</w:t>
            </w:r>
          </w:p>
          <w:p w14:paraId="745B63E3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7113FC1D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Customer 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chooses the shop to repair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.</w:t>
            </w:r>
          </w:p>
          <w:p w14:paraId="26BBE018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1090C06E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touches the “Choose it” button.</w:t>
            </w:r>
          </w:p>
          <w:p w14:paraId="1C32E8EC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681E589C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must log in.</w:t>
            </w:r>
          </w:p>
          <w:p w14:paraId="6F3A3F52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289C2726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0996A81C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Success: Customers can choose shop to repair</w:t>
            </w:r>
          </w:p>
          <w:p w14:paraId="73BC02B3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Do nothing.</w:t>
            </w:r>
          </w:p>
          <w:p w14:paraId="0EC086A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</w:p>
          <w:p w14:paraId="0AF9ED91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</w:p>
          <w:p w14:paraId="311B78B1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9"/>
              <w:tblW w:w="0" w:type="auto"/>
              <w:tblLook w:val="04A0" w:firstRow="1" w:lastRow="0" w:firstColumn="1" w:lastColumn="0" w:noHBand="0" w:noVBand="1"/>
            </w:tblPr>
            <w:tblGrid>
              <w:gridCol w:w="853"/>
              <w:gridCol w:w="3519"/>
              <w:gridCol w:w="4378"/>
            </w:tblGrid>
            <w:tr w:rsidR="00201EC4" w:rsidRPr="00201EC4" w14:paraId="6C4BF852" w14:textId="77777777" w:rsidTr="00D11B64">
              <w:tc>
                <w:tcPr>
                  <w:tcW w:w="867" w:type="dxa"/>
                </w:tcPr>
                <w:p w14:paraId="05F1EDCE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688" w:type="dxa"/>
                </w:tcPr>
                <w:p w14:paraId="2D3CA099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555" w:type="dxa"/>
                </w:tcPr>
                <w:p w14:paraId="09E9E03B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01EC4" w:rsidRPr="00201EC4" w14:paraId="5652A32B" w14:textId="77777777" w:rsidTr="00D11B64">
              <w:trPr>
                <w:trHeight w:val="1439"/>
              </w:trPr>
              <w:tc>
                <w:tcPr>
                  <w:tcW w:w="867" w:type="dxa"/>
                </w:tcPr>
                <w:p w14:paraId="3982472B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688" w:type="dxa"/>
                </w:tcPr>
                <w:p w14:paraId="55F10D51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Customer clicks "Choose repair shop" button.</w:t>
                  </w:r>
                </w:p>
              </w:tc>
              <w:tc>
                <w:tcPr>
                  <w:tcW w:w="4555" w:type="dxa"/>
                </w:tcPr>
                <w:p w14:paraId="1B98CE52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 xml:space="preserve">The system will send the customer's request to each staff working in that repair shop. </w:t>
                  </w:r>
                </w:p>
                <w:p w14:paraId="502FD6DC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iCs/>
                      <w:sz w:val="22"/>
                      <w:szCs w:val="22"/>
                    </w:rPr>
                    <w:t>The system will display the message: "The request has been sent."</w:t>
                  </w:r>
                </w:p>
              </w:tc>
            </w:tr>
          </w:tbl>
          <w:p w14:paraId="3B4A7C0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338485AA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7E0886EC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282D0678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625DF173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4904AA09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Choose shop to repair extend view the nearest repair shop.</w:t>
            </w:r>
          </w:p>
          <w:p w14:paraId="52FBEC4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25A3D41B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N/A</w:t>
            </w:r>
          </w:p>
        </w:tc>
      </w:tr>
    </w:tbl>
    <w:p w14:paraId="343FE983" w14:textId="77777777" w:rsidR="00201EC4" w:rsidRPr="00201EC4" w:rsidRDefault="00201EC4" w:rsidP="00201EC4">
      <w:pPr>
        <w:ind w:left="0"/>
        <w:rPr>
          <w:lang w:val="vi-VN"/>
        </w:rPr>
      </w:pPr>
    </w:p>
    <w:p w14:paraId="230A8641" w14:textId="60F72960" w:rsidR="00201EC4" w:rsidRDefault="00201EC4" w:rsidP="00201EC4">
      <w:pPr>
        <w:pStyle w:val="Heading2"/>
      </w:pPr>
      <w:bookmarkStart w:id="77" w:name="_Toc77152651"/>
      <w:bookmarkStart w:id="78" w:name="_Toc77158038"/>
      <w:r w:rsidRPr="00201EC4">
        <w:t>View service</w:t>
      </w:r>
      <w:bookmarkEnd w:id="77"/>
      <w:bookmarkEnd w:id="78"/>
    </w:p>
    <w:p w14:paraId="69F54996" w14:textId="04FB41CA" w:rsidR="00201EC4" w:rsidRDefault="00201EC4" w:rsidP="00201EC4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5EFEAF69" wp14:editId="2AD55CF0">
            <wp:extent cx="5715000" cy="54707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4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4"/>
        <w:gridCol w:w="2451"/>
        <w:gridCol w:w="1146"/>
        <w:gridCol w:w="758"/>
        <w:gridCol w:w="2131"/>
      </w:tblGrid>
      <w:tr w:rsidR="00201EC4" w:rsidRPr="00201EC4" w14:paraId="6389ADCE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6F2E5233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5F1457F3" w14:textId="0729AF52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2C745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009</w:t>
            </w:r>
          </w:p>
          <w:p w14:paraId="2A7EF4FF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201EC4" w:rsidRPr="00201EC4" w14:paraId="1DC05F47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3DDA981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C8265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UC009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FE32FF0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2DC76" w14:textId="749ABDF2" w:rsidR="00201EC4" w:rsidRPr="00201EC4" w:rsidRDefault="0022071A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201EC4" w:rsidRPr="00201EC4" w14:paraId="440A5138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813FA69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A8342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View service</w:t>
            </w:r>
          </w:p>
        </w:tc>
      </w:tr>
      <w:tr w:rsidR="00201EC4" w:rsidRPr="00201EC4" w14:paraId="529821F3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ADAADCE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A9739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201EC4" w:rsidRPr="00201EC4" w14:paraId="2A585D92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15B429E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76AFD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E70193E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5353D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201EC4" w:rsidRPr="00201EC4" w14:paraId="0E259CD4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B0A7FFC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7CDCA722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Customer</w:t>
            </w:r>
          </w:p>
          <w:p w14:paraId="3804B338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275C4C87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customer to view service.</w:t>
            </w:r>
          </w:p>
          <w:p w14:paraId="1AF0A113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1C601B10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views service.</w:t>
            </w:r>
          </w:p>
          <w:p w14:paraId="2DFB016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1171253C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touches the “View service” button.</w:t>
            </w:r>
          </w:p>
          <w:p w14:paraId="3CAE2259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7F6888F8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must log in.</w:t>
            </w:r>
          </w:p>
          <w:p w14:paraId="685B8DB9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choose a repair shop to repair.</w:t>
            </w:r>
          </w:p>
          <w:p w14:paraId="1B58E753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3CAF0AF5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22442E80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Success: Customers can view the shop repair's services.</w:t>
            </w:r>
          </w:p>
          <w:p w14:paraId="2CB8A1A5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Do nothing.</w:t>
            </w:r>
          </w:p>
          <w:p w14:paraId="421DF2CF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</w:p>
          <w:p w14:paraId="11F8CE10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</w:p>
          <w:p w14:paraId="1105EDA5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10"/>
              <w:tblW w:w="0" w:type="auto"/>
              <w:tblLook w:val="04A0" w:firstRow="1" w:lastRow="0" w:firstColumn="1" w:lastColumn="0" w:noHBand="0" w:noVBand="1"/>
            </w:tblPr>
            <w:tblGrid>
              <w:gridCol w:w="853"/>
              <w:gridCol w:w="3603"/>
              <w:gridCol w:w="4294"/>
            </w:tblGrid>
            <w:tr w:rsidR="00201EC4" w:rsidRPr="00201EC4" w14:paraId="55E0EDFE" w14:textId="77777777" w:rsidTr="00D11B64">
              <w:tc>
                <w:tcPr>
                  <w:tcW w:w="867" w:type="dxa"/>
                </w:tcPr>
                <w:p w14:paraId="2B7A7E67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lastRenderedPageBreak/>
                    <w:t>STEP</w:t>
                  </w:r>
                </w:p>
              </w:tc>
              <w:tc>
                <w:tcPr>
                  <w:tcW w:w="3780" w:type="dxa"/>
                </w:tcPr>
                <w:p w14:paraId="154FF662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37ABD396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01EC4" w:rsidRPr="00201EC4" w14:paraId="7F8DC4DD" w14:textId="77777777" w:rsidTr="00D11B64">
              <w:trPr>
                <w:trHeight w:val="1538"/>
              </w:trPr>
              <w:tc>
                <w:tcPr>
                  <w:tcW w:w="867" w:type="dxa"/>
                </w:tcPr>
                <w:p w14:paraId="31171492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14:paraId="5D7D0313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i/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The customer touches the “View service” button.</w:t>
                  </w:r>
                </w:p>
              </w:tc>
              <w:tc>
                <w:tcPr>
                  <w:tcW w:w="4463" w:type="dxa"/>
                </w:tcPr>
                <w:p w14:paraId="1FEBC82C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The system will display a list of services of that repair shop:</w:t>
                  </w:r>
                </w:p>
                <w:p w14:paraId="336AF26A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Service name</w:t>
                  </w:r>
                </w:p>
                <w:p w14:paraId="28E2895A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Price</w:t>
                  </w:r>
                </w:p>
                <w:p w14:paraId="15BC080E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Description</w:t>
                  </w:r>
                </w:p>
                <w:p w14:paraId="698DCA10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[Exception 1]</w:t>
                  </w:r>
                </w:p>
              </w:tc>
            </w:tr>
          </w:tbl>
          <w:p w14:paraId="7CC6588E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60402C9B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18FC1B3D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tbl>
            <w:tblPr>
              <w:tblStyle w:val="TableGrid10"/>
              <w:tblW w:w="8788" w:type="dxa"/>
              <w:tblLook w:val="04A0" w:firstRow="1" w:lastRow="0" w:firstColumn="1" w:lastColumn="0" w:noHBand="0" w:noVBand="1"/>
            </w:tblPr>
            <w:tblGrid>
              <w:gridCol w:w="747"/>
              <w:gridCol w:w="3718"/>
              <w:gridCol w:w="4323"/>
            </w:tblGrid>
            <w:tr w:rsidR="00201EC4" w:rsidRPr="00201EC4" w14:paraId="6D594A55" w14:textId="77777777" w:rsidTr="00201EC4">
              <w:trPr>
                <w:trHeight w:val="297"/>
              </w:trPr>
              <w:tc>
                <w:tcPr>
                  <w:tcW w:w="747" w:type="dxa"/>
                </w:tcPr>
                <w:p w14:paraId="1AADC057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No</w:t>
                  </w:r>
                </w:p>
              </w:tc>
              <w:tc>
                <w:tcPr>
                  <w:tcW w:w="3718" w:type="dxa"/>
                </w:tcPr>
                <w:p w14:paraId="16B88088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323" w:type="dxa"/>
                </w:tcPr>
                <w:p w14:paraId="3F279A5A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01EC4" w:rsidRPr="00201EC4" w14:paraId="7BA8AA2E" w14:textId="77777777" w:rsidTr="00201EC4">
              <w:trPr>
                <w:trHeight w:val="771"/>
              </w:trPr>
              <w:tc>
                <w:tcPr>
                  <w:tcW w:w="747" w:type="dxa"/>
                  <w:vAlign w:val="center"/>
                </w:tcPr>
                <w:p w14:paraId="15857E57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18" w:type="dxa"/>
                </w:tcPr>
                <w:p w14:paraId="3D4C92F7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iCs/>
                      <w:sz w:val="22"/>
                      <w:szCs w:val="22"/>
                    </w:rPr>
                    <w:t>Repair shop does not have any service</w:t>
                  </w:r>
                </w:p>
              </w:tc>
              <w:tc>
                <w:tcPr>
                  <w:tcW w:w="4323" w:type="dxa"/>
                </w:tcPr>
                <w:p w14:paraId="3DAEF2E2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The system shows the message: “Service is empty”</w:t>
                  </w:r>
                </w:p>
              </w:tc>
            </w:tr>
          </w:tbl>
          <w:p w14:paraId="10959E00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56DB2012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View service extend choose shop to repair.</w:t>
            </w:r>
          </w:p>
          <w:p w14:paraId="2F6A239D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15E5060B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N/A</w:t>
            </w:r>
          </w:p>
        </w:tc>
      </w:tr>
    </w:tbl>
    <w:p w14:paraId="361783CD" w14:textId="77777777" w:rsidR="00201EC4" w:rsidRPr="00201EC4" w:rsidRDefault="00201EC4" w:rsidP="00201EC4">
      <w:pPr>
        <w:rPr>
          <w:lang w:val="vi-VN"/>
        </w:rPr>
      </w:pPr>
    </w:p>
    <w:p w14:paraId="121232DD" w14:textId="47A6F89C" w:rsidR="00201EC4" w:rsidRDefault="00123B20" w:rsidP="00123B20">
      <w:pPr>
        <w:pStyle w:val="Heading2"/>
      </w:pPr>
      <w:bookmarkStart w:id="79" w:name="_Toc77152652"/>
      <w:bookmarkStart w:id="80" w:name="_Toc77158039"/>
      <w:r w:rsidRPr="00123B20">
        <w:t>View customer’s feedbacks</w:t>
      </w:r>
      <w:bookmarkEnd w:id="79"/>
      <w:bookmarkEnd w:id="80"/>
    </w:p>
    <w:p w14:paraId="1DFCFD75" w14:textId="4E2DFCF0" w:rsidR="00123B20" w:rsidRDefault="00123B20" w:rsidP="00123B20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4020CFE4" wp14:editId="171CFD4C">
            <wp:extent cx="5715000" cy="52753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2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6"/>
        <w:gridCol w:w="759"/>
        <w:gridCol w:w="2131"/>
      </w:tblGrid>
      <w:tr w:rsidR="00123B20" w:rsidRPr="00123B20" w14:paraId="10935CF5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396BD12A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7843FE03" w14:textId="17DACA21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CB7737"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0</w:t>
            </w:r>
            <w:r w:rsidR="00CB7737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10</w:t>
            </w:r>
          </w:p>
          <w:p w14:paraId="6374BD69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123B20" w:rsidRPr="00123B20" w14:paraId="4526C60C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061E77E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A8100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sz w:val="22"/>
                <w:szCs w:val="22"/>
                <w:lang w:eastAsia="ja-JP"/>
              </w:rPr>
              <w:t>UC010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333A7A2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2B06B" w14:textId="6565665B" w:rsidR="00123B20" w:rsidRPr="00123B20" w:rsidRDefault="0022071A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123B20" w:rsidRPr="00123B20" w14:paraId="0B2E96E4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B8897A4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E7440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sz w:val="22"/>
                <w:szCs w:val="22"/>
                <w:lang w:eastAsia="ja-JP"/>
              </w:rPr>
              <w:t>View customer’s feedbacks</w:t>
            </w:r>
          </w:p>
        </w:tc>
      </w:tr>
      <w:tr w:rsidR="00123B20" w:rsidRPr="00123B20" w14:paraId="37ACA1EB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55F61ED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C8450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123B20" w:rsidRPr="00123B20" w14:paraId="07634EF9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4CC7854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1250D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F674B59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27730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123B20" w:rsidRPr="00123B20" w14:paraId="7658DA98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7D95477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378A20F0" w14:textId="77777777" w:rsidR="00123B20" w:rsidRPr="00123B20" w:rsidRDefault="00123B20" w:rsidP="00123B20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lastRenderedPageBreak/>
              <w:t>Customer</w:t>
            </w:r>
          </w:p>
          <w:p w14:paraId="491E6A82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2EE8D678" w14:textId="77777777" w:rsidR="00123B20" w:rsidRPr="00123B20" w:rsidRDefault="00123B20" w:rsidP="00123B20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customer to view the customer’s feedbacks.</w:t>
            </w:r>
          </w:p>
          <w:p w14:paraId="357879E2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69E8A718" w14:textId="77777777" w:rsidR="00123B20" w:rsidRPr="00123B20" w:rsidRDefault="00123B20" w:rsidP="00123B20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The customer can </w:t>
            </w:r>
            <w:r w:rsidRPr="00123B20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view the customer’s feedbacks</w:t>
            </w:r>
            <w:r w:rsidRPr="00123B20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.</w:t>
            </w:r>
          </w:p>
          <w:p w14:paraId="1D5F3550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688CFF9F" w14:textId="77777777" w:rsidR="00123B20" w:rsidRPr="00123B20" w:rsidRDefault="00123B20" w:rsidP="00123B20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123B20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touches the “View feedbacks” button.</w:t>
            </w:r>
          </w:p>
          <w:p w14:paraId="0437747F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5E7CD7AB" w14:textId="77777777" w:rsidR="00123B20" w:rsidRPr="00123B20" w:rsidRDefault="00123B20" w:rsidP="00123B20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must log in.</w:t>
            </w:r>
          </w:p>
          <w:p w14:paraId="766AA96A" w14:textId="77777777" w:rsidR="00123B20" w:rsidRPr="00123B20" w:rsidRDefault="00123B20" w:rsidP="00123B20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</w:t>
            </w:r>
            <w:r w:rsidRPr="00123B20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must choose a repair shop to repair.</w:t>
            </w:r>
          </w:p>
          <w:p w14:paraId="74F22FBB" w14:textId="77777777" w:rsidR="00123B20" w:rsidRPr="00123B20" w:rsidRDefault="00123B20" w:rsidP="00123B20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0A1E0C40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123B20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123B20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3DC8BBB5" w14:textId="77777777" w:rsidR="00123B20" w:rsidRPr="00123B20" w:rsidRDefault="00123B20" w:rsidP="00123B20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Success: Customers can </w:t>
            </w:r>
            <w:r w:rsidRPr="00123B20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view the customer’s feedbacks</w:t>
            </w:r>
            <w:r w:rsidRPr="00123B20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.</w:t>
            </w:r>
          </w:p>
          <w:p w14:paraId="58D5DB08" w14:textId="77777777" w:rsidR="00123B20" w:rsidRPr="00123B20" w:rsidRDefault="00123B20" w:rsidP="00123B20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Do nothing.</w:t>
            </w:r>
          </w:p>
          <w:p w14:paraId="1F40984D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0C1F8603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3064D1DF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11"/>
              <w:tblW w:w="0" w:type="auto"/>
              <w:tblLook w:val="04A0" w:firstRow="1" w:lastRow="0" w:firstColumn="1" w:lastColumn="0" w:noHBand="0" w:noVBand="1"/>
            </w:tblPr>
            <w:tblGrid>
              <w:gridCol w:w="854"/>
              <w:gridCol w:w="3614"/>
              <w:gridCol w:w="4282"/>
            </w:tblGrid>
            <w:tr w:rsidR="00123B20" w:rsidRPr="00123B20" w14:paraId="382DE6CB" w14:textId="77777777" w:rsidTr="00D11B64">
              <w:tc>
                <w:tcPr>
                  <w:tcW w:w="867" w:type="dxa"/>
                </w:tcPr>
                <w:p w14:paraId="26D41501" w14:textId="77777777" w:rsidR="00123B20" w:rsidRPr="00123B20" w:rsidRDefault="00123B20" w:rsidP="00123B20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123B20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780" w:type="dxa"/>
                </w:tcPr>
                <w:p w14:paraId="31369BA9" w14:textId="77777777" w:rsidR="00123B20" w:rsidRPr="00123B20" w:rsidRDefault="00123B20" w:rsidP="00123B20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123B20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16FE6323" w14:textId="77777777" w:rsidR="00123B20" w:rsidRPr="00123B20" w:rsidRDefault="00123B20" w:rsidP="00123B20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123B20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123B20" w:rsidRPr="00123B20" w14:paraId="2B3EC4B0" w14:textId="77777777" w:rsidTr="00D11B64">
              <w:trPr>
                <w:trHeight w:val="542"/>
              </w:trPr>
              <w:tc>
                <w:tcPr>
                  <w:tcW w:w="867" w:type="dxa"/>
                </w:tcPr>
                <w:p w14:paraId="53FBD29C" w14:textId="77777777" w:rsidR="00123B20" w:rsidRPr="00123B20" w:rsidRDefault="00123B20" w:rsidP="00123B20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23B20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14:paraId="7ECB94D7" w14:textId="77777777" w:rsidR="00123B20" w:rsidRPr="00123B20" w:rsidRDefault="00123B20" w:rsidP="00123B20">
                  <w:pPr>
                    <w:spacing w:before="0" w:after="0"/>
                    <w:ind w:left="0"/>
                    <w:rPr>
                      <w:i/>
                      <w:sz w:val="22"/>
                      <w:szCs w:val="22"/>
                    </w:rPr>
                  </w:pPr>
                  <w:r w:rsidRPr="00123B20">
                    <w:rPr>
                      <w:sz w:val="22"/>
                      <w:szCs w:val="22"/>
                      <w:shd w:val="clear" w:color="auto" w:fill="FFFFFF"/>
                    </w:rPr>
                    <w:t>The customer touches the “View feedbacks” button.</w:t>
                  </w:r>
                </w:p>
                <w:p w14:paraId="631A0B11" w14:textId="77777777" w:rsidR="00123B20" w:rsidRPr="00123B20" w:rsidRDefault="00123B20" w:rsidP="00123B20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4463" w:type="dxa"/>
                </w:tcPr>
                <w:p w14:paraId="79277AE4" w14:textId="77777777" w:rsidR="00123B20" w:rsidRPr="00123B20" w:rsidRDefault="00123B20" w:rsidP="00123B20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123B20">
                    <w:rPr>
                      <w:sz w:val="22"/>
                      <w:szCs w:val="22"/>
                    </w:rPr>
                    <w:t>The system will display a list of feedback from other customers about that repair shop:</w:t>
                  </w:r>
                </w:p>
                <w:p w14:paraId="7AA2765C" w14:textId="77777777" w:rsidR="00123B20" w:rsidRPr="00123B20" w:rsidRDefault="00123B20" w:rsidP="00123B20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123B20">
                    <w:rPr>
                      <w:sz w:val="22"/>
                      <w:szCs w:val="22"/>
                    </w:rPr>
                    <w:t>User name</w:t>
                  </w:r>
                </w:p>
                <w:p w14:paraId="45A3993D" w14:textId="77777777" w:rsidR="00123B20" w:rsidRPr="00123B20" w:rsidRDefault="00123B20" w:rsidP="00123B20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123B20">
                    <w:rPr>
                      <w:sz w:val="22"/>
                      <w:szCs w:val="22"/>
                    </w:rPr>
                    <w:t>Content feedback</w:t>
                  </w:r>
                </w:p>
                <w:p w14:paraId="303A8FB4" w14:textId="77777777" w:rsidR="00123B20" w:rsidRPr="00123B20" w:rsidRDefault="00123B20" w:rsidP="00123B20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123B20">
                    <w:rPr>
                      <w:sz w:val="22"/>
                      <w:szCs w:val="22"/>
                    </w:rPr>
                    <w:t>Star</w:t>
                  </w:r>
                </w:p>
                <w:p w14:paraId="51A7BE5D" w14:textId="77777777" w:rsidR="00123B20" w:rsidRPr="00123B20" w:rsidRDefault="00123B20" w:rsidP="00123B20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123B20">
                    <w:rPr>
                      <w:sz w:val="22"/>
                      <w:szCs w:val="22"/>
                    </w:rPr>
                    <w:t>[Exception 1]</w:t>
                  </w:r>
                </w:p>
              </w:tc>
            </w:tr>
          </w:tbl>
          <w:p w14:paraId="220C51AE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Alternative Scenario:</w:t>
            </w:r>
          </w:p>
          <w:p w14:paraId="4DA64D76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7FF68C1E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tbl>
            <w:tblPr>
              <w:tblStyle w:val="TableGrid11"/>
              <w:tblW w:w="8769" w:type="dxa"/>
              <w:tblLook w:val="04A0" w:firstRow="1" w:lastRow="0" w:firstColumn="1" w:lastColumn="0" w:noHBand="0" w:noVBand="1"/>
            </w:tblPr>
            <w:tblGrid>
              <w:gridCol w:w="746"/>
              <w:gridCol w:w="3719"/>
              <w:gridCol w:w="4304"/>
            </w:tblGrid>
            <w:tr w:rsidR="00123B20" w:rsidRPr="00123B20" w14:paraId="577F60A6" w14:textId="77777777" w:rsidTr="00123B20">
              <w:trPr>
                <w:trHeight w:val="267"/>
              </w:trPr>
              <w:tc>
                <w:tcPr>
                  <w:tcW w:w="746" w:type="dxa"/>
                </w:tcPr>
                <w:p w14:paraId="306A5C73" w14:textId="77777777" w:rsidR="00123B20" w:rsidRPr="00123B20" w:rsidRDefault="00123B20" w:rsidP="00123B20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123B20">
                    <w:rPr>
                      <w:b/>
                      <w:bCs/>
                      <w:sz w:val="22"/>
                      <w:szCs w:val="22"/>
                    </w:rPr>
                    <w:t>No</w:t>
                  </w:r>
                </w:p>
              </w:tc>
              <w:tc>
                <w:tcPr>
                  <w:tcW w:w="3719" w:type="dxa"/>
                </w:tcPr>
                <w:p w14:paraId="7B6983DC" w14:textId="77777777" w:rsidR="00123B20" w:rsidRPr="00123B20" w:rsidRDefault="00123B20" w:rsidP="00123B20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123B20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304" w:type="dxa"/>
                </w:tcPr>
                <w:p w14:paraId="19F49831" w14:textId="77777777" w:rsidR="00123B20" w:rsidRPr="00123B20" w:rsidRDefault="00123B20" w:rsidP="00123B20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123B20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123B20" w:rsidRPr="00123B20" w14:paraId="1DF59550" w14:textId="77777777" w:rsidTr="00123B20">
              <w:trPr>
                <w:trHeight w:val="693"/>
              </w:trPr>
              <w:tc>
                <w:tcPr>
                  <w:tcW w:w="746" w:type="dxa"/>
                  <w:vAlign w:val="center"/>
                </w:tcPr>
                <w:p w14:paraId="4CAB99C5" w14:textId="77777777" w:rsidR="00123B20" w:rsidRPr="00123B20" w:rsidRDefault="00123B20" w:rsidP="00123B20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23B20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19" w:type="dxa"/>
                </w:tcPr>
                <w:p w14:paraId="6E36EFC2" w14:textId="77777777" w:rsidR="00123B20" w:rsidRPr="00123B20" w:rsidRDefault="00123B20" w:rsidP="00123B20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123B20">
                    <w:rPr>
                      <w:iCs/>
                      <w:sz w:val="22"/>
                      <w:szCs w:val="22"/>
                    </w:rPr>
                    <w:t>The repair shop doesn't have any feedback from customers</w:t>
                  </w:r>
                </w:p>
              </w:tc>
              <w:tc>
                <w:tcPr>
                  <w:tcW w:w="4304" w:type="dxa"/>
                </w:tcPr>
                <w:p w14:paraId="4C98D379" w14:textId="77777777" w:rsidR="00123B20" w:rsidRPr="00123B20" w:rsidRDefault="00123B20" w:rsidP="00123B20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123B20">
                    <w:rPr>
                      <w:sz w:val="22"/>
                      <w:szCs w:val="22"/>
                      <w:shd w:val="clear" w:color="auto" w:fill="FFFFFF"/>
                    </w:rPr>
                    <w:t>The system shows the message: “</w:t>
                  </w:r>
                  <w:r w:rsidRPr="00123B20">
                    <w:rPr>
                      <w:iCs/>
                      <w:sz w:val="22"/>
                      <w:szCs w:val="22"/>
                    </w:rPr>
                    <w:t>Feedback is empty</w:t>
                  </w:r>
                  <w:r w:rsidRPr="00123B20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</w:tbl>
          <w:p w14:paraId="716DD50F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1D9386BB" w14:textId="77777777" w:rsidR="00123B20" w:rsidRPr="00123B20" w:rsidRDefault="00123B20" w:rsidP="00123B20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View customer’s feedbacks extend choose shop to repair.</w:t>
            </w:r>
          </w:p>
          <w:p w14:paraId="3FA46529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20C9BCB3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</w:tc>
      </w:tr>
    </w:tbl>
    <w:p w14:paraId="554D6318" w14:textId="77777777" w:rsidR="00123B20" w:rsidRPr="00123B20" w:rsidRDefault="00123B20" w:rsidP="00123B20">
      <w:pPr>
        <w:rPr>
          <w:lang w:val="vi-VN"/>
        </w:rPr>
      </w:pPr>
    </w:p>
    <w:p w14:paraId="521AD591" w14:textId="67FA6004" w:rsidR="00F80B89" w:rsidRDefault="00F80B89" w:rsidP="00F80B89">
      <w:pPr>
        <w:pStyle w:val="Heading2"/>
      </w:pPr>
      <w:bookmarkStart w:id="81" w:name="_Toc77152653"/>
      <w:bookmarkStart w:id="82" w:name="_Toc77158040"/>
      <w:r w:rsidRPr="00F80B89">
        <w:lastRenderedPageBreak/>
        <w:t>Send problem</w:t>
      </w:r>
      <w:bookmarkEnd w:id="81"/>
      <w:bookmarkEnd w:id="82"/>
    </w:p>
    <w:p w14:paraId="0B425F82" w14:textId="695187DA" w:rsidR="00F80B89" w:rsidRDefault="00F80B89" w:rsidP="00F80B89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40079F0F" wp14:editId="72740E32">
            <wp:extent cx="5715000" cy="5769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F80B89" w:rsidRPr="00F80B89" w14:paraId="0F904672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5F99C124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28937120" w14:textId="19F7A714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6622E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011</w:t>
            </w:r>
          </w:p>
          <w:p w14:paraId="3B679372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F80B89" w:rsidRPr="00F80B89" w14:paraId="3A3865EC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CEB4893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BFBFA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UC011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30E9816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D5DE7" w14:textId="4BEB3C28" w:rsidR="00F80B89" w:rsidRPr="00F80B89" w:rsidRDefault="0022071A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F80B89" w:rsidRPr="00F80B89" w14:paraId="35E5DDDA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0AAE414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CA8D5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Send problem</w:t>
            </w:r>
          </w:p>
        </w:tc>
      </w:tr>
      <w:tr w:rsidR="00F80B89" w:rsidRPr="00F80B89" w14:paraId="0D538AB6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E7CD24E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CD992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F80B89" w:rsidRPr="00F80B89" w14:paraId="79BF72C3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FD2555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E1715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0183502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63FEE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F80B89" w:rsidRPr="00F80B89" w14:paraId="7A4B960D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0A292DC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37E8CAAE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Customer</w:t>
            </w:r>
          </w:p>
          <w:p w14:paraId="78B436FF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34AEC0E9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customer to send the problem.</w:t>
            </w:r>
          </w:p>
          <w:p w14:paraId="2F2B7041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307E3DA3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Customers send the </w:t>
            </w:r>
            <w:r w:rsidRPr="00F80B89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problem</w:t>
            </w: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information to a nearby repair shop.</w:t>
            </w:r>
          </w:p>
          <w:p w14:paraId="760F6FC0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493F1B46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The customer touches the “Send </w:t>
            </w:r>
            <w:r w:rsidRPr="00F80B89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problem</w:t>
            </w: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” button.</w:t>
            </w:r>
          </w:p>
          <w:p w14:paraId="15063675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2A63DACE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must log in.</w:t>
            </w:r>
          </w:p>
          <w:p w14:paraId="53CDE26F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Customer must create the </w:t>
            </w:r>
            <w:r w:rsidRPr="00F80B89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problem</w:t>
            </w: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first.</w:t>
            </w:r>
          </w:p>
          <w:p w14:paraId="1C748EBF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Customer must choose a repair shop to repair.</w:t>
            </w:r>
          </w:p>
          <w:p w14:paraId="3E9507BC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765682AC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6FDFF658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Success: The customer's request can send to the repair shop.</w:t>
            </w:r>
          </w:p>
          <w:p w14:paraId="7DFA8387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Do nothing.</w:t>
            </w:r>
          </w:p>
          <w:p w14:paraId="0E94D219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</w:p>
          <w:p w14:paraId="7E4CCCE3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12"/>
              <w:tblW w:w="0" w:type="auto"/>
              <w:tblLook w:val="04A0" w:firstRow="1" w:lastRow="0" w:firstColumn="1" w:lastColumn="0" w:noHBand="0" w:noVBand="1"/>
            </w:tblPr>
            <w:tblGrid>
              <w:gridCol w:w="853"/>
              <w:gridCol w:w="3598"/>
              <w:gridCol w:w="4299"/>
            </w:tblGrid>
            <w:tr w:rsidR="00F80B89" w:rsidRPr="00F80B89" w14:paraId="032F2EE4" w14:textId="77777777" w:rsidTr="00D11B64">
              <w:tc>
                <w:tcPr>
                  <w:tcW w:w="867" w:type="dxa"/>
                </w:tcPr>
                <w:p w14:paraId="635D2F6D" w14:textId="77777777" w:rsidR="00F80B89" w:rsidRPr="00F80B89" w:rsidRDefault="00F80B89" w:rsidP="00F80B89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F80B89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780" w:type="dxa"/>
                </w:tcPr>
                <w:p w14:paraId="08F15852" w14:textId="77777777" w:rsidR="00F80B89" w:rsidRPr="00F80B89" w:rsidRDefault="00F80B89" w:rsidP="00F80B89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F80B89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2DD5EE99" w14:textId="77777777" w:rsidR="00F80B89" w:rsidRPr="00F80B89" w:rsidRDefault="00F80B89" w:rsidP="00F80B89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F80B89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F80B89" w:rsidRPr="00F80B89" w14:paraId="053E5815" w14:textId="77777777" w:rsidTr="00D11B64">
              <w:trPr>
                <w:trHeight w:val="1799"/>
              </w:trPr>
              <w:tc>
                <w:tcPr>
                  <w:tcW w:w="867" w:type="dxa"/>
                </w:tcPr>
                <w:p w14:paraId="442682FF" w14:textId="77777777" w:rsidR="00F80B89" w:rsidRPr="00F80B89" w:rsidRDefault="00F80B89" w:rsidP="00F80B89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lastRenderedPageBreak/>
                    <w:t>1</w:t>
                  </w:r>
                </w:p>
              </w:tc>
              <w:tc>
                <w:tcPr>
                  <w:tcW w:w="3780" w:type="dxa"/>
                </w:tcPr>
                <w:p w14:paraId="147C43E3" w14:textId="77777777" w:rsidR="00F80B89" w:rsidRPr="00F80B89" w:rsidRDefault="00F80B89" w:rsidP="00F80B89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t xml:space="preserve">Customer </w:t>
                  </w:r>
                  <w:r w:rsidRPr="00F80B89">
                    <w:rPr>
                      <w:sz w:val="22"/>
                      <w:szCs w:val="22"/>
                      <w:shd w:val="clear" w:color="auto" w:fill="FFFFFF"/>
                    </w:rPr>
                    <w:t>touches the “Send problem” button.</w:t>
                  </w:r>
                </w:p>
              </w:tc>
              <w:tc>
                <w:tcPr>
                  <w:tcW w:w="4463" w:type="dxa"/>
                </w:tcPr>
                <w:p w14:paraId="7E451E5F" w14:textId="77777777" w:rsidR="00F80B89" w:rsidRPr="00F80B89" w:rsidRDefault="00F80B89" w:rsidP="00F80B89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t>The customer's request will be sent to the repair shop.</w:t>
                  </w:r>
                </w:p>
                <w:p w14:paraId="3CAB2A95" w14:textId="77777777" w:rsidR="00F80B89" w:rsidRPr="00F80B89" w:rsidRDefault="00F80B89" w:rsidP="00F80B89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t>The staff working in the repair shop will receive customer's requests.</w:t>
                  </w:r>
                </w:p>
                <w:p w14:paraId="0D8D6A94" w14:textId="77777777" w:rsidR="00F80B89" w:rsidRPr="00F80B89" w:rsidRDefault="00F80B89" w:rsidP="00F80B89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t>The system will display the message: "Request sent successfully."</w:t>
                  </w:r>
                </w:p>
              </w:tc>
            </w:tr>
          </w:tbl>
          <w:p w14:paraId="43C5C677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155B9CD9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769CED99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7D53EC55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179E6C7F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33B5021A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Send the problem extend choose shop to repair.</w:t>
            </w:r>
          </w:p>
          <w:p w14:paraId="421E819A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275EC8D7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N/A</w:t>
            </w:r>
          </w:p>
        </w:tc>
      </w:tr>
    </w:tbl>
    <w:p w14:paraId="77D5A16A" w14:textId="77777777" w:rsidR="00F80B89" w:rsidRPr="00F80B89" w:rsidRDefault="00F80B89" w:rsidP="00F80B89">
      <w:pPr>
        <w:rPr>
          <w:lang w:val="vi-VN"/>
        </w:rPr>
      </w:pPr>
    </w:p>
    <w:p w14:paraId="7242FFDA" w14:textId="6D67CCC1" w:rsidR="00F80B89" w:rsidRDefault="00F80B89" w:rsidP="00F80B89">
      <w:pPr>
        <w:pStyle w:val="Heading2"/>
      </w:pPr>
      <w:bookmarkStart w:id="83" w:name="_Toc77152654"/>
      <w:bookmarkStart w:id="84" w:name="_Toc77158041"/>
      <w:r w:rsidRPr="00F80B89">
        <w:t>Receive notifications from staff</w:t>
      </w:r>
      <w:bookmarkEnd w:id="83"/>
      <w:bookmarkEnd w:id="84"/>
    </w:p>
    <w:p w14:paraId="4060D9E8" w14:textId="351F6B62" w:rsidR="00F80B89" w:rsidRDefault="00F80B89" w:rsidP="00F80B89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523E408D" wp14:editId="3FF7BFA0">
            <wp:extent cx="5715000" cy="11863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F80B89" w:rsidRPr="00F80B89" w14:paraId="750C12E7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63982BD1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5FD5ECEE" w14:textId="746C7279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960F93"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0</w:t>
            </w:r>
            <w:r w:rsidR="00960F9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12</w:t>
            </w:r>
          </w:p>
          <w:p w14:paraId="2CEF57E7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F80B89" w:rsidRPr="00F80B89" w14:paraId="183EBA50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B3E2DE3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354FA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UC012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28FC9DF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03BB2" w14:textId="33A093A7" w:rsidR="00F80B89" w:rsidRPr="00F80B89" w:rsidRDefault="0022071A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F80B89" w:rsidRPr="00F80B89" w14:paraId="38C18B1F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97E4DB4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7D209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Receive notifications from staff</w:t>
            </w:r>
          </w:p>
        </w:tc>
      </w:tr>
      <w:tr w:rsidR="00F80B89" w:rsidRPr="00F80B89" w14:paraId="72852310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402F4A8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0CD6A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F80B89" w:rsidRPr="00F80B89" w14:paraId="04C0F987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89F088E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83796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4191CAF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E18F9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F80B89" w:rsidRPr="00F80B89" w14:paraId="0197031F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A316743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Actor:</w:t>
            </w:r>
          </w:p>
          <w:p w14:paraId="54537085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Customer</w:t>
            </w:r>
          </w:p>
          <w:p w14:paraId="20108FD6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366ABF56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customer to receive the notifications from staff.</w:t>
            </w:r>
          </w:p>
          <w:p w14:paraId="383B21BB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4F89D474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Customer </w:t>
            </w:r>
            <w:r w:rsidRPr="00F80B89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receives the notifications from staff</w:t>
            </w: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.</w:t>
            </w:r>
          </w:p>
          <w:p w14:paraId="75A857F4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56432878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6974751C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33BD9421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must log in.</w:t>
            </w:r>
          </w:p>
          <w:p w14:paraId="0AE8917B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Customer must send the problem successfully.</w:t>
            </w:r>
          </w:p>
          <w:p w14:paraId="01608F35" w14:textId="285F2819" w:rsidR="00F80B89" w:rsidRPr="00F80B89" w:rsidRDefault="00F80B89" w:rsidP="009B528D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706288E4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0F2A8C37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Success: Customer can see the information of that staff.</w:t>
            </w:r>
          </w:p>
          <w:p w14:paraId="6E51E2E2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Do nothing.</w:t>
            </w:r>
          </w:p>
          <w:p w14:paraId="5679EE30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13"/>
              <w:tblW w:w="0" w:type="auto"/>
              <w:tblLook w:val="04A0" w:firstRow="1" w:lastRow="0" w:firstColumn="1" w:lastColumn="0" w:noHBand="0" w:noVBand="1"/>
            </w:tblPr>
            <w:tblGrid>
              <w:gridCol w:w="855"/>
              <w:gridCol w:w="3618"/>
              <w:gridCol w:w="4277"/>
            </w:tblGrid>
            <w:tr w:rsidR="00F80B89" w:rsidRPr="00F80B89" w14:paraId="4EBDD590" w14:textId="77777777" w:rsidTr="00D11B64">
              <w:tc>
                <w:tcPr>
                  <w:tcW w:w="867" w:type="dxa"/>
                </w:tcPr>
                <w:p w14:paraId="1EB38B78" w14:textId="77777777" w:rsidR="00F80B89" w:rsidRPr="00F80B89" w:rsidRDefault="00F80B89" w:rsidP="00F80B89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F80B89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780" w:type="dxa"/>
                </w:tcPr>
                <w:p w14:paraId="68FA40E0" w14:textId="77777777" w:rsidR="00F80B89" w:rsidRPr="00F80B89" w:rsidRDefault="00F80B89" w:rsidP="00F80B89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F80B89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6397B9C0" w14:textId="77777777" w:rsidR="00F80B89" w:rsidRPr="00F80B89" w:rsidRDefault="00F80B89" w:rsidP="00F80B89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F80B89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F80B89" w:rsidRPr="00F80B89" w14:paraId="26628ED9" w14:textId="77777777" w:rsidTr="00D11B64">
              <w:trPr>
                <w:trHeight w:val="710"/>
              </w:trPr>
              <w:tc>
                <w:tcPr>
                  <w:tcW w:w="867" w:type="dxa"/>
                </w:tcPr>
                <w:p w14:paraId="63B6D4D8" w14:textId="77777777" w:rsidR="00F80B89" w:rsidRPr="00F80B89" w:rsidRDefault="00F80B89" w:rsidP="00F80B89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14:paraId="78105302" w14:textId="77777777" w:rsidR="00F80B89" w:rsidRPr="00F80B89" w:rsidRDefault="00F80B89" w:rsidP="00F80B89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4463" w:type="dxa"/>
                </w:tcPr>
                <w:p w14:paraId="254D6D30" w14:textId="77777777" w:rsidR="00F80B89" w:rsidRPr="00F80B89" w:rsidRDefault="00F80B89" w:rsidP="00F80B89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t>The screen will display a message: "A staff member has accepted your request."</w:t>
                  </w:r>
                </w:p>
              </w:tc>
            </w:tr>
          </w:tbl>
          <w:p w14:paraId="2E0EEE74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0DDEA6E5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31B54EFF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13A46222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24556F7F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7CA31700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Receive notifications from staff extend send problem.</w:t>
            </w:r>
          </w:p>
          <w:p w14:paraId="17B6603A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4A96430C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N/A</w:t>
            </w:r>
          </w:p>
        </w:tc>
      </w:tr>
    </w:tbl>
    <w:p w14:paraId="116768BE" w14:textId="77777777" w:rsidR="00F80B89" w:rsidRPr="00F80B89" w:rsidRDefault="00F80B89" w:rsidP="00F80B89">
      <w:pPr>
        <w:ind w:left="0"/>
        <w:rPr>
          <w:lang w:val="vi-VN"/>
        </w:rPr>
      </w:pPr>
    </w:p>
    <w:p w14:paraId="0DA9B711" w14:textId="33AF7349" w:rsidR="00F80B89" w:rsidRDefault="00F80B89" w:rsidP="00B568ED">
      <w:pPr>
        <w:pStyle w:val="Heading2"/>
      </w:pPr>
      <w:bookmarkStart w:id="85" w:name="_Toc77152655"/>
      <w:bookmarkStart w:id="86" w:name="_Toc77158042"/>
      <w:r w:rsidRPr="00F80B89">
        <w:lastRenderedPageBreak/>
        <w:t>View staff</w:t>
      </w:r>
      <w:bookmarkEnd w:id="85"/>
      <w:bookmarkEnd w:id="86"/>
    </w:p>
    <w:p w14:paraId="6CE697E0" w14:textId="757C99CC" w:rsidR="00B568ED" w:rsidRPr="00B568ED" w:rsidRDefault="00B568ED" w:rsidP="00B568ED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4825243D" wp14:editId="24C4FC83">
            <wp:extent cx="5715000" cy="122664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2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3"/>
        <w:gridCol w:w="2452"/>
        <w:gridCol w:w="1144"/>
        <w:gridCol w:w="759"/>
        <w:gridCol w:w="2132"/>
      </w:tblGrid>
      <w:tr w:rsidR="00F80B89" w:rsidRPr="00F80B89" w14:paraId="5A5259C0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F9BDF28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69CCC69D" w14:textId="3BEED56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034FB0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013</w:t>
            </w:r>
          </w:p>
          <w:p w14:paraId="6FEC6101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F80B89" w:rsidRPr="00F80B89" w14:paraId="6DFA617F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449F44B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D970B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UC013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4086ADF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8B9BC" w14:textId="05E4D722" w:rsidR="00F80B89" w:rsidRPr="00F80B89" w:rsidRDefault="0022071A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F80B89" w:rsidRPr="00F80B89" w14:paraId="63066CDC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97B3D3F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97A52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View staff</w:t>
            </w:r>
          </w:p>
        </w:tc>
      </w:tr>
      <w:tr w:rsidR="00F80B89" w:rsidRPr="00F80B89" w14:paraId="4F05A805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88B224C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F6013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F80B89" w:rsidRPr="00F80B89" w14:paraId="69DE9054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70BAFF8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A8301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F3082E6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A7A9C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F80B89" w:rsidRPr="00F80B89" w14:paraId="45B93334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A53E8AB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2011AF28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Customer</w:t>
            </w:r>
          </w:p>
          <w:p w14:paraId="61794C80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0578A278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customer to view the staff.</w:t>
            </w:r>
          </w:p>
          <w:p w14:paraId="7FFD9282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3DEA78EB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views the staff who accepted the customer’s problem.</w:t>
            </w:r>
          </w:p>
          <w:p w14:paraId="672D943A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5A9C7280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touches the “View” button.</w:t>
            </w:r>
          </w:p>
          <w:p w14:paraId="3EE174E3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6A4E00E1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must log in.</w:t>
            </w:r>
          </w:p>
          <w:p w14:paraId="4D849E77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Customer received notifications from the staff.</w:t>
            </w:r>
          </w:p>
          <w:p w14:paraId="0FC19672" w14:textId="05AE63A7" w:rsidR="00F80B89" w:rsidRPr="00F80B89" w:rsidRDefault="00F80B89" w:rsidP="009B528D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10B547DE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1592C8D2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Success: Customer can </w:t>
            </w: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view the staff who accepted the customer’s problem</w:t>
            </w:r>
            <w:r w:rsidRPr="00F80B89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.</w:t>
            </w:r>
          </w:p>
          <w:p w14:paraId="3B2EEA78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Do nothing.</w:t>
            </w:r>
          </w:p>
          <w:p w14:paraId="11E5D0B1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14"/>
              <w:tblW w:w="0" w:type="auto"/>
              <w:tblLook w:val="04A0" w:firstRow="1" w:lastRow="0" w:firstColumn="1" w:lastColumn="0" w:noHBand="0" w:noVBand="1"/>
            </w:tblPr>
            <w:tblGrid>
              <w:gridCol w:w="854"/>
              <w:gridCol w:w="3613"/>
              <w:gridCol w:w="4283"/>
            </w:tblGrid>
            <w:tr w:rsidR="00F80B89" w:rsidRPr="00F80B89" w14:paraId="6F7B221B" w14:textId="77777777" w:rsidTr="00D11B64">
              <w:tc>
                <w:tcPr>
                  <w:tcW w:w="867" w:type="dxa"/>
                </w:tcPr>
                <w:p w14:paraId="3883DAA3" w14:textId="77777777" w:rsidR="00F80B89" w:rsidRPr="00F80B89" w:rsidRDefault="00F80B89" w:rsidP="00F80B89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F80B89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780" w:type="dxa"/>
                </w:tcPr>
                <w:p w14:paraId="35676BDE" w14:textId="77777777" w:rsidR="00F80B89" w:rsidRPr="00F80B89" w:rsidRDefault="00F80B89" w:rsidP="00F80B89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F80B89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5BA1F685" w14:textId="77777777" w:rsidR="00F80B89" w:rsidRPr="00F80B89" w:rsidRDefault="00F80B89" w:rsidP="00F80B89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F80B89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F80B89" w:rsidRPr="00F80B89" w14:paraId="764922E8" w14:textId="77777777" w:rsidTr="00D11B64">
              <w:trPr>
                <w:trHeight w:val="2591"/>
              </w:trPr>
              <w:tc>
                <w:tcPr>
                  <w:tcW w:w="867" w:type="dxa"/>
                </w:tcPr>
                <w:p w14:paraId="61D8652F" w14:textId="77777777" w:rsidR="00F80B89" w:rsidRPr="00F80B89" w:rsidRDefault="00F80B89" w:rsidP="00F80B89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lastRenderedPageBreak/>
                    <w:t>1</w:t>
                  </w:r>
                </w:p>
              </w:tc>
              <w:tc>
                <w:tcPr>
                  <w:tcW w:w="3780" w:type="dxa"/>
                </w:tcPr>
                <w:p w14:paraId="45AEB42F" w14:textId="77777777" w:rsidR="00F80B89" w:rsidRPr="00F80B89" w:rsidRDefault="00F80B89" w:rsidP="00F80B89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t>Customer click “View” button.</w:t>
                  </w:r>
                </w:p>
              </w:tc>
              <w:tc>
                <w:tcPr>
                  <w:tcW w:w="4463" w:type="dxa"/>
                </w:tcPr>
                <w:p w14:paraId="5A434F6E" w14:textId="77777777" w:rsidR="00F80B89" w:rsidRPr="00F80B89" w:rsidRDefault="00F80B89" w:rsidP="00F80B89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t>The screen will display staff information including:</w:t>
                  </w:r>
                </w:p>
                <w:p w14:paraId="634B1F6D" w14:textId="77777777" w:rsidR="00F80B89" w:rsidRPr="00F80B89" w:rsidRDefault="00F80B89" w:rsidP="00F80B89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t>Staff’s name</w:t>
                  </w:r>
                </w:p>
                <w:p w14:paraId="54018B16" w14:textId="77777777" w:rsidR="00F80B89" w:rsidRPr="00F80B89" w:rsidRDefault="00F80B89" w:rsidP="00F80B89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t>Repair shop’s name</w:t>
                  </w:r>
                </w:p>
                <w:p w14:paraId="5A41B9CF" w14:textId="77777777" w:rsidR="00F80B89" w:rsidRPr="00F80B89" w:rsidRDefault="00F80B89" w:rsidP="00F80B89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t>Image</w:t>
                  </w:r>
                </w:p>
                <w:p w14:paraId="26822CD7" w14:textId="77777777" w:rsidR="00F80B89" w:rsidRPr="00F80B89" w:rsidRDefault="00F80B89" w:rsidP="00F80B89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t>Address</w:t>
                  </w:r>
                </w:p>
                <w:p w14:paraId="6AFF0A7F" w14:textId="77777777" w:rsidR="00F80B89" w:rsidRPr="00F80B89" w:rsidRDefault="00F80B89" w:rsidP="00F80B89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t>Phone number</w:t>
                  </w:r>
                </w:p>
                <w:p w14:paraId="55429489" w14:textId="77777777" w:rsidR="00F80B89" w:rsidRPr="00F80B89" w:rsidRDefault="00F80B89" w:rsidP="00F80B89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t>[Exception 1]</w:t>
                  </w:r>
                </w:p>
              </w:tc>
            </w:tr>
          </w:tbl>
          <w:p w14:paraId="6ECD27FF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4F845C72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23DB502A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tbl>
            <w:tblPr>
              <w:tblStyle w:val="TableGrid14"/>
              <w:tblW w:w="8778" w:type="dxa"/>
              <w:tblLook w:val="04A0" w:firstRow="1" w:lastRow="0" w:firstColumn="1" w:lastColumn="0" w:noHBand="0" w:noVBand="1"/>
            </w:tblPr>
            <w:tblGrid>
              <w:gridCol w:w="746"/>
              <w:gridCol w:w="3719"/>
              <w:gridCol w:w="4313"/>
            </w:tblGrid>
            <w:tr w:rsidR="00F80B89" w:rsidRPr="00F80B89" w14:paraId="73C47326" w14:textId="77777777" w:rsidTr="00F80B89">
              <w:trPr>
                <w:trHeight w:val="272"/>
              </w:trPr>
              <w:tc>
                <w:tcPr>
                  <w:tcW w:w="746" w:type="dxa"/>
                </w:tcPr>
                <w:p w14:paraId="2F9F316D" w14:textId="77777777" w:rsidR="00F80B89" w:rsidRPr="00F80B89" w:rsidRDefault="00F80B89" w:rsidP="00F80B89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F80B89">
                    <w:rPr>
                      <w:b/>
                      <w:bCs/>
                      <w:sz w:val="22"/>
                      <w:szCs w:val="22"/>
                    </w:rPr>
                    <w:t>No</w:t>
                  </w:r>
                </w:p>
              </w:tc>
              <w:tc>
                <w:tcPr>
                  <w:tcW w:w="3719" w:type="dxa"/>
                </w:tcPr>
                <w:p w14:paraId="0937F818" w14:textId="77777777" w:rsidR="00F80B89" w:rsidRPr="00F80B89" w:rsidRDefault="00F80B89" w:rsidP="00F80B89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F80B89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313" w:type="dxa"/>
                </w:tcPr>
                <w:p w14:paraId="43356DDC" w14:textId="77777777" w:rsidR="00F80B89" w:rsidRPr="00F80B89" w:rsidRDefault="00F80B89" w:rsidP="00F80B89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F80B89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F80B89" w:rsidRPr="00F80B89" w14:paraId="6F6EFA27" w14:textId="77777777" w:rsidTr="00F80B89">
              <w:trPr>
                <w:trHeight w:val="708"/>
              </w:trPr>
              <w:tc>
                <w:tcPr>
                  <w:tcW w:w="746" w:type="dxa"/>
                  <w:vAlign w:val="center"/>
                </w:tcPr>
                <w:p w14:paraId="52827E07" w14:textId="77777777" w:rsidR="00F80B89" w:rsidRPr="00F80B89" w:rsidRDefault="00F80B89" w:rsidP="00F80B89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19" w:type="dxa"/>
                </w:tcPr>
                <w:p w14:paraId="7329AAE1" w14:textId="77777777" w:rsidR="00F80B89" w:rsidRPr="00F80B89" w:rsidRDefault="00F80B89" w:rsidP="00F80B89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F80B89">
                    <w:rPr>
                      <w:iCs/>
                      <w:sz w:val="22"/>
                      <w:szCs w:val="22"/>
                    </w:rPr>
                    <w:t>The repair shop doesn't have any staff.</w:t>
                  </w:r>
                </w:p>
              </w:tc>
              <w:tc>
                <w:tcPr>
                  <w:tcW w:w="4313" w:type="dxa"/>
                </w:tcPr>
                <w:p w14:paraId="208D7FDD" w14:textId="77777777" w:rsidR="00F80B89" w:rsidRPr="00F80B89" w:rsidRDefault="00F80B89" w:rsidP="00F80B89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F80B89">
                    <w:rPr>
                      <w:sz w:val="22"/>
                      <w:szCs w:val="22"/>
                      <w:shd w:val="clear" w:color="auto" w:fill="FFFFFF"/>
                    </w:rPr>
                    <w:t>The system shows the message: “</w:t>
                  </w:r>
                  <w:r w:rsidRPr="00F80B89">
                    <w:rPr>
                      <w:iCs/>
                      <w:sz w:val="22"/>
                      <w:szCs w:val="22"/>
                    </w:rPr>
                    <w:t>Staff is empty”</w:t>
                  </w:r>
                </w:p>
              </w:tc>
            </w:tr>
          </w:tbl>
          <w:p w14:paraId="0F7FA534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2EF17942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View staff extend receive notifications from staff.</w:t>
            </w:r>
          </w:p>
          <w:p w14:paraId="00C5A9C1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3A0DFD3F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N/A</w:t>
            </w:r>
          </w:p>
        </w:tc>
      </w:tr>
    </w:tbl>
    <w:p w14:paraId="52C82B7A" w14:textId="77777777" w:rsidR="00F80B89" w:rsidRPr="00F80B89" w:rsidRDefault="00F80B89" w:rsidP="00F80B89">
      <w:pPr>
        <w:rPr>
          <w:lang w:val="vi-VN"/>
        </w:rPr>
      </w:pPr>
    </w:p>
    <w:p w14:paraId="294C8E58" w14:textId="3E9E9AA7" w:rsidR="00F80B89" w:rsidRDefault="004856FE" w:rsidP="004856FE">
      <w:pPr>
        <w:pStyle w:val="Heading2"/>
      </w:pPr>
      <w:bookmarkStart w:id="87" w:name="_Toc77152657"/>
      <w:bookmarkStart w:id="88" w:name="_Toc77158043"/>
      <w:r w:rsidRPr="004856FE">
        <w:t>View the bill</w:t>
      </w:r>
      <w:bookmarkEnd w:id="87"/>
      <w:bookmarkEnd w:id="88"/>
    </w:p>
    <w:p w14:paraId="57708348" w14:textId="2D06A38D" w:rsidR="004856FE" w:rsidRDefault="004856FE" w:rsidP="004856FE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214F0EA6" wp14:editId="70F1C414">
            <wp:extent cx="3057099" cy="12621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3035" cy="126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4856FE" w:rsidRPr="004856FE" w14:paraId="19DB77D8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15F3288C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2C67446C" w14:textId="5FD37CDE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5D60C5"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0</w:t>
            </w:r>
            <w:r w:rsidR="005D60C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14</w:t>
            </w:r>
          </w:p>
          <w:p w14:paraId="10B8BA9B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4856FE" w:rsidRPr="004856FE" w14:paraId="68AF2A00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3916167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26E48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sz w:val="22"/>
                <w:szCs w:val="22"/>
                <w:lang w:eastAsia="ja-JP"/>
              </w:rPr>
              <w:t>UC014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45D8D09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853B0" w14:textId="60FE9C23" w:rsidR="004856FE" w:rsidRPr="004856FE" w:rsidRDefault="0022071A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4856FE" w:rsidRPr="004856FE" w14:paraId="12519345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2EB4281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3160C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sz w:val="22"/>
                <w:szCs w:val="22"/>
                <w:lang w:eastAsia="ja-JP"/>
              </w:rPr>
              <w:t>View the bill</w:t>
            </w:r>
          </w:p>
        </w:tc>
      </w:tr>
      <w:tr w:rsidR="004856FE" w:rsidRPr="004856FE" w14:paraId="4AB77AC5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E8B676D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BA4A1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4856FE" w:rsidRPr="004856FE" w14:paraId="16A91210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BEDBFF0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95B5D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562DE52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7BA0C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4856FE" w:rsidRPr="004856FE" w14:paraId="3E73EBB6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F26B006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3A3BC992" w14:textId="77777777" w:rsidR="004856FE" w:rsidRPr="004856FE" w:rsidRDefault="004856FE" w:rsidP="004856FE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Customer</w:t>
            </w:r>
          </w:p>
          <w:p w14:paraId="22B0B564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702B7E83" w14:textId="77777777" w:rsidR="004856FE" w:rsidRPr="004856FE" w:rsidRDefault="004856FE" w:rsidP="004856FE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customer to view the bill.</w:t>
            </w:r>
          </w:p>
          <w:p w14:paraId="4FA168D7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7E3FE6AE" w14:textId="77777777" w:rsidR="004856FE" w:rsidRPr="004856FE" w:rsidRDefault="004856FE" w:rsidP="004856FE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can view the bill.</w:t>
            </w:r>
          </w:p>
          <w:p w14:paraId="74819499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2A2EA74C" w14:textId="77777777" w:rsidR="004856FE" w:rsidRPr="004856FE" w:rsidRDefault="004856FE" w:rsidP="004856FE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4856FE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touches the “View bill” button.</w:t>
            </w:r>
          </w:p>
          <w:p w14:paraId="5AD4CFDF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31377FDF" w14:textId="77777777" w:rsidR="004856FE" w:rsidRPr="004856FE" w:rsidRDefault="004856FE" w:rsidP="004856FE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must log in.</w:t>
            </w:r>
          </w:p>
          <w:p w14:paraId="39314A08" w14:textId="77777777" w:rsidR="004856FE" w:rsidRPr="004856FE" w:rsidRDefault="004856FE" w:rsidP="004856FE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staff must complete the repair.</w:t>
            </w:r>
          </w:p>
          <w:p w14:paraId="32F1DB57" w14:textId="77777777" w:rsidR="004856FE" w:rsidRPr="004856FE" w:rsidRDefault="004856FE" w:rsidP="004856FE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0378688F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</w:p>
          <w:p w14:paraId="3D4FE228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4856FE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4856FE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3CA3F8D1" w14:textId="77777777" w:rsidR="004856FE" w:rsidRPr="004856FE" w:rsidRDefault="004856FE" w:rsidP="004856FE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Success: Customer can pay and send feedback about service.</w:t>
            </w:r>
          </w:p>
          <w:p w14:paraId="798D2D0F" w14:textId="77777777" w:rsidR="004856FE" w:rsidRPr="004856FE" w:rsidRDefault="004856FE" w:rsidP="004856FE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Do nothing.</w:t>
            </w:r>
          </w:p>
          <w:p w14:paraId="38068F10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15"/>
              <w:tblW w:w="0" w:type="auto"/>
              <w:tblLook w:val="04A0" w:firstRow="1" w:lastRow="0" w:firstColumn="1" w:lastColumn="0" w:noHBand="0" w:noVBand="1"/>
            </w:tblPr>
            <w:tblGrid>
              <w:gridCol w:w="853"/>
              <w:gridCol w:w="3604"/>
              <w:gridCol w:w="4293"/>
            </w:tblGrid>
            <w:tr w:rsidR="004856FE" w:rsidRPr="004856FE" w14:paraId="486880C0" w14:textId="77777777" w:rsidTr="00D11B64">
              <w:tc>
                <w:tcPr>
                  <w:tcW w:w="867" w:type="dxa"/>
                </w:tcPr>
                <w:p w14:paraId="6EAB20F7" w14:textId="77777777" w:rsidR="004856FE" w:rsidRPr="004856FE" w:rsidRDefault="004856FE" w:rsidP="004856FE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4856FE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780" w:type="dxa"/>
                </w:tcPr>
                <w:p w14:paraId="361CA0DD" w14:textId="77777777" w:rsidR="004856FE" w:rsidRPr="004856FE" w:rsidRDefault="004856FE" w:rsidP="004856FE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4856FE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0353FEF4" w14:textId="77777777" w:rsidR="004856FE" w:rsidRPr="004856FE" w:rsidRDefault="004856FE" w:rsidP="004856FE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4856FE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4856FE" w:rsidRPr="004856FE" w14:paraId="45D65451" w14:textId="77777777" w:rsidTr="00D11B64">
              <w:tc>
                <w:tcPr>
                  <w:tcW w:w="867" w:type="dxa"/>
                </w:tcPr>
                <w:p w14:paraId="6C2022BC" w14:textId="77777777" w:rsidR="004856FE" w:rsidRPr="004856FE" w:rsidRDefault="004856FE" w:rsidP="004856FE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4856FE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14:paraId="27E1871A" w14:textId="77777777" w:rsidR="004856FE" w:rsidRPr="004856FE" w:rsidRDefault="004856FE" w:rsidP="004856FE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4856FE">
                    <w:rPr>
                      <w:sz w:val="22"/>
                      <w:szCs w:val="22"/>
                    </w:rPr>
                    <w:t>Customer presses the button “View bill”.</w:t>
                  </w:r>
                </w:p>
              </w:tc>
              <w:tc>
                <w:tcPr>
                  <w:tcW w:w="4463" w:type="dxa"/>
                </w:tcPr>
                <w:p w14:paraId="1208AD37" w14:textId="77777777" w:rsidR="004856FE" w:rsidRPr="004856FE" w:rsidRDefault="004856FE" w:rsidP="004856FE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4856FE">
                    <w:rPr>
                      <w:sz w:val="22"/>
                      <w:szCs w:val="22"/>
                    </w:rPr>
                    <w:t>The system will display information of the bill including:</w:t>
                  </w:r>
                </w:p>
                <w:p w14:paraId="71E9D65E" w14:textId="77777777" w:rsidR="004856FE" w:rsidRPr="004856FE" w:rsidRDefault="004856FE" w:rsidP="004856FE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4856FE">
                    <w:rPr>
                      <w:sz w:val="22"/>
                      <w:szCs w:val="22"/>
                    </w:rPr>
                    <w:t>Staff’s name</w:t>
                  </w:r>
                </w:p>
                <w:p w14:paraId="32D1C79D" w14:textId="77777777" w:rsidR="004856FE" w:rsidRPr="004856FE" w:rsidRDefault="004856FE" w:rsidP="004856FE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4856FE">
                    <w:rPr>
                      <w:sz w:val="22"/>
                      <w:szCs w:val="22"/>
                    </w:rPr>
                    <w:t>Customer’s name</w:t>
                  </w:r>
                </w:p>
                <w:p w14:paraId="34E3A86E" w14:textId="77777777" w:rsidR="004856FE" w:rsidRPr="004856FE" w:rsidRDefault="004856FE" w:rsidP="004856FE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4856FE">
                    <w:rPr>
                      <w:sz w:val="22"/>
                      <w:szCs w:val="22"/>
                    </w:rPr>
                    <w:t>Repair shop’s name</w:t>
                  </w:r>
                </w:p>
                <w:p w14:paraId="1CC14800" w14:textId="77777777" w:rsidR="004856FE" w:rsidRPr="004856FE" w:rsidRDefault="004856FE" w:rsidP="004856FE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4856FE">
                    <w:rPr>
                      <w:sz w:val="22"/>
                      <w:szCs w:val="22"/>
                    </w:rPr>
                    <w:t>Repair date</w:t>
                  </w:r>
                </w:p>
                <w:p w14:paraId="3DF3D8C7" w14:textId="77777777" w:rsidR="004856FE" w:rsidRPr="004856FE" w:rsidRDefault="004856FE" w:rsidP="004856FE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4856FE">
                    <w:rPr>
                      <w:sz w:val="22"/>
                      <w:szCs w:val="22"/>
                    </w:rPr>
                    <w:t>Address</w:t>
                  </w:r>
                </w:p>
                <w:p w14:paraId="4ED02DA6" w14:textId="77777777" w:rsidR="004856FE" w:rsidRPr="004856FE" w:rsidRDefault="004856FE" w:rsidP="004856FE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4856FE">
                    <w:rPr>
                      <w:sz w:val="22"/>
                      <w:szCs w:val="22"/>
                    </w:rPr>
                    <w:t>Service’s name</w:t>
                  </w:r>
                </w:p>
                <w:p w14:paraId="23740D9A" w14:textId="77777777" w:rsidR="004856FE" w:rsidRPr="004856FE" w:rsidRDefault="004856FE" w:rsidP="004856FE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4856FE">
                    <w:rPr>
                      <w:sz w:val="22"/>
                      <w:szCs w:val="22"/>
                    </w:rPr>
                    <w:t>Price</w:t>
                  </w:r>
                </w:p>
                <w:p w14:paraId="363A8DAF" w14:textId="77777777" w:rsidR="004856FE" w:rsidRPr="004856FE" w:rsidRDefault="004856FE" w:rsidP="004856FE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4856FE">
                    <w:rPr>
                      <w:sz w:val="22"/>
                      <w:szCs w:val="22"/>
                    </w:rPr>
                    <w:t>Total</w:t>
                  </w:r>
                </w:p>
                <w:p w14:paraId="7F5A4A03" w14:textId="77777777" w:rsidR="004856FE" w:rsidRPr="004856FE" w:rsidRDefault="004856FE" w:rsidP="004856FE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</w:tr>
          </w:tbl>
          <w:p w14:paraId="4A6D91C0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687D42EC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287D3F36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67EECE89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4F764864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lastRenderedPageBreak/>
              <w:t xml:space="preserve">Relationships: </w:t>
            </w:r>
          </w:p>
          <w:p w14:paraId="07C41061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N/A</w:t>
            </w:r>
          </w:p>
          <w:p w14:paraId="07B509DF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47485F11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N/A</w:t>
            </w:r>
          </w:p>
        </w:tc>
      </w:tr>
    </w:tbl>
    <w:p w14:paraId="72BD1762" w14:textId="77777777" w:rsidR="004856FE" w:rsidRPr="004856FE" w:rsidRDefault="004856FE" w:rsidP="004856FE">
      <w:pPr>
        <w:rPr>
          <w:lang w:val="vi-VN"/>
        </w:rPr>
      </w:pPr>
    </w:p>
    <w:p w14:paraId="1D5CDB6F" w14:textId="6DF4DF9B" w:rsidR="004856FE" w:rsidRDefault="004856FE" w:rsidP="004856FE">
      <w:pPr>
        <w:pStyle w:val="Heading2"/>
      </w:pPr>
      <w:bookmarkStart w:id="89" w:name="_Toc77152658"/>
      <w:bookmarkStart w:id="90" w:name="_Toc77158044"/>
      <w:r w:rsidRPr="004856FE">
        <w:t>Pay</w:t>
      </w:r>
      <w:bookmarkEnd w:id="89"/>
      <w:bookmarkEnd w:id="90"/>
    </w:p>
    <w:p w14:paraId="70BE01B2" w14:textId="3275992F" w:rsidR="004856FE" w:rsidRDefault="004856FE" w:rsidP="004856FE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6AA4C072" wp14:editId="4D77CA14">
            <wp:extent cx="3916907" cy="1107093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7669" cy="111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8B7243" w:rsidRPr="008B7243" w14:paraId="6BF21B71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31315356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4C56D026" w14:textId="39DD242C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9C55C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015</w:t>
            </w:r>
          </w:p>
          <w:p w14:paraId="397C2DB4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8B7243" w:rsidRPr="008B7243" w14:paraId="5D425110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213C213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92ED8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UC015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A56C312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688FD" w14:textId="48F87E56" w:rsidR="008B7243" w:rsidRPr="008B7243" w:rsidRDefault="0022071A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8B7243" w:rsidRPr="008B7243" w14:paraId="42A08538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42CB617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2840B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Pay</w:t>
            </w:r>
          </w:p>
        </w:tc>
      </w:tr>
      <w:tr w:rsidR="008B7243" w:rsidRPr="008B7243" w14:paraId="7C595DD1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3238C6A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E7488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8B7243" w:rsidRPr="008B7243" w14:paraId="7D92BF4E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B712805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8FC7F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C9B3BD9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3D802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8B7243" w:rsidRPr="008B7243" w14:paraId="6C1CD776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1C219D6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0E65DC05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Customer</w:t>
            </w:r>
          </w:p>
          <w:p w14:paraId="74B664E9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144A3F39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customer to pay.</w:t>
            </w:r>
          </w:p>
          <w:p w14:paraId="7F683BDB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5CCD2BB4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can pay.</w:t>
            </w:r>
          </w:p>
          <w:p w14:paraId="46128F01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5104E172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4349A236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7AE0DC9D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lastRenderedPageBreak/>
              <w:t>The customer must log in.</w:t>
            </w:r>
          </w:p>
          <w:p w14:paraId="1F7C5B90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Customer must see the bill first. </w:t>
            </w:r>
          </w:p>
          <w:p w14:paraId="00D165C7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7C3A3B30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60FD8D9C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Success: Customer can pay.</w:t>
            </w:r>
          </w:p>
          <w:p w14:paraId="7A2E71B6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Do nothing.</w:t>
            </w:r>
          </w:p>
          <w:p w14:paraId="62CD3D5D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16"/>
              <w:tblW w:w="0" w:type="auto"/>
              <w:tblLook w:val="04A0" w:firstRow="1" w:lastRow="0" w:firstColumn="1" w:lastColumn="0" w:noHBand="0" w:noVBand="1"/>
            </w:tblPr>
            <w:tblGrid>
              <w:gridCol w:w="852"/>
              <w:gridCol w:w="3605"/>
              <w:gridCol w:w="4293"/>
            </w:tblGrid>
            <w:tr w:rsidR="008B7243" w:rsidRPr="008B7243" w14:paraId="1A4333AD" w14:textId="77777777" w:rsidTr="00D11B64">
              <w:tc>
                <w:tcPr>
                  <w:tcW w:w="867" w:type="dxa"/>
                </w:tcPr>
                <w:p w14:paraId="76B80880" w14:textId="77777777" w:rsidR="008B7243" w:rsidRPr="008B7243" w:rsidRDefault="008B7243" w:rsidP="008B7243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8B7243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780" w:type="dxa"/>
                </w:tcPr>
                <w:p w14:paraId="0D2B100A" w14:textId="77777777" w:rsidR="008B7243" w:rsidRPr="008B7243" w:rsidRDefault="008B7243" w:rsidP="008B7243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8B7243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4812F4B9" w14:textId="77777777" w:rsidR="008B7243" w:rsidRPr="008B7243" w:rsidRDefault="008B7243" w:rsidP="008B7243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8B7243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8B7243" w:rsidRPr="008B7243" w14:paraId="4633D832" w14:textId="77777777" w:rsidTr="00D11B64">
              <w:trPr>
                <w:trHeight w:val="989"/>
              </w:trPr>
              <w:tc>
                <w:tcPr>
                  <w:tcW w:w="867" w:type="dxa"/>
                </w:tcPr>
                <w:p w14:paraId="1F223EDA" w14:textId="77777777" w:rsidR="008B7243" w:rsidRPr="008B7243" w:rsidRDefault="008B7243" w:rsidP="008B7243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14:paraId="7FD20436" w14:textId="77777777" w:rsidR="008B7243" w:rsidRPr="008B7243" w:rsidRDefault="008B7243" w:rsidP="008B7243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Staff confirmed receipt of money on the bill.</w:t>
                  </w:r>
                </w:p>
              </w:tc>
              <w:tc>
                <w:tcPr>
                  <w:tcW w:w="4463" w:type="dxa"/>
                </w:tcPr>
                <w:p w14:paraId="36F895B6" w14:textId="77777777" w:rsidR="008B7243" w:rsidRPr="008B7243" w:rsidRDefault="008B7243" w:rsidP="008B7243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If the staff accepts:</w:t>
                  </w:r>
                </w:p>
                <w:p w14:paraId="799437F6" w14:textId="77777777" w:rsidR="008B7243" w:rsidRPr="008B7243" w:rsidRDefault="008B7243" w:rsidP="008B7243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The system will display the message: "Payment successful."</w:t>
                  </w:r>
                </w:p>
              </w:tc>
            </w:tr>
          </w:tbl>
          <w:p w14:paraId="4DF9CB82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03010FCC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5AC7C938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3D7F4775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56E52360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2F8B0BD8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Pay extend view the bill.</w:t>
            </w:r>
          </w:p>
          <w:p w14:paraId="04521B83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5CF63359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N/A</w:t>
            </w:r>
          </w:p>
        </w:tc>
      </w:tr>
    </w:tbl>
    <w:p w14:paraId="6482721E" w14:textId="77777777" w:rsidR="008B7243" w:rsidRPr="004856FE" w:rsidRDefault="008B7243" w:rsidP="008B7243">
      <w:pPr>
        <w:ind w:left="0"/>
        <w:rPr>
          <w:lang w:val="vi-VN"/>
        </w:rPr>
      </w:pPr>
    </w:p>
    <w:p w14:paraId="49522827" w14:textId="26E3F534" w:rsidR="004856FE" w:rsidRDefault="008B7243" w:rsidP="008B7243">
      <w:pPr>
        <w:pStyle w:val="Heading2"/>
      </w:pPr>
      <w:bookmarkStart w:id="91" w:name="_Toc77152659"/>
      <w:bookmarkStart w:id="92" w:name="_Toc77158045"/>
      <w:r w:rsidRPr="008B7243">
        <w:t>Send feedback about service</w:t>
      </w:r>
      <w:bookmarkEnd w:id="91"/>
      <w:bookmarkEnd w:id="92"/>
    </w:p>
    <w:p w14:paraId="7A7759D8" w14:textId="3B99C4EC" w:rsidR="008B7243" w:rsidRDefault="008B7243" w:rsidP="008B7243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09C5D8A5" wp14:editId="0614D5FC">
            <wp:extent cx="4612021" cy="948519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0438" cy="95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5A0B" w14:textId="7F336A5C" w:rsidR="008B7243" w:rsidRDefault="008B7243" w:rsidP="008B7243">
      <w:pPr>
        <w:rPr>
          <w:lang w:val="vi-VN"/>
        </w:rPr>
      </w:pPr>
    </w:p>
    <w:p w14:paraId="728457FC" w14:textId="68B14734" w:rsidR="008B7243" w:rsidRDefault="008B7243" w:rsidP="008B7243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7D511BB9" wp14:editId="2BA178C0">
            <wp:extent cx="4688006" cy="791351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7383" cy="7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3"/>
        <w:gridCol w:w="1145"/>
        <w:gridCol w:w="758"/>
        <w:gridCol w:w="2132"/>
      </w:tblGrid>
      <w:tr w:rsidR="008B7243" w:rsidRPr="008B7243" w14:paraId="5F6FB471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6B9E699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24D0217F" w14:textId="7B899532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E019B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016</w:t>
            </w:r>
          </w:p>
          <w:p w14:paraId="5FA1DB87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8B7243" w:rsidRPr="008B7243" w14:paraId="79F4678D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B6A2A31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17D29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UC016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F8B3BD3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2F4C1" w14:textId="095D072D" w:rsidR="008B7243" w:rsidRPr="008B7243" w:rsidRDefault="0022071A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8B7243" w:rsidRPr="008B7243" w14:paraId="0551A69F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0358B74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3A51B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Send feedback about service</w:t>
            </w:r>
          </w:p>
        </w:tc>
      </w:tr>
      <w:tr w:rsidR="008B7243" w:rsidRPr="008B7243" w14:paraId="51354ADE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871E2E0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97F4C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8B7243" w:rsidRPr="008B7243" w14:paraId="0CB96E6B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48612B3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80DA8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C80BB73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40751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8B7243" w:rsidRPr="008B7243" w14:paraId="5C83265E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0CDB6FE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2EF2157D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Customer</w:t>
            </w:r>
          </w:p>
          <w:p w14:paraId="182F2B16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6494BA31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customer to send the feedback about the service.</w:t>
            </w:r>
          </w:p>
          <w:p w14:paraId="38B7C36A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7CD09CA2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The customers can send </w:t>
            </w:r>
            <w:r w:rsidRPr="008B7243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feedback about the service</w:t>
            </w:r>
            <w:r w:rsidRPr="008B7243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.</w:t>
            </w:r>
          </w:p>
          <w:p w14:paraId="6A15FEF7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73FA8EE4" w14:textId="17906BB6" w:rsidR="008B7243" w:rsidRPr="008B7243" w:rsidRDefault="008B7243" w:rsidP="009B528D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8B7243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touches the “Send feedback” button.</w:t>
            </w:r>
          </w:p>
          <w:p w14:paraId="6E48C347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78785DC5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must log in.</w:t>
            </w:r>
          </w:p>
          <w:p w14:paraId="3CB24CD2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The customer must see the bill first or view the customer’s history first. </w:t>
            </w:r>
          </w:p>
          <w:p w14:paraId="1F39F0AE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0CD2F544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1417F212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Success: The customer feedback will be sent to the repair shop.</w:t>
            </w:r>
          </w:p>
          <w:p w14:paraId="75AE5123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The system shows the error message.</w:t>
            </w:r>
          </w:p>
          <w:p w14:paraId="3B6B9930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17"/>
              <w:tblW w:w="0" w:type="auto"/>
              <w:tblLook w:val="04A0" w:firstRow="1" w:lastRow="0" w:firstColumn="1" w:lastColumn="0" w:noHBand="0" w:noVBand="1"/>
            </w:tblPr>
            <w:tblGrid>
              <w:gridCol w:w="852"/>
              <w:gridCol w:w="3607"/>
              <w:gridCol w:w="4291"/>
            </w:tblGrid>
            <w:tr w:rsidR="008B7243" w:rsidRPr="008B7243" w14:paraId="7A813481" w14:textId="77777777" w:rsidTr="00D11B64">
              <w:tc>
                <w:tcPr>
                  <w:tcW w:w="867" w:type="dxa"/>
                </w:tcPr>
                <w:p w14:paraId="29E08873" w14:textId="77777777" w:rsidR="008B7243" w:rsidRPr="008B7243" w:rsidRDefault="008B7243" w:rsidP="008B7243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8B7243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780" w:type="dxa"/>
                </w:tcPr>
                <w:p w14:paraId="25DF7E98" w14:textId="77777777" w:rsidR="008B7243" w:rsidRPr="008B7243" w:rsidRDefault="008B7243" w:rsidP="008B7243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8B7243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0A084665" w14:textId="77777777" w:rsidR="008B7243" w:rsidRPr="008B7243" w:rsidRDefault="008B7243" w:rsidP="008B7243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8B7243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8B7243" w:rsidRPr="008B7243" w14:paraId="0A0B0FE1" w14:textId="77777777" w:rsidTr="00D11B64">
              <w:trPr>
                <w:trHeight w:val="2483"/>
              </w:trPr>
              <w:tc>
                <w:tcPr>
                  <w:tcW w:w="867" w:type="dxa"/>
                </w:tcPr>
                <w:p w14:paraId="49C83252" w14:textId="77777777" w:rsidR="008B7243" w:rsidRPr="008B7243" w:rsidRDefault="008B7243" w:rsidP="008B7243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14:paraId="203F5E90" w14:textId="77777777" w:rsidR="008B7243" w:rsidRPr="008B7243" w:rsidRDefault="008B7243" w:rsidP="008B7243">
                  <w:pPr>
                    <w:spacing w:before="0" w:after="0"/>
                    <w:ind w:left="0"/>
                    <w:rPr>
                      <w:i/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 xml:space="preserve">Customer </w:t>
                  </w:r>
                  <w:r w:rsidRPr="008B7243">
                    <w:rPr>
                      <w:sz w:val="22"/>
                      <w:szCs w:val="22"/>
                      <w:shd w:val="clear" w:color="auto" w:fill="FFFFFF"/>
                    </w:rPr>
                    <w:t>touches the “Send feedback” button.</w:t>
                  </w:r>
                </w:p>
              </w:tc>
              <w:tc>
                <w:tcPr>
                  <w:tcW w:w="4463" w:type="dxa"/>
                </w:tcPr>
                <w:p w14:paraId="3A1B8DEF" w14:textId="77777777" w:rsidR="008B7243" w:rsidRPr="008B7243" w:rsidRDefault="008B7243" w:rsidP="008B7243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The system shows a page:</w:t>
                  </w:r>
                </w:p>
                <w:p w14:paraId="4E20D893" w14:textId="77777777" w:rsidR="008B7243" w:rsidRPr="008B7243" w:rsidRDefault="008B7243" w:rsidP="008B7243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Title feedback: textbox, type: string, required.</w:t>
                  </w:r>
                </w:p>
                <w:p w14:paraId="5D215592" w14:textId="77777777" w:rsidR="008B7243" w:rsidRPr="008B7243" w:rsidRDefault="008B7243" w:rsidP="008B7243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Content feedback: textbox, type: string, required.</w:t>
                  </w:r>
                </w:p>
                <w:p w14:paraId="62DC9788" w14:textId="77777777" w:rsidR="008B7243" w:rsidRPr="008B7243" w:rsidRDefault="008B7243" w:rsidP="008B7243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Image: picture box, type: .jpg, required.</w:t>
                  </w:r>
                </w:p>
                <w:p w14:paraId="43AE1FE9" w14:textId="77777777" w:rsidR="008B7243" w:rsidRPr="008B7243" w:rsidRDefault="008B7243" w:rsidP="008B7243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Star: number</w:t>
                  </w:r>
                </w:p>
              </w:tc>
            </w:tr>
            <w:tr w:rsidR="008B7243" w:rsidRPr="008B7243" w14:paraId="050875B7" w14:textId="77777777" w:rsidTr="00D11B64">
              <w:trPr>
                <w:trHeight w:val="2150"/>
              </w:trPr>
              <w:tc>
                <w:tcPr>
                  <w:tcW w:w="867" w:type="dxa"/>
                </w:tcPr>
                <w:p w14:paraId="656CE33B" w14:textId="77777777" w:rsidR="008B7243" w:rsidRPr="008B7243" w:rsidRDefault="008B7243" w:rsidP="008B7243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lastRenderedPageBreak/>
                    <w:t>2</w:t>
                  </w:r>
                </w:p>
              </w:tc>
              <w:tc>
                <w:tcPr>
                  <w:tcW w:w="3780" w:type="dxa"/>
                </w:tcPr>
                <w:p w14:paraId="1D564CFD" w14:textId="77777777" w:rsidR="008B7243" w:rsidRPr="008B7243" w:rsidRDefault="008B7243" w:rsidP="008B7243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Customer enters information and clicks the button “Submit”.</w:t>
                  </w:r>
                </w:p>
              </w:tc>
              <w:tc>
                <w:tcPr>
                  <w:tcW w:w="4463" w:type="dxa"/>
                </w:tcPr>
                <w:p w14:paraId="12D457BC" w14:textId="77777777" w:rsidR="008B7243" w:rsidRPr="008B7243" w:rsidRDefault="008B7243" w:rsidP="008B7243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The system checks the information entered by the customer</w:t>
                  </w:r>
                </w:p>
                <w:p w14:paraId="77368842" w14:textId="77777777" w:rsidR="008B7243" w:rsidRPr="008B7243" w:rsidRDefault="008B7243" w:rsidP="008B7243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8B7243">
                    <w:rPr>
                      <w:iCs/>
                      <w:sz w:val="22"/>
                      <w:szCs w:val="22"/>
                    </w:rPr>
                    <w:t>The customer feedback will be sent to the repair shop</w:t>
                  </w:r>
                  <w:r w:rsidRPr="008B7243">
                    <w:rPr>
                      <w:sz w:val="22"/>
                      <w:szCs w:val="22"/>
                    </w:rPr>
                    <w:t xml:space="preserve"> </w:t>
                  </w:r>
                </w:p>
                <w:p w14:paraId="02163854" w14:textId="77777777" w:rsidR="008B7243" w:rsidRPr="008B7243" w:rsidRDefault="008B7243" w:rsidP="008B7243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 xml:space="preserve">The system </w:t>
                  </w:r>
                  <w:r w:rsidRPr="008B7243">
                    <w:rPr>
                      <w:iCs/>
                      <w:sz w:val="22"/>
                      <w:szCs w:val="22"/>
                    </w:rPr>
                    <w:t>will display the message: "Feedback has been sent successfully"</w:t>
                  </w:r>
                </w:p>
                <w:p w14:paraId="297B94CE" w14:textId="3ACF97D2" w:rsidR="008B7243" w:rsidRPr="008B7243" w:rsidRDefault="008B7243" w:rsidP="008B7243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[Exception 1, 2, 3, 4]</w:t>
                  </w:r>
                </w:p>
              </w:tc>
            </w:tr>
          </w:tbl>
          <w:p w14:paraId="30988D8D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677B2A2B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7B0DAC8D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tbl>
            <w:tblPr>
              <w:tblStyle w:val="TableGrid17"/>
              <w:tblW w:w="8758" w:type="dxa"/>
              <w:tblLook w:val="04A0" w:firstRow="1" w:lastRow="0" w:firstColumn="1" w:lastColumn="0" w:noHBand="0" w:noVBand="1"/>
            </w:tblPr>
            <w:tblGrid>
              <w:gridCol w:w="831"/>
              <w:gridCol w:w="3634"/>
              <w:gridCol w:w="4293"/>
            </w:tblGrid>
            <w:tr w:rsidR="008B7243" w:rsidRPr="008B7243" w14:paraId="3112D20F" w14:textId="77777777" w:rsidTr="00F44BA0">
              <w:trPr>
                <w:trHeight w:val="264"/>
              </w:trPr>
              <w:tc>
                <w:tcPr>
                  <w:tcW w:w="831" w:type="dxa"/>
                </w:tcPr>
                <w:p w14:paraId="56A1A3DE" w14:textId="77777777" w:rsidR="008B7243" w:rsidRPr="008B7243" w:rsidRDefault="008B7243" w:rsidP="008B7243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8B7243">
                    <w:rPr>
                      <w:b/>
                      <w:bCs/>
                      <w:sz w:val="22"/>
                      <w:szCs w:val="22"/>
                    </w:rPr>
                    <w:t>No</w:t>
                  </w:r>
                </w:p>
              </w:tc>
              <w:tc>
                <w:tcPr>
                  <w:tcW w:w="3634" w:type="dxa"/>
                </w:tcPr>
                <w:p w14:paraId="1218653A" w14:textId="77777777" w:rsidR="008B7243" w:rsidRPr="008B7243" w:rsidRDefault="008B7243" w:rsidP="008B7243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8B7243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293" w:type="dxa"/>
                </w:tcPr>
                <w:p w14:paraId="4CF012EC" w14:textId="77777777" w:rsidR="008B7243" w:rsidRPr="008B7243" w:rsidRDefault="008B7243" w:rsidP="008B7243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8B7243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8B7243" w:rsidRPr="008B7243" w14:paraId="329F91E4" w14:textId="77777777" w:rsidTr="00F44BA0">
              <w:trPr>
                <w:trHeight w:val="617"/>
              </w:trPr>
              <w:tc>
                <w:tcPr>
                  <w:tcW w:w="831" w:type="dxa"/>
                  <w:vAlign w:val="center"/>
                </w:tcPr>
                <w:p w14:paraId="3A1159A0" w14:textId="77777777" w:rsidR="008B7243" w:rsidRPr="008B7243" w:rsidRDefault="008B7243" w:rsidP="008B7243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634" w:type="dxa"/>
                </w:tcPr>
                <w:p w14:paraId="46A8103D" w14:textId="77777777" w:rsidR="008B7243" w:rsidRPr="008B7243" w:rsidRDefault="008B7243" w:rsidP="008B7243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Title feedback is empty or longer than 100 characters</w:t>
                  </w:r>
                </w:p>
              </w:tc>
              <w:tc>
                <w:tcPr>
                  <w:tcW w:w="4293" w:type="dxa"/>
                </w:tcPr>
                <w:p w14:paraId="3883C815" w14:textId="77777777" w:rsidR="008B7243" w:rsidRPr="008B7243" w:rsidRDefault="008B7243" w:rsidP="008B7243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8B7243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8B7243">
                    <w:rPr>
                      <w:sz w:val="22"/>
                      <w:szCs w:val="22"/>
                    </w:rPr>
                    <w:t>Title feedback</w:t>
                  </w:r>
                  <w:r w:rsidRPr="008B7243">
                    <w:rPr>
                      <w:iCs/>
                      <w:sz w:val="22"/>
                      <w:szCs w:val="22"/>
                    </w:rPr>
                    <w:t xml:space="preserve"> cannot be empty and less than </w:t>
                  </w:r>
                  <w:r w:rsidRPr="008B7243">
                    <w:rPr>
                      <w:sz w:val="22"/>
                      <w:szCs w:val="22"/>
                    </w:rPr>
                    <w:t xml:space="preserve">100 </w:t>
                  </w:r>
                  <w:r w:rsidRPr="008B7243">
                    <w:rPr>
                      <w:iCs/>
                      <w:sz w:val="22"/>
                      <w:szCs w:val="22"/>
                    </w:rPr>
                    <w:t>characters</w:t>
                  </w:r>
                  <w:r w:rsidRPr="008B7243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8B7243" w:rsidRPr="008B7243" w14:paraId="271B0566" w14:textId="77777777" w:rsidTr="00F44BA0">
              <w:trPr>
                <w:trHeight w:val="617"/>
              </w:trPr>
              <w:tc>
                <w:tcPr>
                  <w:tcW w:w="831" w:type="dxa"/>
                  <w:vAlign w:val="center"/>
                </w:tcPr>
                <w:p w14:paraId="2EAC9D83" w14:textId="77777777" w:rsidR="008B7243" w:rsidRPr="008B7243" w:rsidRDefault="008B7243" w:rsidP="008B7243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634" w:type="dxa"/>
                </w:tcPr>
                <w:p w14:paraId="2F238195" w14:textId="77777777" w:rsidR="008B7243" w:rsidRPr="008B7243" w:rsidRDefault="008B7243" w:rsidP="008B7243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Content feedback is empty or longer than 200 characters</w:t>
                  </w:r>
                </w:p>
              </w:tc>
              <w:tc>
                <w:tcPr>
                  <w:tcW w:w="4293" w:type="dxa"/>
                </w:tcPr>
                <w:p w14:paraId="002F068D" w14:textId="77777777" w:rsidR="008B7243" w:rsidRPr="008B7243" w:rsidRDefault="008B7243" w:rsidP="008B7243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8B7243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8B7243">
                    <w:rPr>
                      <w:sz w:val="22"/>
                      <w:szCs w:val="22"/>
                    </w:rPr>
                    <w:t xml:space="preserve">Content feedback </w:t>
                  </w:r>
                  <w:r w:rsidRPr="008B7243">
                    <w:rPr>
                      <w:iCs/>
                      <w:sz w:val="22"/>
                      <w:szCs w:val="22"/>
                    </w:rPr>
                    <w:t xml:space="preserve">cannot be empty and less than </w:t>
                  </w:r>
                  <w:r w:rsidRPr="008B7243">
                    <w:rPr>
                      <w:sz w:val="22"/>
                      <w:szCs w:val="22"/>
                    </w:rPr>
                    <w:t xml:space="preserve">200 </w:t>
                  </w:r>
                  <w:r w:rsidRPr="008B7243">
                    <w:rPr>
                      <w:iCs/>
                      <w:sz w:val="22"/>
                      <w:szCs w:val="22"/>
                    </w:rPr>
                    <w:t>characters</w:t>
                  </w:r>
                  <w:r w:rsidRPr="008B7243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8B7243" w:rsidRPr="008B7243" w14:paraId="06C53C21" w14:textId="77777777" w:rsidTr="00F44BA0">
              <w:trPr>
                <w:trHeight w:val="617"/>
              </w:trPr>
              <w:tc>
                <w:tcPr>
                  <w:tcW w:w="831" w:type="dxa"/>
                  <w:vAlign w:val="center"/>
                </w:tcPr>
                <w:p w14:paraId="52AADA0B" w14:textId="77777777" w:rsidR="008B7243" w:rsidRPr="008B7243" w:rsidRDefault="008B7243" w:rsidP="008B7243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3634" w:type="dxa"/>
                </w:tcPr>
                <w:p w14:paraId="7F7BC4DD" w14:textId="77777777" w:rsidR="008B7243" w:rsidRPr="008B7243" w:rsidRDefault="008B7243" w:rsidP="008B7243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Image is empty</w:t>
                  </w:r>
                </w:p>
              </w:tc>
              <w:tc>
                <w:tcPr>
                  <w:tcW w:w="4293" w:type="dxa"/>
                </w:tcPr>
                <w:p w14:paraId="4A3C4F91" w14:textId="77777777" w:rsidR="008B7243" w:rsidRPr="008B7243" w:rsidRDefault="008B7243" w:rsidP="008B7243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8B7243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8B7243">
                    <w:rPr>
                      <w:sz w:val="22"/>
                      <w:szCs w:val="22"/>
                    </w:rPr>
                    <w:t>Image must be selected</w:t>
                  </w:r>
                  <w:r w:rsidRPr="008B7243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8B7243" w:rsidRPr="008B7243" w14:paraId="2A29ED61" w14:textId="77777777" w:rsidTr="00F44BA0">
              <w:trPr>
                <w:trHeight w:val="617"/>
              </w:trPr>
              <w:tc>
                <w:tcPr>
                  <w:tcW w:w="831" w:type="dxa"/>
                  <w:vAlign w:val="center"/>
                </w:tcPr>
                <w:p w14:paraId="57A07848" w14:textId="77777777" w:rsidR="008B7243" w:rsidRPr="008B7243" w:rsidRDefault="008B7243" w:rsidP="008B7243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3634" w:type="dxa"/>
                </w:tcPr>
                <w:p w14:paraId="42334822" w14:textId="77777777" w:rsidR="008B7243" w:rsidRPr="008B7243" w:rsidRDefault="008B7243" w:rsidP="008B7243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Star is empty</w:t>
                  </w:r>
                </w:p>
              </w:tc>
              <w:tc>
                <w:tcPr>
                  <w:tcW w:w="4293" w:type="dxa"/>
                </w:tcPr>
                <w:p w14:paraId="4463225C" w14:textId="77777777" w:rsidR="008B7243" w:rsidRPr="008B7243" w:rsidRDefault="008B7243" w:rsidP="008B7243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8B7243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“Star</w:t>
                  </w:r>
                  <w:r w:rsidRPr="008B7243">
                    <w:rPr>
                      <w:sz w:val="22"/>
                      <w:szCs w:val="22"/>
                    </w:rPr>
                    <w:t xml:space="preserve"> must be selected</w:t>
                  </w:r>
                  <w:r w:rsidRPr="008B7243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</w:tbl>
          <w:p w14:paraId="2584606E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62742CA8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Send feedback about service extend view the bill.</w:t>
            </w:r>
          </w:p>
          <w:p w14:paraId="1DE21AED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Send feedback about service extend view customer’s history.</w:t>
            </w:r>
          </w:p>
          <w:p w14:paraId="062FAD2C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6E1337DD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The information entered by the customer must be checked such as: t</w:t>
            </w: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itle feedback, content feedback, image, license plates, star.</w:t>
            </w:r>
          </w:p>
          <w:p w14:paraId="7253130A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When the customer</w:t>
            </w:r>
            <w:r w:rsidRPr="008B7243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 xml:space="preserve"> </w:t>
            </w:r>
            <w:r w:rsidRPr="008B7243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touches </w:t>
            </w:r>
            <w:r w:rsidRPr="008B7243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the “Submit” button:</w:t>
            </w:r>
          </w:p>
          <w:p w14:paraId="780E6D47" w14:textId="77777777" w:rsidR="008B7243" w:rsidRPr="008B7243" w:rsidRDefault="008B7243" w:rsidP="008B7243">
            <w:pPr>
              <w:spacing w:before="0" w:after="160" w:line="259" w:lineRule="auto"/>
              <w:ind w:left="27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           + Success: The feedback will be sent with the input information.</w:t>
            </w:r>
          </w:p>
        </w:tc>
      </w:tr>
    </w:tbl>
    <w:p w14:paraId="74057772" w14:textId="77777777" w:rsidR="008B7243" w:rsidRPr="008B7243" w:rsidRDefault="008B7243" w:rsidP="008B7243"/>
    <w:p w14:paraId="6F6AD5EF" w14:textId="1D8A160E" w:rsidR="008B7243" w:rsidRDefault="00802122" w:rsidP="008B7243">
      <w:pPr>
        <w:pStyle w:val="Heading2"/>
      </w:pPr>
      <w:bookmarkStart w:id="93" w:name="_Toc77152660"/>
      <w:bookmarkStart w:id="94" w:name="_Toc77158046"/>
      <w:r w:rsidRPr="00802122">
        <w:t>View customer’s history</w:t>
      </w:r>
      <w:bookmarkEnd w:id="93"/>
      <w:bookmarkEnd w:id="94"/>
    </w:p>
    <w:p w14:paraId="260676E3" w14:textId="1D13D75A" w:rsidR="00802122" w:rsidRDefault="00802122" w:rsidP="00802122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411BAFA4" wp14:editId="5E2E0CDB">
            <wp:extent cx="3630304" cy="1066865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0857" cy="106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1"/>
        <w:gridCol w:w="2453"/>
        <w:gridCol w:w="1145"/>
        <w:gridCol w:w="759"/>
        <w:gridCol w:w="2132"/>
      </w:tblGrid>
      <w:tr w:rsidR="00802122" w:rsidRPr="00802122" w14:paraId="2E606CBA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3A161A17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7CF3BB0B" w14:textId="6D736681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AE276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017</w:t>
            </w:r>
          </w:p>
          <w:p w14:paraId="2D5B9B45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802122" w:rsidRPr="00802122" w14:paraId="1C0DD6BD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437DA10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55E06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sz w:val="22"/>
                <w:szCs w:val="22"/>
                <w:lang w:eastAsia="ja-JP"/>
              </w:rPr>
              <w:t>UC0017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1E4C73A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BB4A4" w14:textId="2B77A28B" w:rsidR="00802122" w:rsidRPr="00802122" w:rsidRDefault="0022071A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802122" w:rsidRPr="00802122" w14:paraId="37692916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9F3DE5C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6571F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sz w:val="22"/>
                <w:szCs w:val="22"/>
                <w:lang w:eastAsia="ja-JP"/>
              </w:rPr>
              <w:t>View customer’s history</w:t>
            </w:r>
          </w:p>
        </w:tc>
      </w:tr>
      <w:tr w:rsidR="00802122" w:rsidRPr="00802122" w14:paraId="44F2208D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5A0F53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AD74B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802122" w:rsidRPr="00802122" w14:paraId="01D75345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7D7A5EE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553BB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26A1695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13051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802122" w:rsidRPr="00802122" w14:paraId="26AFA241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CA22840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33EF0335" w14:textId="77777777" w:rsidR="00802122" w:rsidRPr="00802122" w:rsidRDefault="00802122" w:rsidP="00802122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Customer</w:t>
            </w:r>
          </w:p>
          <w:p w14:paraId="735ADE92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00196A79" w14:textId="77777777" w:rsidR="00802122" w:rsidRPr="00802122" w:rsidRDefault="00802122" w:rsidP="00802122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customer to view the customer’s history.</w:t>
            </w:r>
          </w:p>
          <w:p w14:paraId="6A1658EE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765E8C68" w14:textId="77777777" w:rsidR="00802122" w:rsidRPr="00802122" w:rsidRDefault="00802122" w:rsidP="00802122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The customer </w:t>
            </w:r>
            <w:r w:rsidRPr="00802122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views the customer’s history.</w:t>
            </w:r>
          </w:p>
          <w:p w14:paraId="243D797A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656A155C" w14:textId="77777777" w:rsidR="00802122" w:rsidRPr="00802122" w:rsidRDefault="00802122" w:rsidP="00802122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802122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touches the “View history” button.</w:t>
            </w:r>
          </w:p>
          <w:p w14:paraId="31C254AC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073713B1" w14:textId="77777777" w:rsidR="00802122" w:rsidRPr="00802122" w:rsidRDefault="00802122" w:rsidP="00802122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must log in.</w:t>
            </w:r>
          </w:p>
          <w:p w14:paraId="66FB3288" w14:textId="77777777" w:rsidR="00802122" w:rsidRPr="00802122" w:rsidRDefault="00802122" w:rsidP="00802122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4DCE8550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802122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802122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06DD3C36" w14:textId="77777777" w:rsidR="00802122" w:rsidRPr="00802122" w:rsidRDefault="00802122" w:rsidP="00802122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Success: Customer can </w:t>
            </w:r>
            <w:r w:rsidRPr="00802122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view the customer’s history</w:t>
            </w:r>
            <w:r w:rsidRPr="00802122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.</w:t>
            </w:r>
          </w:p>
          <w:p w14:paraId="705B978A" w14:textId="77777777" w:rsidR="00802122" w:rsidRPr="00802122" w:rsidRDefault="00802122" w:rsidP="00802122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Do nothing.</w:t>
            </w:r>
          </w:p>
          <w:p w14:paraId="04D1849E" w14:textId="77777777" w:rsidR="00802122" w:rsidRPr="00802122" w:rsidRDefault="00802122" w:rsidP="00802122">
            <w:pPr>
              <w:spacing w:before="0" w:after="160" w:line="259" w:lineRule="auto"/>
              <w:ind w:left="27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</w:p>
          <w:p w14:paraId="74D9620F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18"/>
              <w:tblW w:w="0" w:type="auto"/>
              <w:tblLook w:val="04A0" w:firstRow="1" w:lastRow="0" w:firstColumn="1" w:lastColumn="0" w:noHBand="0" w:noVBand="1"/>
            </w:tblPr>
            <w:tblGrid>
              <w:gridCol w:w="854"/>
              <w:gridCol w:w="3611"/>
              <w:gridCol w:w="4285"/>
            </w:tblGrid>
            <w:tr w:rsidR="00802122" w:rsidRPr="00802122" w14:paraId="6E099E4B" w14:textId="77777777" w:rsidTr="00D11B64">
              <w:tc>
                <w:tcPr>
                  <w:tcW w:w="867" w:type="dxa"/>
                </w:tcPr>
                <w:p w14:paraId="5293D049" w14:textId="77777777" w:rsidR="00802122" w:rsidRPr="00802122" w:rsidRDefault="00802122" w:rsidP="00802122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802122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780" w:type="dxa"/>
                </w:tcPr>
                <w:p w14:paraId="0BAA5DA9" w14:textId="77777777" w:rsidR="00802122" w:rsidRPr="00802122" w:rsidRDefault="00802122" w:rsidP="00802122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802122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21D7C768" w14:textId="77777777" w:rsidR="00802122" w:rsidRPr="00802122" w:rsidRDefault="00802122" w:rsidP="00802122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802122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802122" w:rsidRPr="00802122" w14:paraId="449D307E" w14:textId="77777777" w:rsidTr="00D11B64">
              <w:trPr>
                <w:trHeight w:val="3059"/>
              </w:trPr>
              <w:tc>
                <w:tcPr>
                  <w:tcW w:w="867" w:type="dxa"/>
                </w:tcPr>
                <w:p w14:paraId="020AA853" w14:textId="77777777" w:rsidR="00802122" w:rsidRPr="00802122" w:rsidRDefault="00802122" w:rsidP="00802122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802122">
                    <w:rPr>
                      <w:sz w:val="22"/>
                      <w:szCs w:val="22"/>
                    </w:rPr>
                    <w:lastRenderedPageBreak/>
                    <w:t>1</w:t>
                  </w:r>
                </w:p>
              </w:tc>
              <w:tc>
                <w:tcPr>
                  <w:tcW w:w="3780" w:type="dxa"/>
                </w:tcPr>
                <w:p w14:paraId="6DE81C0A" w14:textId="77777777" w:rsidR="00802122" w:rsidRPr="00802122" w:rsidRDefault="00802122" w:rsidP="00802122">
                  <w:pPr>
                    <w:spacing w:before="0" w:after="0"/>
                    <w:ind w:left="0"/>
                    <w:rPr>
                      <w:i/>
                      <w:sz w:val="22"/>
                      <w:szCs w:val="22"/>
                    </w:rPr>
                  </w:pPr>
                  <w:r w:rsidRPr="00802122">
                    <w:rPr>
                      <w:sz w:val="22"/>
                      <w:szCs w:val="22"/>
                    </w:rPr>
                    <w:t xml:space="preserve">Customer </w:t>
                  </w:r>
                  <w:r w:rsidRPr="00802122">
                    <w:rPr>
                      <w:sz w:val="22"/>
                      <w:szCs w:val="22"/>
                      <w:shd w:val="clear" w:color="auto" w:fill="FFFFFF"/>
                    </w:rPr>
                    <w:t>touches the “View history” button.</w:t>
                  </w:r>
                </w:p>
                <w:p w14:paraId="7C88AC0F" w14:textId="77777777" w:rsidR="00802122" w:rsidRPr="00802122" w:rsidRDefault="00802122" w:rsidP="00802122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4463" w:type="dxa"/>
                </w:tcPr>
                <w:p w14:paraId="223DB91B" w14:textId="77777777" w:rsidR="00802122" w:rsidRPr="00802122" w:rsidRDefault="00802122" w:rsidP="00802122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802122">
                    <w:rPr>
                      <w:sz w:val="22"/>
                      <w:szCs w:val="22"/>
                    </w:rPr>
                    <w:t>The system will display a list of previous repair history.</w:t>
                  </w:r>
                </w:p>
                <w:p w14:paraId="34F30BD0" w14:textId="77777777" w:rsidR="00802122" w:rsidRPr="00802122" w:rsidRDefault="00802122" w:rsidP="00802122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802122">
                    <w:rPr>
                      <w:sz w:val="22"/>
                      <w:szCs w:val="22"/>
                    </w:rPr>
                    <w:t>Problem name</w:t>
                  </w:r>
                </w:p>
                <w:p w14:paraId="6B18FD95" w14:textId="77777777" w:rsidR="00802122" w:rsidRPr="00802122" w:rsidRDefault="00802122" w:rsidP="00802122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802122">
                    <w:rPr>
                      <w:sz w:val="22"/>
                      <w:szCs w:val="22"/>
                    </w:rPr>
                    <w:t>Staff’s name</w:t>
                  </w:r>
                </w:p>
                <w:p w14:paraId="38C520DC" w14:textId="77777777" w:rsidR="00802122" w:rsidRPr="00802122" w:rsidRDefault="00802122" w:rsidP="00802122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802122">
                    <w:rPr>
                      <w:sz w:val="22"/>
                      <w:szCs w:val="22"/>
                    </w:rPr>
                    <w:t>Repair shop’s name</w:t>
                  </w:r>
                </w:p>
                <w:p w14:paraId="7D8A68C4" w14:textId="77777777" w:rsidR="00802122" w:rsidRPr="00802122" w:rsidRDefault="00802122" w:rsidP="00802122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802122">
                    <w:rPr>
                      <w:sz w:val="22"/>
                      <w:szCs w:val="22"/>
                    </w:rPr>
                    <w:t>Repair date</w:t>
                  </w:r>
                </w:p>
                <w:p w14:paraId="41E22708" w14:textId="77777777" w:rsidR="00802122" w:rsidRPr="00802122" w:rsidRDefault="00802122" w:rsidP="00802122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802122">
                    <w:rPr>
                      <w:sz w:val="22"/>
                      <w:szCs w:val="22"/>
                    </w:rPr>
                    <w:t>Address</w:t>
                  </w:r>
                </w:p>
                <w:p w14:paraId="1C003341" w14:textId="77777777" w:rsidR="00802122" w:rsidRPr="00802122" w:rsidRDefault="00802122" w:rsidP="00802122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802122">
                    <w:rPr>
                      <w:sz w:val="22"/>
                      <w:szCs w:val="22"/>
                    </w:rPr>
                    <w:t>Service’s name</w:t>
                  </w:r>
                </w:p>
                <w:p w14:paraId="4EBAF3D1" w14:textId="77777777" w:rsidR="00802122" w:rsidRPr="00802122" w:rsidRDefault="00802122" w:rsidP="00802122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802122">
                    <w:rPr>
                      <w:sz w:val="22"/>
                      <w:szCs w:val="22"/>
                    </w:rPr>
                    <w:t>Price</w:t>
                  </w:r>
                </w:p>
                <w:p w14:paraId="75288365" w14:textId="77777777" w:rsidR="00802122" w:rsidRPr="00802122" w:rsidRDefault="00802122" w:rsidP="00802122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802122">
                    <w:rPr>
                      <w:sz w:val="22"/>
                      <w:szCs w:val="22"/>
                    </w:rPr>
                    <w:t>Total</w:t>
                  </w:r>
                </w:p>
                <w:p w14:paraId="2E45BE2B" w14:textId="77777777" w:rsidR="00802122" w:rsidRPr="00802122" w:rsidRDefault="00802122" w:rsidP="00802122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802122">
                    <w:rPr>
                      <w:sz w:val="22"/>
                      <w:szCs w:val="22"/>
                    </w:rPr>
                    <w:t>[Exception 1]</w:t>
                  </w:r>
                </w:p>
              </w:tc>
            </w:tr>
          </w:tbl>
          <w:p w14:paraId="5D5A2671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6681A0A1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15FC29B1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tbl>
            <w:tblPr>
              <w:tblStyle w:val="TableGrid18"/>
              <w:tblW w:w="8749" w:type="dxa"/>
              <w:tblLook w:val="04A0" w:firstRow="1" w:lastRow="0" w:firstColumn="1" w:lastColumn="0" w:noHBand="0" w:noVBand="1"/>
            </w:tblPr>
            <w:tblGrid>
              <w:gridCol w:w="744"/>
              <w:gridCol w:w="3721"/>
              <w:gridCol w:w="4284"/>
            </w:tblGrid>
            <w:tr w:rsidR="00802122" w:rsidRPr="00802122" w14:paraId="250A0FEC" w14:textId="77777777" w:rsidTr="00802122">
              <w:trPr>
                <w:trHeight w:val="280"/>
              </w:trPr>
              <w:tc>
                <w:tcPr>
                  <w:tcW w:w="744" w:type="dxa"/>
                </w:tcPr>
                <w:p w14:paraId="05D81FAE" w14:textId="77777777" w:rsidR="00802122" w:rsidRPr="00802122" w:rsidRDefault="00802122" w:rsidP="00802122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802122">
                    <w:rPr>
                      <w:b/>
                      <w:bCs/>
                      <w:sz w:val="22"/>
                      <w:szCs w:val="22"/>
                    </w:rPr>
                    <w:t>No</w:t>
                  </w:r>
                </w:p>
              </w:tc>
              <w:tc>
                <w:tcPr>
                  <w:tcW w:w="3721" w:type="dxa"/>
                </w:tcPr>
                <w:p w14:paraId="4F44086A" w14:textId="77777777" w:rsidR="00802122" w:rsidRPr="00802122" w:rsidRDefault="00802122" w:rsidP="00802122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802122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284" w:type="dxa"/>
                </w:tcPr>
                <w:p w14:paraId="000398D0" w14:textId="77777777" w:rsidR="00802122" w:rsidRPr="00802122" w:rsidRDefault="00802122" w:rsidP="00802122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802122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802122" w:rsidRPr="00802122" w14:paraId="47258899" w14:textId="77777777" w:rsidTr="00802122">
              <w:trPr>
                <w:trHeight w:val="729"/>
              </w:trPr>
              <w:tc>
                <w:tcPr>
                  <w:tcW w:w="744" w:type="dxa"/>
                  <w:vAlign w:val="center"/>
                </w:tcPr>
                <w:p w14:paraId="0E119898" w14:textId="77777777" w:rsidR="00802122" w:rsidRPr="00802122" w:rsidRDefault="00802122" w:rsidP="00802122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802122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21" w:type="dxa"/>
                </w:tcPr>
                <w:p w14:paraId="5417C7F0" w14:textId="77777777" w:rsidR="00802122" w:rsidRPr="00802122" w:rsidRDefault="00802122" w:rsidP="00802122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802122">
                    <w:rPr>
                      <w:iCs/>
                      <w:sz w:val="22"/>
                      <w:szCs w:val="22"/>
                    </w:rPr>
                    <w:t>The customer doesn't have any history.</w:t>
                  </w:r>
                </w:p>
              </w:tc>
              <w:tc>
                <w:tcPr>
                  <w:tcW w:w="4284" w:type="dxa"/>
                </w:tcPr>
                <w:p w14:paraId="2F5E13AC" w14:textId="77777777" w:rsidR="00802122" w:rsidRPr="00802122" w:rsidRDefault="00802122" w:rsidP="00802122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802122">
                    <w:rPr>
                      <w:sz w:val="22"/>
                      <w:szCs w:val="22"/>
                      <w:shd w:val="clear" w:color="auto" w:fill="FFFFFF"/>
                    </w:rPr>
                    <w:t>The system shows the message: “</w:t>
                  </w:r>
                  <w:r w:rsidRPr="00802122">
                    <w:rPr>
                      <w:iCs/>
                      <w:sz w:val="22"/>
                      <w:szCs w:val="22"/>
                    </w:rPr>
                    <w:t>History is empty”</w:t>
                  </w:r>
                </w:p>
              </w:tc>
            </w:tr>
          </w:tbl>
          <w:p w14:paraId="05F62AA1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4FCE1C2F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N/A</w:t>
            </w:r>
          </w:p>
          <w:p w14:paraId="311C0BAB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1BF87BBC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N/A</w:t>
            </w:r>
          </w:p>
        </w:tc>
      </w:tr>
    </w:tbl>
    <w:p w14:paraId="1D395A4F" w14:textId="77777777" w:rsidR="00802122" w:rsidRPr="00802122" w:rsidRDefault="00802122" w:rsidP="00802122">
      <w:pPr>
        <w:rPr>
          <w:lang w:val="vi-VN"/>
        </w:rPr>
      </w:pPr>
    </w:p>
    <w:p w14:paraId="5982CB97" w14:textId="0CF6F352" w:rsidR="00142195" w:rsidRDefault="00142195" w:rsidP="00142195">
      <w:pPr>
        <w:pStyle w:val="Heading2"/>
      </w:pPr>
      <w:bookmarkStart w:id="95" w:name="_Toc77152661"/>
      <w:bookmarkStart w:id="96" w:name="_Toc77158047"/>
      <w:r w:rsidRPr="00142195">
        <w:t>View problem</w:t>
      </w:r>
      <w:bookmarkEnd w:id="95"/>
      <w:bookmarkEnd w:id="96"/>
    </w:p>
    <w:p w14:paraId="78E157E5" w14:textId="7C7BF863" w:rsidR="00142195" w:rsidRDefault="00142195" w:rsidP="00142195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6530FB55" wp14:editId="2326EB8F">
            <wp:extent cx="2517569" cy="987820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8504" cy="99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142195" w:rsidRPr="00142195" w14:paraId="4C354D50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EE22B2B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159EBC02" w14:textId="2E9C4428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8E497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018</w:t>
            </w:r>
          </w:p>
          <w:p w14:paraId="059F52BA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142195" w:rsidRPr="00142195" w14:paraId="015D06C4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3E3C231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D9A42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UC018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033A242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46E02" w14:textId="28E0B407" w:rsidR="00142195" w:rsidRPr="00142195" w:rsidRDefault="0022071A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142195" w:rsidRPr="00142195" w14:paraId="3313F2E4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8D93DFB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BA989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View problem</w:t>
            </w:r>
          </w:p>
        </w:tc>
      </w:tr>
      <w:tr w:rsidR="00142195" w:rsidRPr="00142195" w14:paraId="4507F843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F59F410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4DE7B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142195" w:rsidRPr="00142195" w14:paraId="01E5E8B8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DCC0B8A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387DE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EE04E93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35238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142195" w:rsidRPr="00142195" w14:paraId="0F4D85E6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C1D7B10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4206F2B3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Customer</w:t>
            </w:r>
          </w:p>
          <w:p w14:paraId="1F999E5D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635D0763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customer to view the problem.</w:t>
            </w:r>
          </w:p>
          <w:p w14:paraId="02F14440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7CD3F236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The customer can view </w:t>
            </w:r>
            <w:r w:rsidRPr="00142195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the problem</w:t>
            </w:r>
            <w:r w:rsidRPr="00142195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.</w:t>
            </w:r>
          </w:p>
          <w:p w14:paraId="69FFECD7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1A2DE22E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142195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touches the “View problem” button.</w:t>
            </w:r>
          </w:p>
          <w:p w14:paraId="6D4AABAA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64A8985C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must log in.</w:t>
            </w:r>
          </w:p>
          <w:p w14:paraId="32E9E826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create the problem.</w:t>
            </w:r>
          </w:p>
          <w:p w14:paraId="527BD4C4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739E50AC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1B89BEC9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Success: Customers can view </w:t>
            </w:r>
            <w:r w:rsidRPr="00142195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the problem</w:t>
            </w:r>
            <w:r w:rsidRPr="00142195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.</w:t>
            </w:r>
          </w:p>
          <w:p w14:paraId="0E68F8DE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Do nothing.</w:t>
            </w:r>
          </w:p>
          <w:p w14:paraId="6C2019F0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19"/>
              <w:tblW w:w="0" w:type="auto"/>
              <w:tblLook w:val="04A0" w:firstRow="1" w:lastRow="0" w:firstColumn="1" w:lastColumn="0" w:noHBand="0" w:noVBand="1"/>
            </w:tblPr>
            <w:tblGrid>
              <w:gridCol w:w="853"/>
              <w:gridCol w:w="3603"/>
              <w:gridCol w:w="4294"/>
            </w:tblGrid>
            <w:tr w:rsidR="00142195" w:rsidRPr="00142195" w14:paraId="3392F80E" w14:textId="77777777" w:rsidTr="00D11B64">
              <w:tc>
                <w:tcPr>
                  <w:tcW w:w="867" w:type="dxa"/>
                </w:tcPr>
                <w:p w14:paraId="268FFC5B" w14:textId="77777777" w:rsidR="00142195" w:rsidRPr="00142195" w:rsidRDefault="00142195" w:rsidP="00142195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142195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780" w:type="dxa"/>
                </w:tcPr>
                <w:p w14:paraId="7CD105BF" w14:textId="77777777" w:rsidR="00142195" w:rsidRPr="00142195" w:rsidRDefault="00142195" w:rsidP="00142195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142195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79D676A8" w14:textId="77777777" w:rsidR="00142195" w:rsidRPr="00142195" w:rsidRDefault="00142195" w:rsidP="00142195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142195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142195" w:rsidRPr="00142195" w14:paraId="30072D45" w14:textId="77777777" w:rsidTr="00D11B64">
              <w:trPr>
                <w:trHeight w:val="1808"/>
              </w:trPr>
              <w:tc>
                <w:tcPr>
                  <w:tcW w:w="867" w:type="dxa"/>
                </w:tcPr>
                <w:p w14:paraId="2842EFA7" w14:textId="77777777" w:rsidR="00142195" w:rsidRPr="00142195" w:rsidRDefault="00142195" w:rsidP="00142195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14:paraId="2AF0A6D9" w14:textId="77777777" w:rsidR="00142195" w:rsidRPr="00142195" w:rsidRDefault="00142195" w:rsidP="00142195">
                  <w:pPr>
                    <w:spacing w:before="0" w:after="0"/>
                    <w:ind w:left="0"/>
                    <w:rPr>
                      <w:i/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  <w:shd w:val="clear" w:color="auto" w:fill="FFFFFF"/>
                    </w:rPr>
                    <w:t xml:space="preserve">The customer touches the “View </w:t>
                  </w:r>
                  <w:r w:rsidRPr="00142195">
                    <w:rPr>
                      <w:bCs/>
                      <w:iCs/>
                      <w:sz w:val="22"/>
                      <w:szCs w:val="22"/>
                    </w:rPr>
                    <w:t>problem</w:t>
                  </w:r>
                  <w:r w:rsidRPr="00142195">
                    <w:rPr>
                      <w:sz w:val="22"/>
                      <w:szCs w:val="22"/>
                      <w:shd w:val="clear" w:color="auto" w:fill="FFFFFF"/>
                    </w:rPr>
                    <w:t>” button.</w:t>
                  </w:r>
                </w:p>
              </w:tc>
              <w:tc>
                <w:tcPr>
                  <w:tcW w:w="4463" w:type="dxa"/>
                </w:tcPr>
                <w:p w14:paraId="6D3D89C1" w14:textId="77777777" w:rsidR="00142195" w:rsidRPr="00142195" w:rsidRDefault="00142195" w:rsidP="00142195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The system will display a problem:</w:t>
                  </w:r>
                </w:p>
                <w:p w14:paraId="6CDA906B" w14:textId="77777777" w:rsidR="00142195" w:rsidRPr="00142195" w:rsidRDefault="00142195" w:rsidP="00142195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Problem name</w:t>
                  </w:r>
                </w:p>
                <w:p w14:paraId="17E35AE0" w14:textId="77777777" w:rsidR="00142195" w:rsidRPr="00142195" w:rsidRDefault="00142195" w:rsidP="00142195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Description</w:t>
                  </w:r>
                </w:p>
                <w:p w14:paraId="0821FC8D" w14:textId="77777777" w:rsidR="00142195" w:rsidRPr="00142195" w:rsidRDefault="00142195" w:rsidP="00142195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Address</w:t>
                  </w:r>
                </w:p>
                <w:p w14:paraId="1AE2510A" w14:textId="77777777" w:rsidR="00142195" w:rsidRPr="00142195" w:rsidRDefault="00142195" w:rsidP="00142195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Image</w:t>
                  </w:r>
                </w:p>
                <w:p w14:paraId="774BBFBA" w14:textId="77777777" w:rsidR="00142195" w:rsidRPr="00142195" w:rsidRDefault="00142195" w:rsidP="00142195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Bike</w:t>
                  </w:r>
                </w:p>
              </w:tc>
            </w:tr>
          </w:tbl>
          <w:p w14:paraId="1E607CB8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769D71B6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11204F47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1F8E0986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27100C09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2DAA6B25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7DDD34EB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2A440A57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lastRenderedPageBreak/>
              <w:t>N/A</w:t>
            </w:r>
          </w:p>
        </w:tc>
      </w:tr>
    </w:tbl>
    <w:p w14:paraId="3AF4D97D" w14:textId="77777777" w:rsidR="00142195" w:rsidRPr="00142195" w:rsidRDefault="00142195" w:rsidP="00142195">
      <w:pPr>
        <w:rPr>
          <w:lang w:val="vi-VN"/>
        </w:rPr>
      </w:pPr>
    </w:p>
    <w:p w14:paraId="45276188" w14:textId="62EDCBB4" w:rsidR="00142195" w:rsidRDefault="00142195" w:rsidP="00142195">
      <w:pPr>
        <w:pStyle w:val="Heading2"/>
      </w:pPr>
      <w:bookmarkStart w:id="97" w:name="_Toc77152662"/>
      <w:bookmarkStart w:id="98" w:name="_Toc77158048"/>
      <w:r w:rsidRPr="00142195">
        <w:t>Edit problem</w:t>
      </w:r>
      <w:bookmarkEnd w:id="97"/>
      <w:bookmarkEnd w:id="98"/>
    </w:p>
    <w:p w14:paraId="57AC9FCA" w14:textId="6668357A" w:rsidR="00142195" w:rsidRDefault="00142195" w:rsidP="00142195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52E9F7B1" wp14:editId="74D01BF6">
            <wp:extent cx="3449400" cy="68876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8007" cy="69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142195" w:rsidRPr="00142195" w14:paraId="3C8405F6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112F0CE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4EACBF04" w14:textId="6C9EB289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787C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019</w:t>
            </w:r>
          </w:p>
          <w:p w14:paraId="5428CE6D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142195" w:rsidRPr="00142195" w14:paraId="747F122F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FE58A75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D670D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UC019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B670834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2B2B8" w14:textId="6C621F12" w:rsidR="00142195" w:rsidRPr="00142195" w:rsidRDefault="0022071A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142195" w:rsidRPr="00142195" w14:paraId="06C15899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9E99101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CBDFD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Edit problem</w:t>
            </w:r>
          </w:p>
        </w:tc>
      </w:tr>
      <w:tr w:rsidR="00142195" w:rsidRPr="00142195" w14:paraId="3FFA14CE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2709636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F6B08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142195" w:rsidRPr="00142195" w14:paraId="39C25CB6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7FD0943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934CB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64B277D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6B4C9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142195" w:rsidRPr="00142195" w14:paraId="44CB2314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06B75DA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65950DD3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Customer</w:t>
            </w:r>
          </w:p>
          <w:p w14:paraId="22404B92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179FD371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customer to e</w:t>
            </w: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dit the problem</w:t>
            </w:r>
            <w:r w:rsidRPr="00142195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.</w:t>
            </w:r>
          </w:p>
          <w:p w14:paraId="697F60C1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56AFA99F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The customers can </w:t>
            </w:r>
            <w:r w:rsidRPr="00142195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e</w:t>
            </w: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dit the problem</w:t>
            </w:r>
            <w:r w:rsidRPr="00142195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.</w:t>
            </w:r>
          </w:p>
          <w:p w14:paraId="2C0B2CFA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43C94218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142195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touches the “</w:t>
            </w: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Edit problem</w:t>
            </w:r>
            <w:r w:rsidRPr="00142195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” button.</w:t>
            </w:r>
          </w:p>
          <w:p w14:paraId="1AF9734E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6EC92FFB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must log in.</w:t>
            </w:r>
          </w:p>
          <w:p w14:paraId="37429650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The customer must view the problem. </w:t>
            </w:r>
          </w:p>
          <w:p w14:paraId="108D44B8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16920F87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7C6A68DC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Success: The customer can e</w:t>
            </w: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dit the problem</w:t>
            </w:r>
            <w:r w:rsidRPr="00142195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.</w:t>
            </w:r>
          </w:p>
          <w:p w14:paraId="1945B051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The system shows the error message.</w:t>
            </w:r>
          </w:p>
          <w:p w14:paraId="2189D896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20"/>
              <w:tblW w:w="0" w:type="auto"/>
              <w:tblLook w:val="04A0" w:firstRow="1" w:lastRow="0" w:firstColumn="1" w:lastColumn="0" w:noHBand="0" w:noVBand="1"/>
            </w:tblPr>
            <w:tblGrid>
              <w:gridCol w:w="853"/>
              <w:gridCol w:w="3606"/>
              <w:gridCol w:w="4291"/>
            </w:tblGrid>
            <w:tr w:rsidR="00142195" w:rsidRPr="00142195" w14:paraId="057D2D60" w14:textId="77777777" w:rsidTr="00D11B64">
              <w:tc>
                <w:tcPr>
                  <w:tcW w:w="867" w:type="dxa"/>
                </w:tcPr>
                <w:p w14:paraId="4046BF12" w14:textId="77777777" w:rsidR="00142195" w:rsidRPr="00142195" w:rsidRDefault="00142195" w:rsidP="00142195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142195">
                    <w:rPr>
                      <w:b/>
                      <w:bCs/>
                      <w:sz w:val="22"/>
                      <w:szCs w:val="22"/>
                    </w:rPr>
                    <w:lastRenderedPageBreak/>
                    <w:t>STEP</w:t>
                  </w:r>
                </w:p>
              </w:tc>
              <w:tc>
                <w:tcPr>
                  <w:tcW w:w="3780" w:type="dxa"/>
                </w:tcPr>
                <w:p w14:paraId="751CE170" w14:textId="77777777" w:rsidR="00142195" w:rsidRPr="00142195" w:rsidRDefault="00142195" w:rsidP="00142195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142195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700185F6" w14:textId="77777777" w:rsidR="00142195" w:rsidRPr="00142195" w:rsidRDefault="00142195" w:rsidP="00142195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142195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142195" w:rsidRPr="00142195" w14:paraId="25138E68" w14:textId="77777777" w:rsidTr="00D11B64">
              <w:trPr>
                <w:trHeight w:val="2348"/>
              </w:trPr>
              <w:tc>
                <w:tcPr>
                  <w:tcW w:w="867" w:type="dxa"/>
                </w:tcPr>
                <w:p w14:paraId="2E426ADB" w14:textId="77777777" w:rsidR="00142195" w:rsidRPr="00142195" w:rsidRDefault="00142195" w:rsidP="00142195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14:paraId="450A2920" w14:textId="77777777" w:rsidR="00142195" w:rsidRPr="00142195" w:rsidRDefault="00142195" w:rsidP="00142195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Customer presses the button “Edit problem”</w:t>
                  </w:r>
                </w:p>
              </w:tc>
              <w:tc>
                <w:tcPr>
                  <w:tcW w:w="4463" w:type="dxa"/>
                </w:tcPr>
                <w:p w14:paraId="31D89B19" w14:textId="77777777" w:rsidR="00142195" w:rsidRPr="00142195" w:rsidRDefault="00142195" w:rsidP="00142195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The system shows a page:</w:t>
                  </w:r>
                </w:p>
                <w:p w14:paraId="5DC2EC31" w14:textId="77777777" w:rsidR="00142195" w:rsidRPr="00142195" w:rsidRDefault="00142195" w:rsidP="00142195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142195">
                    <w:rPr>
                      <w:iCs/>
                      <w:sz w:val="22"/>
                      <w:szCs w:val="22"/>
                    </w:rPr>
                    <w:t xml:space="preserve">Address: </w:t>
                  </w:r>
                  <w:r w:rsidRPr="00142195">
                    <w:rPr>
                      <w:sz w:val="22"/>
                      <w:szCs w:val="22"/>
                    </w:rPr>
                    <w:t>textbox, type: string, required.</w:t>
                  </w:r>
                </w:p>
                <w:p w14:paraId="19EBF30A" w14:textId="77777777" w:rsidR="00142195" w:rsidRPr="00142195" w:rsidRDefault="00142195" w:rsidP="00142195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142195">
                    <w:rPr>
                      <w:iCs/>
                      <w:sz w:val="22"/>
                      <w:szCs w:val="22"/>
                    </w:rPr>
                    <w:t xml:space="preserve">Image: </w:t>
                  </w:r>
                  <w:r w:rsidRPr="00142195">
                    <w:rPr>
                      <w:sz w:val="22"/>
                      <w:szCs w:val="22"/>
                    </w:rPr>
                    <w:t>picture box, type: .jpg, required.</w:t>
                  </w:r>
                </w:p>
                <w:p w14:paraId="0BD774F1" w14:textId="77777777" w:rsidR="00142195" w:rsidRPr="00142195" w:rsidRDefault="00142195" w:rsidP="00142195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Description of the problem: string, required.</w:t>
                  </w:r>
                </w:p>
                <w:p w14:paraId="63ADFEC4" w14:textId="77777777" w:rsidR="00142195" w:rsidRPr="00142195" w:rsidRDefault="00142195" w:rsidP="00142195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Bike: combo box</w:t>
                  </w:r>
                </w:p>
              </w:tc>
            </w:tr>
            <w:tr w:rsidR="00142195" w:rsidRPr="00142195" w14:paraId="5A10063A" w14:textId="77777777" w:rsidTr="00D11B64">
              <w:trPr>
                <w:trHeight w:val="2240"/>
              </w:trPr>
              <w:tc>
                <w:tcPr>
                  <w:tcW w:w="867" w:type="dxa"/>
                </w:tcPr>
                <w:p w14:paraId="7A4AE027" w14:textId="77777777" w:rsidR="00142195" w:rsidRPr="00142195" w:rsidRDefault="00142195" w:rsidP="00142195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14:paraId="25863719" w14:textId="77777777" w:rsidR="00142195" w:rsidRPr="00142195" w:rsidRDefault="00142195" w:rsidP="00142195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Customer enters information and clicks the button “Submit”.</w:t>
                  </w:r>
                </w:p>
              </w:tc>
              <w:tc>
                <w:tcPr>
                  <w:tcW w:w="4463" w:type="dxa"/>
                </w:tcPr>
                <w:p w14:paraId="28FC8889" w14:textId="77777777" w:rsidR="00142195" w:rsidRPr="00142195" w:rsidRDefault="00142195" w:rsidP="00142195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The system checks the information entered by the customer.</w:t>
                  </w:r>
                </w:p>
                <w:p w14:paraId="7B0EAA0F" w14:textId="77777777" w:rsidR="00142195" w:rsidRPr="00142195" w:rsidRDefault="00142195" w:rsidP="00142195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The system will create the problem for customers.</w:t>
                  </w:r>
                </w:p>
                <w:p w14:paraId="7C9F0DC9" w14:textId="77777777" w:rsidR="00142195" w:rsidRPr="00142195" w:rsidRDefault="00142195" w:rsidP="00142195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The system displays a successful message: “Edit problem successfully”</w:t>
                  </w:r>
                </w:p>
                <w:p w14:paraId="7CE0E076" w14:textId="1CA0AF98" w:rsidR="00142195" w:rsidRPr="00142195" w:rsidRDefault="00142195" w:rsidP="00142195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[Exception 1, 2, 3, 4]</w:t>
                  </w:r>
                </w:p>
              </w:tc>
            </w:tr>
          </w:tbl>
          <w:p w14:paraId="33CBC68C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2B8CBCC8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513308EA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tbl>
            <w:tblPr>
              <w:tblStyle w:val="TableGrid20"/>
              <w:tblW w:w="8728" w:type="dxa"/>
              <w:tblLook w:val="04A0" w:firstRow="1" w:lastRow="0" w:firstColumn="1" w:lastColumn="0" w:noHBand="0" w:noVBand="1"/>
            </w:tblPr>
            <w:tblGrid>
              <w:gridCol w:w="742"/>
              <w:gridCol w:w="3723"/>
              <w:gridCol w:w="4263"/>
            </w:tblGrid>
            <w:tr w:rsidR="00142195" w:rsidRPr="00142195" w14:paraId="7EC3031C" w14:textId="77777777" w:rsidTr="00142195">
              <w:trPr>
                <w:trHeight w:val="275"/>
              </w:trPr>
              <w:tc>
                <w:tcPr>
                  <w:tcW w:w="742" w:type="dxa"/>
                </w:tcPr>
                <w:p w14:paraId="2DE9E50E" w14:textId="77777777" w:rsidR="00142195" w:rsidRPr="00142195" w:rsidRDefault="00142195" w:rsidP="00142195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142195">
                    <w:rPr>
                      <w:b/>
                      <w:bCs/>
                      <w:sz w:val="22"/>
                      <w:szCs w:val="22"/>
                    </w:rPr>
                    <w:t>No</w:t>
                  </w:r>
                </w:p>
              </w:tc>
              <w:tc>
                <w:tcPr>
                  <w:tcW w:w="3723" w:type="dxa"/>
                </w:tcPr>
                <w:p w14:paraId="01052115" w14:textId="77777777" w:rsidR="00142195" w:rsidRPr="00142195" w:rsidRDefault="00142195" w:rsidP="00142195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142195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263" w:type="dxa"/>
                </w:tcPr>
                <w:p w14:paraId="3CD2D1AF" w14:textId="77777777" w:rsidR="00142195" w:rsidRPr="00142195" w:rsidRDefault="00142195" w:rsidP="00142195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142195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142195" w:rsidRPr="00142195" w14:paraId="1A72ED70" w14:textId="77777777" w:rsidTr="00142195">
              <w:trPr>
                <w:trHeight w:val="715"/>
              </w:trPr>
              <w:tc>
                <w:tcPr>
                  <w:tcW w:w="742" w:type="dxa"/>
                  <w:vAlign w:val="center"/>
                </w:tcPr>
                <w:p w14:paraId="1A5B3AFE" w14:textId="77777777" w:rsidR="00142195" w:rsidRPr="00142195" w:rsidRDefault="00142195" w:rsidP="00142195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23" w:type="dxa"/>
                </w:tcPr>
                <w:p w14:paraId="38F2D274" w14:textId="77777777" w:rsidR="00142195" w:rsidRPr="00142195" w:rsidRDefault="00142195" w:rsidP="00142195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142195">
                    <w:rPr>
                      <w:iCs/>
                      <w:sz w:val="22"/>
                      <w:szCs w:val="22"/>
                    </w:rPr>
                    <w:t>Address</w:t>
                  </w:r>
                  <w:r w:rsidRPr="00142195">
                    <w:rPr>
                      <w:sz w:val="22"/>
                      <w:szCs w:val="22"/>
                    </w:rPr>
                    <w:t xml:space="preserve"> is empty or longer than 100 characters</w:t>
                  </w:r>
                </w:p>
              </w:tc>
              <w:tc>
                <w:tcPr>
                  <w:tcW w:w="4263" w:type="dxa"/>
                </w:tcPr>
                <w:p w14:paraId="56807E1C" w14:textId="77777777" w:rsidR="00142195" w:rsidRPr="00142195" w:rsidRDefault="00142195" w:rsidP="00142195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142195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142195">
                    <w:rPr>
                      <w:iCs/>
                      <w:sz w:val="22"/>
                      <w:szCs w:val="22"/>
                    </w:rPr>
                    <w:t>The address cannot be empty and less than 100 characters</w:t>
                  </w:r>
                  <w:r w:rsidRPr="00142195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142195" w:rsidRPr="00142195" w14:paraId="6E64E132" w14:textId="77777777" w:rsidTr="00142195">
              <w:trPr>
                <w:trHeight w:val="715"/>
              </w:trPr>
              <w:tc>
                <w:tcPr>
                  <w:tcW w:w="742" w:type="dxa"/>
                  <w:vAlign w:val="center"/>
                </w:tcPr>
                <w:p w14:paraId="460B9F6E" w14:textId="77777777" w:rsidR="00142195" w:rsidRPr="00142195" w:rsidRDefault="00142195" w:rsidP="00142195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723" w:type="dxa"/>
                </w:tcPr>
                <w:p w14:paraId="46F00C36" w14:textId="77777777" w:rsidR="00142195" w:rsidRPr="00142195" w:rsidRDefault="00142195" w:rsidP="00142195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142195">
                    <w:rPr>
                      <w:iCs/>
                      <w:sz w:val="22"/>
                      <w:szCs w:val="22"/>
                    </w:rPr>
                    <w:t>Image</w:t>
                  </w:r>
                  <w:r w:rsidRPr="00142195">
                    <w:rPr>
                      <w:sz w:val="22"/>
                      <w:szCs w:val="22"/>
                    </w:rPr>
                    <w:t xml:space="preserve"> is empty</w:t>
                  </w:r>
                </w:p>
              </w:tc>
              <w:tc>
                <w:tcPr>
                  <w:tcW w:w="4263" w:type="dxa"/>
                </w:tcPr>
                <w:p w14:paraId="021157E0" w14:textId="77777777" w:rsidR="00142195" w:rsidRPr="00142195" w:rsidRDefault="00142195" w:rsidP="00142195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142195">
                    <w:rPr>
                      <w:sz w:val="22"/>
                      <w:szCs w:val="22"/>
                      <w:shd w:val="clear" w:color="auto" w:fill="FFFFFF"/>
                    </w:rPr>
                    <w:t xml:space="preserve">The system shows the error message: “Image </w:t>
                  </w:r>
                  <w:r w:rsidRPr="00142195">
                    <w:rPr>
                      <w:sz w:val="22"/>
                      <w:szCs w:val="22"/>
                    </w:rPr>
                    <w:t>must be selected</w:t>
                  </w:r>
                  <w:r w:rsidRPr="00142195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142195" w:rsidRPr="00142195" w14:paraId="530650A4" w14:textId="77777777" w:rsidTr="00142195">
              <w:trPr>
                <w:trHeight w:val="715"/>
              </w:trPr>
              <w:tc>
                <w:tcPr>
                  <w:tcW w:w="742" w:type="dxa"/>
                  <w:vAlign w:val="center"/>
                </w:tcPr>
                <w:p w14:paraId="2F203D8B" w14:textId="77777777" w:rsidR="00142195" w:rsidRPr="00142195" w:rsidRDefault="00142195" w:rsidP="00142195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3723" w:type="dxa"/>
                </w:tcPr>
                <w:p w14:paraId="02E5CA27" w14:textId="77777777" w:rsidR="00142195" w:rsidRPr="00142195" w:rsidRDefault="00142195" w:rsidP="00142195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Description of the problem is empty or longer than 200 characters</w:t>
                  </w:r>
                </w:p>
              </w:tc>
              <w:tc>
                <w:tcPr>
                  <w:tcW w:w="4263" w:type="dxa"/>
                </w:tcPr>
                <w:p w14:paraId="4488E6AD" w14:textId="77777777" w:rsidR="00142195" w:rsidRPr="00142195" w:rsidRDefault="00142195" w:rsidP="00142195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142195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142195">
                    <w:rPr>
                      <w:sz w:val="22"/>
                      <w:szCs w:val="22"/>
                    </w:rPr>
                    <w:t xml:space="preserve">Description of the problem </w:t>
                  </w:r>
                  <w:r w:rsidRPr="00142195">
                    <w:rPr>
                      <w:iCs/>
                      <w:sz w:val="22"/>
                      <w:szCs w:val="22"/>
                    </w:rPr>
                    <w:t>cannot be empty and less than 100 characters</w:t>
                  </w:r>
                  <w:r w:rsidRPr="00142195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142195" w:rsidRPr="00142195" w14:paraId="712902B5" w14:textId="77777777" w:rsidTr="00142195">
              <w:trPr>
                <w:trHeight w:val="715"/>
              </w:trPr>
              <w:tc>
                <w:tcPr>
                  <w:tcW w:w="742" w:type="dxa"/>
                  <w:vAlign w:val="center"/>
                </w:tcPr>
                <w:p w14:paraId="34509399" w14:textId="77777777" w:rsidR="00142195" w:rsidRPr="00142195" w:rsidRDefault="00142195" w:rsidP="00142195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3723" w:type="dxa"/>
                </w:tcPr>
                <w:p w14:paraId="123B1D44" w14:textId="77777777" w:rsidR="00142195" w:rsidRPr="00142195" w:rsidRDefault="00142195" w:rsidP="00142195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Bike is empty</w:t>
                  </w:r>
                </w:p>
              </w:tc>
              <w:tc>
                <w:tcPr>
                  <w:tcW w:w="4263" w:type="dxa"/>
                </w:tcPr>
                <w:p w14:paraId="00DE7487" w14:textId="77777777" w:rsidR="00142195" w:rsidRPr="00142195" w:rsidRDefault="00142195" w:rsidP="00142195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142195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142195">
                    <w:rPr>
                      <w:sz w:val="22"/>
                      <w:szCs w:val="22"/>
                    </w:rPr>
                    <w:t>Bike must be selected</w:t>
                  </w:r>
                  <w:r w:rsidRPr="00142195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</w:tbl>
          <w:p w14:paraId="4D59C547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07F20CFD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Edit problem extend view problem</w:t>
            </w:r>
          </w:p>
          <w:p w14:paraId="6BE8F15E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62808A79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The information entered by the customer must be checked such as: address, image, d</w:t>
            </w: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escription of the problem, bike</w:t>
            </w:r>
          </w:p>
          <w:p w14:paraId="784D3060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When the customer</w:t>
            </w:r>
            <w:r w:rsidRPr="00142195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 xml:space="preserve"> </w:t>
            </w:r>
            <w:r w:rsidRPr="00142195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touches </w:t>
            </w:r>
            <w:r w:rsidRPr="00142195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the “Submit” button:</w:t>
            </w:r>
          </w:p>
          <w:p w14:paraId="4445CCB5" w14:textId="77777777" w:rsidR="00142195" w:rsidRPr="00142195" w:rsidRDefault="00142195" w:rsidP="00142195">
            <w:pPr>
              <w:spacing w:before="0" w:after="160" w:line="259" w:lineRule="auto"/>
              <w:ind w:left="27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           + Success: The problem will be edit with the input information.</w:t>
            </w:r>
          </w:p>
        </w:tc>
      </w:tr>
    </w:tbl>
    <w:p w14:paraId="46D87DE9" w14:textId="77777777" w:rsidR="00142195" w:rsidRPr="00142195" w:rsidRDefault="00142195" w:rsidP="00142195"/>
    <w:p w14:paraId="080E2D5B" w14:textId="7634E8E3" w:rsidR="00E25E69" w:rsidRDefault="00E25E69" w:rsidP="00E25E69">
      <w:pPr>
        <w:pStyle w:val="Heading2"/>
      </w:pPr>
      <w:bookmarkStart w:id="99" w:name="_Toc77152663"/>
      <w:bookmarkStart w:id="100" w:name="_Toc77158049"/>
      <w:r w:rsidRPr="00E25E69">
        <w:lastRenderedPageBreak/>
        <w:t>Cancel problem</w:t>
      </w:r>
      <w:bookmarkEnd w:id="99"/>
      <w:bookmarkEnd w:id="100"/>
    </w:p>
    <w:p w14:paraId="66D74CAA" w14:textId="27E3B26E" w:rsidR="00E25E69" w:rsidRDefault="00E25E69" w:rsidP="00E25E69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19632E77" wp14:editId="0CFA5843">
            <wp:extent cx="3574473" cy="735517"/>
            <wp:effectExtent l="0" t="0" r="698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3101" cy="73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E25E69" w:rsidRPr="00E25E69" w14:paraId="6FB9BE55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6F01E2D8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36687DB1" w14:textId="27B2B50F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CASE-</w:t>
            </w:r>
            <w:r w:rsidR="000712A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020</w:t>
            </w:r>
          </w:p>
          <w:p w14:paraId="61AAC7A4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E25E69" w:rsidRPr="00E25E69" w14:paraId="0E4F39E1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3C7C854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D0552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sz w:val="22"/>
                <w:szCs w:val="22"/>
                <w:lang w:eastAsia="ja-JP"/>
              </w:rPr>
              <w:t>UC020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5A20D95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FCB18" w14:textId="24D7DBCA" w:rsidR="00E25E69" w:rsidRPr="00E25E69" w:rsidRDefault="0022071A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E25E69" w:rsidRPr="00E25E69" w14:paraId="7764B1E6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06C1E45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1F304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sz w:val="22"/>
                <w:szCs w:val="22"/>
                <w:lang w:eastAsia="ja-JP"/>
              </w:rPr>
              <w:t>Cancel problem</w:t>
            </w:r>
          </w:p>
        </w:tc>
      </w:tr>
      <w:tr w:rsidR="00E25E69" w:rsidRPr="00E25E69" w14:paraId="7B23202B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D09AF66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ADD28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E25E69" w:rsidRPr="00E25E69" w14:paraId="772A0FEE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D960D42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7455D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07CD6F3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F2423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E25E69" w:rsidRPr="00E25E69" w14:paraId="5EDCFA8D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3B206AA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7FB66A84" w14:textId="77777777" w:rsidR="00E25E69" w:rsidRPr="00E25E69" w:rsidRDefault="00E25E69" w:rsidP="00E25E6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Customer</w:t>
            </w:r>
          </w:p>
          <w:p w14:paraId="14214417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5B3DDCD4" w14:textId="77777777" w:rsidR="00E25E69" w:rsidRPr="00E25E69" w:rsidRDefault="00E25E69" w:rsidP="00E25E6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customer to cancel the problem.</w:t>
            </w:r>
          </w:p>
          <w:p w14:paraId="6F4D8CE0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0D2261BE" w14:textId="77777777" w:rsidR="00E25E69" w:rsidRPr="00E25E69" w:rsidRDefault="00E25E69" w:rsidP="00E25E6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can cancel the problem.</w:t>
            </w:r>
          </w:p>
          <w:p w14:paraId="7B0C6CF1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26BC5F3A" w14:textId="77777777" w:rsidR="00E25E69" w:rsidRPr="00E25E69" w:rsidRDefault="00E25E69" w:rsidP="00E25E6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E25E6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touches the “Cancel problem” button.</w:t>
            </w:r>
          </w:p>
          <w:p w14:paraId="239DE959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7C0DB46D" w14:textId="77777777" w:rsidR="00E25E69" w:rsidRPr="00E25E69" w:rsidRDefault="00E25E69" w:rsidP="00E25E6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must log in.</w:t>
            </w:r>
          </w:p>
          <w:p w14:paraId="34CFA32C" w14:textId="77777777" w:rsidR="00E25E69" w:rsidRPr="00E25E69" w:rsidRDefault="00E25E69" w:rsidP="00E25E6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view the problem.</w:t>
            </w:r>
          </w:p>
          <w:p w14:paraId="1CB3A647" w14:textId="77777777" w:rsidR="00E25E69" w:rsidRPr="00E25E69" w:rsidRDefault="00E25E69" w:rsidP="00E25E6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32FEBCB9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E25E6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E25E6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719AD142" w14:textId="77777777" w:rsidR="00E25E69" w:rsidRPr="00E25E69" w:rsidRDefault="00E25E69" w:rsidP="00E25E6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Success: Customers can </w:t>
            </w:r>
            <w:r w:rsidRPr="00E25E6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cancel the problem</w:t>
            </w:r>
            <w:r w:rsidRPr="00E25E69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.</w:t>
            </w:r>
          </w:p>
          <w:p w14:paraId="5B5AB8D3" w14:textId="77777777" w:rsidR="00E25E69" w:rsidRPr="00E25E69" w:rsidRDefault="00E25E69" w:rsidP="00E25E6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Do nothing.</w:t>
            </w:r>
          </w:p>
          <w:p w14:paraId="42716D90" w14:textId="381EE7C9" w:rsid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</w:p>
          <w:p w14:paraId="14AEE583" w14:textId="14A77DC0" w:rsidR="00E47B4E" w:rsidRDefault="00E47B4E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</w:p>
          <w:p w14:paraId="788FFA33" w14:textId="467E735C" w:rsidR="00E47B4E" w:rsidRDefault="00E47B4E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</w:p>
          <w:p w14:paraId="7C1C5B92" w14:textId="77777777" w:rsidR="00E47B4E" w:rsidRPr="00E25E69" w:rsidRDefault="00E47B4E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</w:p>
          <w:p w14:paraId="14851145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lastRenderedPageBreak/>
              <w:t>Main Success Scenario:</w:t>
            </w:r>
          </w:p>
          <w:tbl>
            <w:tblPr>
              <w:tblStyle w:val="TableGrid21"/>
              <w:tblW w:w="0" w:type="auto"/>
              <w:tblLook w:val="04A0" w:firstRow="1" w:lastRow="0" w:firstColumn="1" w:lastColumn="0" w:noHBand="0" w:noVBand="1"/>
            </w:tblPr>
            <w:tblGrid>
              <w:gridCol w:w="855"/>
              <w:gridCol w:w="3622"/>
              <w:gridCol w:w="4273"/>
            </w:tblGrid>
            <w:tr w:rsidR="00E25E69" w:rsidRPr="00E25E69" w14:paraId="0601695B" w14:textId="77777777" w:rsidTr="00D11B64">
              <w:tc>
                <w:tcPr>
                  <w:tcW w:w="867" w:type="dxa"/>
                </w:tcPr>
                <w:p w14:paraId="4FF44361" w14:textId="77777777" w:rsidR="00E25E69" w:rsidRPr="00E25E69" w:rsidRDefault="00E25E69" w:rsidP="00E25E69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E25E69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780" w:type="dxa"/>
                </w:tcPr>
                <w:p w14:paraId="68C9CCBB" w14:textId="77777777" w:rsidR="00E25E69" w:rsidRPr="00E25E69" w:rsidRDefault="00E25E69" w:rsidP="00E25E69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E25E69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20C022BD" w14:textId="77777777" w:rsidR="00E25E69" w:rsidRPr="00E25E69" w:rsidRDefault="00E25E69" w:rsidP="00E25E69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E25E69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E25E69" w:rsidRPr="00E25E69" w14:paraId="22495ABC" w14:textId="77777777" w:rsidTr="00D11B64">
              <w:trPr>
                <w:trHeight w:val="1088"/>
              </w:trPr>
              <w:tc>
                <w:tcPr>
                  <w:tcW w:w="867" w:type="dxa"/>
                </w:tcPr>
                <w:p w14:paraId="7F33807A" w14:textId="77777777" w:rsidR="00E25E69" w:rsidRPr="00E25E69" w:rsidRDefault="00E25E69" w:rsidP="00E25E69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E25E69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14:paraId="75D4BFE7" w14:textId="77777777" w:rsidR="00E25E69" w:rsidRPr="00E25E69" w:rsidRDefault="00E25E69" w:rsidP="00E25E69">
                  <w:pPr>
                    <w:spacing w:before="0" w:after="0"/>
                    <w:ind w:left="0"/>
                    <w:rPr>
                      <w:i/>
                      <w:sz w:val="22"/>
                      <w:szCs w:val="22"/>
                    </w:rPr>
                  </w:pPr>
                  <w:r w:rsidRPr="00E25E69">
                    <w:rPr>
                      <w:sz w:val="22"/>
                      <w:szCs w:val="22"/>
                      <w:shd w:val="clear" w:color="auto" w:fill="FFFFFF"/>
                    </w:rPr>
                    <w:t>The customer touches the “Cancel problem” button.</w:t>
                  </w:r>
                </w:p>
              </w:tc>
              <w:tc>
                <w:tcPr>
                  <w:tcW w:w="4463" w:type="dxa"/>
                </w:tcPr>
                <w:p w14:paraId="7DD2FD38" w14:textId="77777777" w:rsidR="00E25E69" w:rsidRPr="00E25E69" w:rsidRDefault="00E25E69" w:rsidP="00E25E69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E25E69">
                    <w:rPr>
                      <w:sz w:val="22"/>
                      <w:szCs w:val="22"/>
                    </w:rPr>
                    <w:t>The system will cancel the customer’s problem.</w:t>
                  </w:r>
                </w:p>
              </w:tc>
            </w:tr>
          </w:tbl>
          <w:p w14:paraId="732AAED8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4782786C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7352AD0F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45C612E2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5ACF3A72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5B021927" w14:textId="77777777" w:rsidR="00E25E69" w:rsidRPr="00E25E69" w:rsidRDefault="00E25E69" w:rsidP="00E25E6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sz w:val="22"/>
                <w:szCs w:val="22"/>
                <w:lang w:eastAsia="ja-JP"/>
              </w:rPr>
              <w:t>Cancel problem extend view problem</w:t>
            </w:r>
          </w:p>
          <w:p w14:paraId="7A8BE307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63917907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N/A</w:t>
            </w:r>
          </w:p>
        </w:tc>
      </w:tr>
    </w:tbl>
    <w:p w14:paraId="6540F41C" w14:textId="77777777" w:rsidR="00E25E69" w:rsidRPr="00E25E69" w:rsidRDefault="00E25E69" w:rsidP="00E25E69">
      <w:pPr>
        <w:rPr>
          <w:lang w:val="vi-VN"/>
        </w:rPr>
      </w:pPr>
    </w:p>
    <w:p w14:paraId="745E8080" w14:textId="3FCA99BE" w:rsidR="00CA0558" w:rsidRDefault="00CA0558" w:rsidP="00CA0558">
      <w:pPr>
        <w:pStyle w:val="Heading2"/>
      </w:pPr>
      <w:bookmarkStart w:id="101" w:name="_Toc77158050"/>
      <w:r w:rsidRPr="00CA0558">
        <w:t>Receive problem</w:t>
      </w:r>
      <w:bookmarkEnd w:id="101"/>
    </w:p>
    <w:p w14:paraId="5A78E7C9" w14:textId="3D8C55DD" w:rsidR="00CA0558" w:rsidRDefault="00CA0558" w:rsidP="00CA0558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5660BCB0" wp14:editId="7AB4E7F1">
            <wp:extent cx="2425700" cy="1269881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7735" cy="127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CA0558" w:rsidRPr="00CA0558" w14:paraId="508A7899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69C52F3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56D32C90" w14:textId="5A1DE764" w:rsidR="009D5AAF" w:rsidRPr="00F80B89" w:rsidRDefault="009D5AAF" w:rsidP="009D5AAF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-021</w:t>
            </w:r>
          </w:p>
          <w:p w14:paraId="2C443AA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CA0558" w:rsidRPr="00CA0558" w14:paraId="09138A83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B41694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1F2D6" w14:textId="01EC757E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9D5AAF">
              <w:rPr>
                <w:rFonts w:ascii="Calibri" w:eastAsia="Yu Mincho" w:hAnsi="Calibri"/>
                <w:sz w:val="22"/>
                <w:szCs w:val="22"/>
                <w:lang w:eastAsia="ja-JP"/>
              </w:rPr>
              <w:t>21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97DCE6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39337" w14:textId="714755A4" w:rsidR="00CA0558" w:rsidRPr="00CA0558" w:rsidRDefault="0022071A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CA0558" w:rsidRPr="00CA0558" w14:paraId="2039A556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DB57BC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AB0B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Receive problem</w:t>
            </w:r>
          </w:p>
        </w:tc>
      </w:tr>
      <w:tr w:rsidR="00CA0558" w:rsidRPr="00CA0558" w14:paraId="218422DA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E8893B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75AD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Huynh Thi Khanh Tram</w:t>
            </w:r>
          </w:p>
        </w:tc>
      </w:tr>
      <w:tr w:rsidR="00CA0558" w:rsidRPr="00CA0558" w14:paraId="7AD6EAEF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539C2A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CBEF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28/06/2021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C668B6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DE21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CA0558" w:rsidRPr="00CA0558" w14:paraId="37AD9D38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1FFD29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Actor:</w:t>
            </w:r>
          </w:p>
          <w:p w14:paraId="6E3E461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Staff</w:t>
            </w:r>
          </w:p>
          <w:p w14:paraId="6612CCE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7A4B5B6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This function allows staff to receive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customer’s problem.</w:t>
            </w:r>
          </w:p>
          <w:p w14:paraId="37FEAC6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4028BC9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Staff can 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receive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customer’s problem.</w:t>
            </w:r>
          </w:p>
          <w:p w14:paraId="75D6D5A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  <w:t>Triggers</w:t>
            </w:r>
            <w:r w:rsidRPr="00CA0558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ab/>
            </w:r>
          </w:p>
          <w:p w14:paraId="4DCF2C6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1FE64E7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615C30A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login to the system as staff.</w:t>
            </w:r>
          </w:p>
          <w:p w14:paraId="28C323D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Customer must send information about their problem successfully.</w:t>
            </w:r>
          </w:p>
          <w:p w14:paraId="614329F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have a stable network connection.</w:t>
            </w:r>
          </w:p>
          <w:p w14:paraId="68AE361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7E5EA54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Success: Staff can see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customer's problem.</w:t>
            </w:r>
          </w:p>
          <w:p w14:paraId="0FF7EEE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22"/>
              <w:tblW w:w="0" w:type="auto"/>
              <w:tblLook w:val="04A0" w:firstRow="1" w:lastRow="0" w:firstColumn="1" w:lastColumn="0" w:noHBand="0" w:noVBand="1"/>
            </w:tblPr>
            <w:tblGrid>
              <w:gridCol w:w="1277"/>
              <w:gridCol w:w="3701"/>
              <w:gridCol w:w="3772"/>
            </w:tblGrid>
            <w:tr w:rsidR="00CA0558" w:rsidRPr="00CA0558" w14:paraId="630566E1" w14:textId="77777777" w:rsidTr="00D11B64">
              <w:tc>
                <w:tcPr>
                  <w:tcW w:w="1315" w:type="dxa"/>
                </w:tcPr>
                <w:p w14:paraId="35953132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378D08C2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3895B9CB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CA0558" w:rsidRPr="00CA0558" w14:paraId="1659DD7B" w14:textId="77777777" w:rsidTr="00D11B64">
              <w:tc>
                <w:tcPr>
                  <w:tcW w:w="1315" w:type="dxa"/>
                </w:tcPr>
                <w:p w14:paraId="6148A02D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3A35C167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3B496B34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The system will display the message: "Someone needs help."</w:t>
                  </w:r>
                </w:p>
                <w:p w14:paraId="0AA27B1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-View: button</w:t>
                  </w:r>
                </w:p>
              </w:tc>
            </w:tr>
          </w:tbl>
          <w:p w14:paraId="1092784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5E1CDEE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tbl>
            <w:tblPr>
              <w:tblStyle w:val="TableGrid22"/>
              <w:tblW w:w="0" w:type="auto"/>
              <w:tblLook w:val="04A0" w:firstRow="1" w:lastRow="0" w:firstColumn="1" w:lastColumn="0" w:noHBand="0" w:noVBand="1"/>
            </w:tblPr>
            <w:tblGrid>
              <w:gridCol w:w="1275"/>
              <w:gridCol w:w="3708"/>
              <w:gridCol w:w="3767"/>
            </w:tblGrid>
            <w:tr w:rsidR="00CA0558" w:rsidRPr="00CA0558" w14:paraId="78610296" w14:textId="77777777" w:rsidTr="00D11B64">
              <w:tc>
                <w:tcPr>
                  <w:tcW w:w="1315" w:type="dxa"/>
                </w:tcPr>
                <w:p w14:paraId="14A157EF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0CB72EE3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6A8E83B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CA0558" w:rsidRPr="00CA0558" w14:paraId="5FDB01BA" w14:textId="77777777" w:rsidTr="00D11B64">
              <w:tc>
                <w:tcPr>
                  <w:tcW w:w="1315" w:type="dxa"/>
                </w:tcPr>
                <w:p w14:paraId="3CAD2A48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5A3BD450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 staff is repairing presses the "Help" button.</w:t>
                  </w:r>
                </w:p>
              </w:tc>
              <w:tc>
                <w:tcPr>
                  <w:tcW w:w="3925" w:type="dxa"/>
                </w:tcPr>
                <w:p w14:paraId="444CD7D4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The system will display the message: "Someone needs help."</w:t>
                  </w:r>
                </w:p>
                <w:p w14:paraId="5300C6E4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-View: button</w:t>
                  </w:r>
                </w:p>
              </w:tc>
            </w:tr>
          </w:tbl>
          <w:p w14:paraId="6FDE21C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37C3782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60E589D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60E6123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75558D4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6E1A2A6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7CD94EB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lastRenderedPageBreak/>
              <w:t>N/A</w:t>
            </w:r>
          </w:p>
        </w:tc>
      </w:tr>
    </w:tbl>
    <w:p w14:paraId="4BC6C651" w14:textId="77777777" w:rsidR="00CA0558" w:rsidRPr="00CA0558" w:rsidRDefault="00CA0558" w:rsidP="00CA0558"/>
    <w:p w14:paraId="6E09A3F5" w14:textId="0E44D2B0" w:rsidR="00802122" w:rsidRDefault="00CA0558" w:rsidP="00802122">
      <w:pPr>
        <w:pStyle w:val="Heading2"/>
      </w:pPr>
      <w:bookmarkStart w:id="102" w:name="_Toc77158051"/>
      <w:r w:rsidRPr="00CA0558">
        <w:t>View Problem</w:t>
      </w:r>
      <w:bookmarkEnd w:id="102"/>
    </w:p>
    <w:p w14:paraId="0153601D" w14:textId="0FF0BF2F" w:rsidR="00CA0558" w:rsidRDefault="00CA0558" w:rsidP="00CA0558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2B32CDF9" wp14:editId="2858C1EC">
            <wp:extent cx="1983134" cy="1562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90645" cy="156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CA0558" w:rsidRPr="00CA0558" w14:paraId="19489695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C18457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2804DB1C" w14:textId="7801D75E" w:rsidR="00CA0558" w:rsidRDefault="00DF07AB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-022</w:t>
            </w:r>
          </w:p>
          <w:p w14:paraId="7D61500A" w14:textId="28217EA9" w:rsidR="00DF07AB" w:rsidRPr="00CA0558" w:rsidRDefault="00DF07AB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</w:p>
        </w:tc>
      </w:tr>
      <w:tr w:rsidR="00CA0558" w:rsidRPr="00CA0558" w14:paraId="2332A313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0C58AD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93EE" w14:textId="5726C232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DF07AB">
              <w:rPr>
                <w:rFonts w:ascii="Calibri" w:eastAsia="Yu Mincho" w:hAnsi="Calibri"/>
                <w:sz w:val="22"/>
                <w:szCs w:val="22"/>
                <w:lang w:eastAsia="ja-JP"/>
              </w:rPr>
              <w:t>22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173D6E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8DDD2" w14:textId="11F8DF2B" w:rsidR="00CA0558" w:rsidRPr="00CA0558" w:rsidRDefault="0022071A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CA0558" w:rsidRPr="00CA0558" w14:paraId="552840BD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8A6C4F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E8F3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View problem</w:t>
            </w:r>
          </w:p>
        </w:tc>
      </w:tr>
      <w:tr w:rsidR="00CA0558" w:rsidRPr="00CA0558" w14:paraId="148B8ED8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44868C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782A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Huynh Thi Khanh Tram</w:t>
            </w:r>
          </w:p>
        </w:tc>
      </w:tr>
      <w:tr w:rsidR="00CA0558" w:rsidRPr="00CA0558" w14:paraId="244CCDC1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8F3AFF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252B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28/06/2021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F1D562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0190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CA0558" w:rsidRPr="00CA0558" w14:paraId="2A8B64B5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17E1F0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4E795F6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Staff</w:t>
            </w:r>
          </w:p>
          <w:p w14:paraId="214DE90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44F19FF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This function allows staff to view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customer’s problem.</w:t>
            </w:r>
          </w:p>
          <w:p w14:paraId="04937CB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292416C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Staff can 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view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customer’s problem.</w:t>
            </w:r>
          </w:p>
          <w:p w14:paraId="6889AC4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  <w:t>Triggers</w:t>
            </w:r>
            <w:r w:rsidRPr="00CA0558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ab/>
            </w:r>
          </w:p>
          <w:p w14:paraId="04A2E22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When staff clicks the “View” button.</w:t>
            </w:r>
          </w:p>
          <w:p w14:paraId="77CBD60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61DDAF4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lastRenderedPageBreak/>
              <w:t>The user must login to the system as staff.</w:t>
            </w:r>
          </w:p>
          <w:p w14:paraId="109A9C4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Customer must send information about their problem successfully.</w:t>
            </w:r>
          </w:p>
          <w:p w14:paraId="166AF77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have a stable network connection.</w:t>
            </w:r>
          </w:p>
          <w:p w14:paraId="20A43A4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575C18B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Success: Staff can choose to accept or cancel the problem.</w:t>
            </w:r>
          </w:p>
          <w:p w14:paraId="032D38C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23"/>
              <w:tblW w:w="0" w:type="auto"/>
              <w:tblLook w:val="04A0" w:firstRow="1" w:lastRow="0" w:firstColumn="1" w:lastColumn="0" w:noHBand="0" w:noVBand="1"/>
            </w:tblPr>
            <w:tblGrid>
              <w:gridCol w:w="1274"/>
              <w:gridCol w:w="3699"/>
              <w:gridCol w:w="3777"/>
            </w:tblGrid>
            <w:tr w:rsidR="00CA0558" w:rsidRPr="00CA0558" w14:paraId="2B2599C2" w14:textId="77777777" w:rsidTr="00D11B64">
              <w:tc>
                <w:tcPr>
                  <w:tcW w:w="1315" w:type="dxa"/>
                </w:tcPr>
                <w:p w14:paraId="78E77C95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63A367F9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0ED8B85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CA0558" w:rsidRPr="00CA0558" w14:paraId="04647339" w14:textId="77777777" w:rsidTr="00D11B64">
              <w:tc>
                <w:tcPr>
                  <w:tcW w:w="1315" w:type="dxa"/>
                </w:tcPr>
                <w:p w14:paraId="5C887660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7A3224FA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Staff clicks the “View” button.</w:t>
                  </w:r>
                </w:p>
              </w:tc>
              <w:tc>
                <w:tcPr>
                  <w:tcW w:w="3925" w:type="dxa"/>
                </w:tcPr>
                <w:p w14:paraId="70C17E6F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The screen will display information:</w:t>
                  </w:r>
                </w:p>
                <w:p w14:paraId="4A1C4CA7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-Customer name</w:t>
                  </w:r>
                </w:p>
                <w:p w14:paraId="3AB584E6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-Phone number</w:t>
                  </w:r>
                </w:p>
                <w:p w14:paraId="60B84A6A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 xml:space="preserve">-Image </w:t>
                  </w:r>
                </w:p>
                <w:p w14:paraId="190B9CB3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-Location</w:t>
                  </w:r>
                </w:p>
                <w:p w14:paraId="6D8750D9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-Description</w:t>
                  </w:r>
                </w:p>
                <w:p w14:paraId="7B357C28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-Bike</w:t>
                  </w:r>
                </w:p>
                <w:p w14:paraId="4DE8F6F4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+Accept: button</w:t>
                  </w:r>
                </w:p>
                <w:p w14:paraId="7D56C22F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+Cancel: button</w:t>
                  </w:r>
                </w:p>
              </w:tc>
            </w:tr>
          </w:tbl>
          <w:p w14:paraId="1CA505C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01DBACB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637DA0E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65928F2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428A450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4D86D51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48A8B78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View Problem extend Receive Problem.</w:t>
            </w:r>
          </w:p>
          <w:p w14:paraId="0B94B0E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625323A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</w:tc>
      </w:tr>
    </w:tbl>
    <w:p w14:paraId="21E329B8" w14:textId="77777777" w:rsidR="00CA0558" w:rsidRPr="00CA0558" w:rsidRDefault="00CA0558" w:rsidP="00CA0558">
      <w:pPr>
        <w:rPr>
          <w:lang w:val="vi-VN"/>
        </w:rPr>
      </w:pPr>
    </w:p>
    <w:p w14:paraId="7017E4FB" w14:textId="453B2751" w:rsidR="00CA0558" w:rsidRDefault="00CA0558" w:rsidP="00CA0558">
      <w:pPr>
        <w:pStyle w:val="Heading2"/>
      </w:pPr>
      <w:bookmarkStart w:id="103" w:name="_Toc77158052"/>
      <w:r w:rsidRPr="00CA0558">
        <w:lastRenderedPageBreak/>
        <w:t>Accept Problem</w:t>
      </w:r>
      <w:bookmarkEnd w:id="103"/>
    </w:p>
    <w:p w14:paraId="096031EF" w14:textId="5D4CE868" w:rsidR="00CA0558" w:rsidRDefault="00CA0558" w:rsidP="00CA0558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46B2E2E3" wp14:editId="0B3076DE">
            <wp:extent cx="3073400" cy="136237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2966" cy="13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CA0558" w:rsidRPr="00CA0558" w14:paraId="315FF839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6676C6F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332507BD" w14:textId="6EC38424" w:rsidR="00866039" w:rsidRDefault="00866039" w:rsidP="0086603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-023</w:t>
            </w:r>
          </w:p>
          <w:p w14:paraId="405253A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CA0558" w:rsidRPr="00CA0558" w14:paraId="03A50F85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9C2724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70A40" w14:textId="37BB96FF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866039">
              <w:rPr>
                <w:rFonts w:ascii="Calibri" w:eastAsia="Yu Mincho" w:hAnsi="Calibri"/>
                <w:sz w:val="22"/>
                <w:szCs w:val="22"/>
                <w:lang w:eastAsia="ja-JP"/>
              </w:rPr>
              <w:t>23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A4107C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41E8F" w14:textId="446C1372" w:rsidR="00CA0558" w:rsidRPr="00CA0558" w:rsidRDefault="0022071A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CA0558" w:rsidRPr="00CA0558" w14:paraId="753C5EB3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E51244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A86A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Accept problem</w:t>
            </w:r>
          </w:p>
        </w:tc>
      </w:tr>
      <w:tr w:rsidR="00CA0558" w:rsidRPr="00CA0558" w14:paraId="44A7B2C6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809F56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884B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Huynh Thi Khanh Tram</w:t>
            </w:r>
          </w:p>
        </w:tc>
      </w:tr>
      <w:tr w:rsidR="00CA0558" w:rsidRPr="00CA0558" w14:paraId="530B612B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082376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49D0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28/06/2021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659B06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1072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CA0558" w:rsidRPr="00CA0558" w14:paraId="12DA025D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69B82D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46F7523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Staff</w:t>
            </w:r>
          </w:p>
          <w:p w14:paraId="191AC9C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33BC769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This function allows staff to accept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customer’s problem.</w:t>
            </w:r>
          </w:p>
          <w:p w14:paraId="601D824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671AA87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Staff can 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accept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customer’s problem.</w:t>
            </w:r>
          </w:p>
          <w:p w14:paraId="04BDC78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  <w:t>Triggers</w:t>
            </w:r>
            <w:r w:rsidRPr="00CA0558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ab/>
            </w:r>
          </w:p>
          <w:p w14:paraId="7F9D62C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When staff clicks the “Accept” button.</w:t>
            </w:r>
          </w:p>
          <w:p w14:paraId="53E293F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3652CBA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login to the system as staff.</w:t>
            </w:r>
          </w:p>
          <w:p w14:paraId="215AF77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Customer must send information about their problem successfully.</w:t>
            </w:r>
          </w:p>
          <w:p w14:paraId="39D391F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have a stable network connection.</w:t>
            </w:r>
          </w:p>
          <w:p w14:paraId="0493FB3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3C18325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lastRenderedPageBreak/>
              <w:t xml:space="preserve">Success: </w:t>
            </w:r>
          </w:p>
          <w:p w14:paraId="074FD52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-The system will send a notification to the customer.</w:t>
            </w:r>
          </w:p>
          <w:p w14:paraId="1CB1E13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The system will display a success message. </w:t>
            </w:r>
          </w:p>
          <w:p w14:paraId="6F19A17E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24"/>
              <w:tblW w:w="0" w:type="auto"/>
              <w:tblLook w:val="04A0" w:firstRow="1" w:lastRow="0" w:firstColumn="1" w:lastColumn="0" w:noHBand="0" w:noVBand="1"/>
            </w:tblPr>
            <w:tblGrid>
              <w:gridCol w:w="1274"/>
              <w:gridCol w:w="3700"/>
              <w:gridCol w:w="3776"/>
            </w:tblGrid>
            <w:tr w:rsidR="00CA0558" w:rsidRPr="00CA0558" w14:paraId="1E31AE46" w14:textId="77777777" w:rsidTr="00D11B64">
              <w:tc>
                <w:tcPr>
                  <w:tcW w:w="1315" w:type="dxa"/>
                </w:tcPr>
                <w:p w14:paraId="4555468D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738058B9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1DD8B8A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CA0558" w:rsidRPr="00CA0558" w14:paraId="4E618902" w14:textId="77777777" w:rsidTr="00D11B64">
              <w:trPr>
                <w:trHeight w:val="632"/>
              </w:trPr>
              <w:tc>
                <w:tcPr>
                  <w:tcW w:w="1315" w:type="dxa"/>
                </w:tcPr>
                <w:p w14:paraId="72F77CB5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1B781E52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Staff clicks the “Accept” button.</w:t>
                  </w:r>
                </w:p>
              </w:tc>
              <w:tc>
                <w:tcPr>
                  <w:tcW w:w="3925" w:type="dxa"/>
                </w:tcPr>
                <w:p w14:paraId="6A2FFF49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 xml:space="preserve">The system will display a message :” Accepted successfully.” </w:t>
                  </w:r>
                </w:p>
              </w:tc>
            </w:tr>
            <w:tr w:rsidR="00CA0558" w:rsidRPr="00CA0558" w14:paraId="583509F7" w14:textId="77777777" w:rsidTr="00D11B64">
              <w:trPr>
                <w:trHeight w:val="632"/>
              </w:trPr>
              <w:tc>
                <w:tcPr>
                  <w:tcW w:w="1315" w:type="dxa"/>
                </w:tcPr>
                <w:p w14:paraId="0ED1E460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870" w:type="dxa"/>
                </w:tcPr>
                <w:p w14:paraId="2532F7C4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2F57D938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The system sends a notification to the customer: "A staff member has accepted your request."</w:t>
                  </w:r>
                </w:p>
              </w:tc>
            </w:tr>
          </w:tbl>
          <w:p w14:paraId="05CC33A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05E66F3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7445CA9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347966A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3065160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310AC4D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052E2BB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Accept Problem extend View Problem.</w:t>
            </w:r>
          </w:p>
          <w:p w14:paraId="575013D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36165C2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</w:tc>
      </w:tr>
    </w:tbl>
    <w:p w14:paraId="6A7CD2BC" w14:textId="77777777" w:rsidR="00CA0558" w:rsidRPr="00CA0558" w:rsidRDefault="00CA0558" w:rsidP="00CA0558">
      <w:pPr>
        <w:rPr>
          <w:lang w:val="vi-VN"/>
        </w:rPr>
      </w:pPr>
    </w:p>
    <w:p w14:paraId="23F395E4" w14:textId="07D61C4E" w:rsidR="00CA0558" w:rsidRDefault="00CA0558" w:rsidP="00CA0558">
      <w:pPr>
        <w:pStyle w:val="Heading2"/>
      </w:pPr>
      <w:bookmarkStart w:id="104" w:name="_Toc77158053"/>
      <w:r w:rsidRPr="00CA0558">
        <w:t>Cancel Problem</w:t>
      </w:r>
      <w:bookmarkEnd w:id="104"/>
    </w:p>
    <w:p w14:paraId="58327D09" w14:textId="616DFE43" w:rsidR="00CA0558" w:rsidRDefault="00CA0558" w:rsidP="00CA0558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2BC8B53A" wp14:editId="48963DA0">
            <wp:extent cx="3352800" cy="1142827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3004" cy="115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CA0558" w:rsidRPr="00CA0558" w14:paraId="52C5B71F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ED35C0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4481BFE4" w14:textId="004DEA2A" w:rsidR="00AF75DC" w:rsidRDefault="00AF75DC" w:rsidP="00AF75D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-024</w:t>
            </w:r>
          </w:p>
          <w:p w14:paraId="665E829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CA0558" w:rsidRPr="00CA0558" w14:paraId="5EE15E1B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60F044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47788" w14:textId="3C8B6474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AF75DC">
              <w:rPr>
                <w:rFonts w:ascii="Calibri" w:eastAsia="Yu Mincho" w:hAnsi="Calibri"/>
                <w:sz w:val="22"/>
                <w:szCs w:val="22"/>
                <w:lang w:eastAsia="ja-JP"/>
              </w:rPr>
              <w:t>24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70A5E6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509AF" w14:textId="64D8A1F7" w:rsidR="00CA0558" w:rsidRPr="00CA0558" w:rsidRDefault="0022071A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CA0558" w:rsidRPr="00CA0558" w14:paraId="0FAC9515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6E4225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6A9C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Cancel problem</w:t>
            </w:r>
          </w:p>
        </w:tc>
      </w:tr>
      <w:tr w:rsidR="00CA0558" w:rsidRPr="00CA0558" w14:paraId="78E5D67C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AE0134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0840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Huynh Thi Khanh Tram</w:t>
            </w:r>
          </w:p>
        </w:tc>
      </w:tr>
      <w:tr w:rsidR="00CA0558" w:rsidRPr="00CA0558" w14:paraId="38F62301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4623A0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7DBA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28/06/2021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09284B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A1B4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CA0558" w:rsidRPr="00CA0558" w14:paraId="73F7052E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5A9A28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67CCBB4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Staff</w:t>
            </w:r>
          </w:p>
          <w:p w14:paraId="34389EE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7B33F7A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This function allows staff to cancel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customer’s problem.</w:t>
            </w:r>
          </w:p>
          <w:p w14:paraId="13B09A5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791C9E0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Staff can 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cancel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customer’s problem.</w:t>
            </w:r>
          </w:p>
          <w:p w14:paraId="59E7E19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  <w:t>Triggers</w:t>
            </w:r>
            <w:r w:rsidRPr="00CA0558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ab/>
            </w:r>
          </w:p>
          <w:p w14:paraId="2FC53BF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When staff clicks the “Cancel” button.</w:t>
            </w:r>
          </w:p>
          <w:p w14:paraId="3C992BD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5B34E10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login to the system as staff.</w:t>
            </w:r>
          </w:p>
          <w:p w14:paraId="16A8B8C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Customer must send information about their problem successfully.</w:t>
            </w:r>
          </w:p>
          <w:p w14:paraId="61C5AD3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have a stable network connection.</w:t>
            </w:r>
          </w:p>
          <w:p w14:paraId="7792172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3A8F11A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Success: The system will display a success message. </w:t>
            </w:r>
          </w:p>
          <w:p w14:paraId="1DA50F7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25"/>
              <w:tblW w:w="0" w:type="auto"/>
              <w:tblLook w:val="04A0" w:firstRow="1" w:lastRow="0" w:firstColumn="1" w:lastColumn="0" w:noHBand="0" w:noVBand="1"/>
            </w:tblPr>
            <w:tblGrid>
              <w:gridCol w:w="1274"/>
              <w:gridCol w:w="3700"/>
              <w:gridCol w:w="3776"/>
            </w:tblGrid>
            <w:tr w:rsidR="00CA0558" w:rsidRPr="00CA0558" w14:paraId="0A19836E" w14:textId="77777777" w:rsidTr="00D11B64">
              <w:tc>
                <w:tcPr>
                  <w:tcW w:w="1315" w:type="dxa"/>
                </w:tcPr>
                <w:p w14:paraId="604EC289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4889E31A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6CDA3469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CA0558" w:rsidRPr="00CA0558" w14:paraId="432B9A21" w14:textId="77777777" w:rsidTr="00D11B64">
              <w:trPr>
                <w:trHeight w:val="632"/>
              </w:trPr>
              <w:tc>
                <w:tcPr>
                  <w:tcW w:w="1315" w:type="dxa"/>
                </w:tcPr>
                <w:p w14:paraId="0FD3BA00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48935DD4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Staff clicks the “Cancel” button.</w:t>
                  </w:r>
                </w:p>
              </w:tc>
              <w:tc>
                <w:tcPr>
                  <w:tcW w:w="3925" w:type="dxa"/>
                </w:tcPr>
                <w:p w14:paraId="588360F6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The system will display the message: "Cancel successfully."</w:t>
                  </w:r>
                </w:p>
              </w:tc>
            </w:tr>
          </w:tbl>
          <w:p w14:paraId="7AC4B8E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67F5883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5177CF8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7C61E35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525C0E6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30A2228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571327A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lastRenderedPageBreak/>
              <w:t>Cancel Problem extend View Problem.</w:t>
            </w:r>
          </w:p>
          <w:p w14:paraId="14E400C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09FE184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</w:tc>
      </w:tr>
    </w:tbl>
    <w:p w14:paraId="53C02B87" w14:textId="668EB34A" w:rsidR="00CA0558" w:rsidRDefault="00CA0558" w:rsidP="00CA0558">
      <w:pPr>
        <w:rPr>
          <w:lang w:val="vi-VN"/>
        </w:rPr>
      </w:pPr>
    </w:p>
    <w:p w14:paraId="0B810836" w14:textId="4BF7F795" w:rsidR="00CA0558" w:rsidRDefault="00CA0558" w:rsidP="00CA0558">
      <w:pPr>
        <w:pStyle w:val="Heading2"/>
      </w:pPr>
      <w:bookmarkStart w:id="105" w:name="_Toc77158054"/>
      <w:r w:rsidRPr="00CA0558">
        <w:t>Call for help</w:t>
      </w:r>
      <w:bookmarkEnd w:id="105"/>
    </w:p>
    <w:p w14:paraId="02E1E3CD" w14:textId="314535DF" w:rsidR="00CA0558" w:rsidRDefault="00CA0558" w:rsidP="00CA0558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7B6E4D5D" wp14:editId="248584D2">
            <wp:extent cx="2089150" cy="939366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92389" cy="94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CA0558" w:rsidRPr="00CA0558" w14:paraId="2FCC4B82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C242F7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5768A655" w14:textId="13E235B4" w:rsidR="0084709F" w:rsidRDefault="0084709F" w:rsidP="0084709F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-025</w:t>
            </w:r>
          </w:p>
          <w:p w14:paraId="329596F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CA0558" w:rsidRPr="00CA0558" w14:paraId="5A85F9E2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B79774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25383" w14:textId="72039918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84709F">
              <w:rPr>
                <w:rFonts w:ascii="Calibri" w:eastAsia="Yu Mincho" w:hAnsi="Calibri"/>
                <w:sz w:val="22"/>
                <w:szCs w:val="22"/>
                <w:lang w:eastAsia="ja-JP"/>
              </w:rPr>
              <w:t>25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EAA853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51A12" w14:textId="389ECFC6" w:rsidR="00CA0558" w:rsidRPr="00CA0558" w:rsidRDefault="0022071A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CA0558" w:rsidRPr="00CA0558" w14:paraId="39972F54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0D028A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5129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Call for help</w:t>
            </w:r>
          </w:p>
        </w:tc>
      </w:tr>
      <w:tr w:rsidR="00CA0558" w:rsidRPr="00CA0558" w14:paraId="7D1FA699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7FF88B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E026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Huynh Thi Khanh Tram</w:t>
            </w:r>
          </w:p>
        </w:tc>
      </w:tr>
      <w:tr w:rsidR="00CA0558" w:rsidRPr="00CA0558" w14:paraId="7FBCD18D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24732B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18F7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28/06/2021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F9A95A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C59C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CA0558" w:rsidRPr="00CA0558" w14:paraId="05376697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9BFF92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24C5E21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Staff</w:t>
            </w:r>
          </w:p>
          <w:p w14:paraId="567EC06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57A71C0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This function allows staff to call for help from the remaining staff.</w:t>
            </w:r>
          </w:p>
          <w:p w14:paraId="40EB541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1F05F9D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Staff can 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call for help.</w:t>
            </w:r>
          </w:p>
          <w:p w14:paraId="434F17EE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  <w:t>Triggers</w:t>
            </w:r>
            <w:r w:rsidRPr="00CA0558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ab/>
            </w:r>
          </w:p>
          <w:p w14:paraId="4C55E95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When staff clicks the “Help” button.</w:t>
            </w:r>
          </w:p>
          <w:p w14:paraId="16E58D5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7F6B26A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login to the system as staff.</w:t>
            </w:r>
          </w:p>
          <w:p w14:paraId="4CB7BB4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lastRenderedPageBreak/>
              <w:t>Customer must send information about their problem successfully.</w:t>
            </w:r>
          </w:p>
          <w:p w14:paraId="3F98532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At least one staff member has accepted that problem already.</w:t>
            </w:r>
          </w:p>
          <w:p w14:paraId="51BB007E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There is at least one staff left in the repair shop.</w:t>
            </w:r>
          </w:p>
          <w:p w14:paraId="0E0ECF3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have a stable network connection.</w:t>
            </w:r>
          </w:p>
          <w:p w14:paraId="693165D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271C238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Success: </w:t>
            </w:r>
          </w:p>
          <w:p w14:paraId="7D8AA2C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-T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he remaining staffs in that repair shop</w:t>
            </w: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 member will receive the problem that this staff sent.</w:t>
            </w:r>
          </w:p>
          <w:p w14:paraId="4A940F8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-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The system will display a success message. </w:t>
            </w:r>
          </w:p>
          <w:p w14:paraId="2D256AE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26"/>
              <w:tblW w:w="0" w:type="auto"/>
              <w:tblLook w:val="04A0" w:firstRow="1" w:lastRow="0" w:firstColumn="1" w:lastColumn="0" w:noHBand="0" w:noVBand="1"/>
            </w:tblPr>
            <w:tblGrid>
              <w:gridCol w:w="1275"/>
              <w:gridCol w:w="3696"/>
              <w:gridCol w:w="3779"/>
            </w:tblGrid>
            <w:tr w:rsidR="00CA0558" w:rsidRPr="00CA0558" w14:paraId="3EC84443" w14:textId="77777777" w:rsidTr="00D11B64">
              <w:tc>
                <w:tcPr>
                  <w:tcW w:w="1315" w:type="dxa"/>
                </w:tcPr>
                <w:p w14:paraId="0F8372EB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40DC6807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628FB965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CA0558" w:rsidRPr="00CA0558" w14:paraId="1BC4C8FB" w14:textId="77777777" w:rsidTr="00D11B64">
              <w:tc>
                <w:tcPr>
                  <w:tcW w:w="1315" w:type="dxa"/>
                </w:tcPr>
                <w:p w14:paraId="23EF9FC0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3AD04152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Staff clicks the “Help” button.</w:t>
                  </w:r>
                </w:p>
              </w:tc>
              <w:tc>
                <w:tcPr>
                  <w:tcW w:w="3925" w:type="dxa"/>
                </w:tcPr>
                <w:p w14:paraId="6266C5F2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The system will send the request of this staff to the remaining staff working in the repair shop.</w:t>
                  </w:r>
                </w:p>
              </w:tc>
            </w:tr>
            <w:tr w:rsidR="00CA0558" w:rsidRPr="00CA0558" w14:paraId="4EBD146A" w14:textId="77777777" w:rsidTr="00D11B64">
              <w:tc>
                <w:tcPr>
                  <w:tcW w:w="1315" w:type="dxa"/>
                </w:tcPr>
                <w:p w14:paraId="675F0685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870" w:type="dxa"/>
                </w:tcPr>
                <w:p w14:paraId="438A0524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20F41457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The system will display the message: "Request sent successfully."</w:t>
                  </w:r>
                </w:p>
              </w:tc>
            </w:tr>
          </w:tbl>
          <w:p w14:paraId="46C4F2E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0CA89F2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3BEE7D5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474AB10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1776CF5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43FBDB2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3013054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64BEC27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</w:tc>
      </w:tr>
    </w:tbl>
    <w:p w14:paraId="47306DB9" w14:textId="77777777" w:rsidR="00CA0558" w:rsidRPr="00CA0558" w:rsidRDefault="00CA0558" w:rsidP="00CA0558">
      <w:pPr>
        <w:rPr>
          <w:lang w:val="vi-VN"/>
        </w:rPr>
      </w:pPr>
    </w:p>
    <w:p w14:paraId="52E9E250" w14:textId="26806AFD" w:rsidR="00CA0558" w:rsidRDefault="00CA0558" w:rsidP="00CA0558">
      <w:pPr>
        <w:pStyle w:val="Heading2"/>
      </w:pPr>
      <w:bookmarkStart w:id="106" w:name="_Toc77158055"/>
      <w:r w:rsidRPr="00CA0558">
        <w:t>Create bill</w:t>
      </w:r>
      <w:bookmarkEnd w:id="106"/>
    </w:p>
    <w:p w14:paraId="2795235C" w14:textId="06444E25" w:rsidR="00CA0558" w:rsidRDefault="00CA0558" w:rsidP="00CA0558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7AEC91B2" wp14:editId="31474666">
            <wp:extent cx="1944806" cy="829403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57983" cy="83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89FB" w14:textId="6C965EEE" w:rsidR="00CA0558" w:rsidRDefault="00CA0558" w:rsidP="00CA0558">
      <w:pPr>
        <w:rPr>
          <w:lang w:val="vi-V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CA0558" w:rsidRPr="00CA0558" w14:paraId="60E8DBDC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55AABAA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6304653F" w14:textId="598C7241" w:rsidR="00B848CB" w:rsidRDefault="00B848CB" w:rsidP="00B848CB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-02</w:t>
            </w:r>
            <w:r w:rsidR="0099029E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6</w:t>
            </w:r>
          </w:p>
          <w:p w14:paraId="40C501F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CA0558" w:rsidRPr="00CA0558" w14:paraId="449C0C6D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047682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47DB6" w14:textId="5C4BD85E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B848CB">
              <w:rPr>
                <w:rFonts w:ascii="Calibri" w:eastAsia="Yu Mincho" w:hAnsi="Calibri"/>
                <w:sz w:val="22"/>
                <w:szCs w:val="22"/>
                <w:lang w:eastAsia="ja-JP"/>
              </w:rPr>
              <w:t>2</w:t>
            </w:r>
            <w:r w:rsidR="0099029E">
              <w:rPr>
                <w:rFonts w:ascii="Calibri" w:eastAsia="Yu Mincho" w:hAnsi="Calibri"/>
                <w:sz w:val="22"/>
                <w:szCs w:val="22"/>
                <w:lang w:eastAsia="ja-JP"/>
              </w:rPr>
              <w:t>6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607702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67B7C" w14:textId="1026A73B" w:rsidR="00CA0558" w:rsidRPr="00CA0558" w:rsidRDefault="0022071A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CA0558" w:rsidRPr="00CA0558" w14:paraId="6A3729C9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1959D4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F3A9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Create bill</w:t>
            </w:r>
          </w:p>
        </w:tc>
      </w:tr>
      <w:tr w:rsidR="00CA0558" w:rsidRPr="00CA0558" w14:paraId="1C667F6D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14B050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D6EF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Huynh Thi Khanh Tram</w:t>
            </w:r>
          </w:p>
        </w:tc>
      </w:tr>
      <w:tr w:rsidR="00CA0558" w:rsidRPr="00CA0558" w14:paraId="7291A250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3334AF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EF14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28/06/2021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B0B99BE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6038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CA0558" w:rsidRPr="00CA0558" w14:paraId="4B3CE818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80CBC3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7B9D6C3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Staff</w:t>
            </w:r>
          </w:p>
          <w:p w14:paraId="614D327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69964AA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This function allows staff to create the bill.</w:t>
            </w:r>
          </w:p>
          <w:p w14:paraId="45BB152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3527584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Staff can 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create the bill.</w:t>
            </w:r>
          </w:p>
          <w:p w14:paraId="41717C5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  <w:t>Triggers</w:t>
            </w:r>
            <w:r w:rsidRPr="00CA0558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ab/>
            </w:r>
          </w:p>
          <w:p w14:paraId="39BC27C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When staff clicks the “Create bill” button.</w:t>
            </w:r>
          </w:p>
          <w:p w14:paraId="024F58D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390FC52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login to the system as staff.</w:t>
            </w:r>
          </w:p>
          <w:p w14:paraId="2D0B915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have a stable network connection.</w:t>
            </w:r>
          </w:p>
          <w:p w14:paraId="2FD2654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Staff must accept customer's problem.</w:t>
            </w:r>
          </w:p>
          <w:p w14:paraId="35835B7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0B597AF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Success: The system will send detailed information of the bill to the customer.</w:t>
            </w:r>
          </w:p>
          <w:p w14:paraId="02CF242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Fail: The system shows the error message.</w:t>
            </w:r>
          </w:p>
          <w:p w14:paraId="5FABD95E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27"/>
              <w:tblW w:w="0" w:type="auto"/>
              <w:tblLook w:val="04A0" w:firstRow="1" w:lastRow="0" w:firstColumn="1" w:lastColumn="0" w:noHBand="0" w:noVBand="1"/>
            </w:tblPr>
            <w:tblGrid>
              <w:gridCol w:w="1269"/>
              <w:gridCol w:w="3698"/>
              <w:gridCol w:w="3783"/>
            </w:tblGrid>
            <w:tr w:rsidR="00CA0558" w:rsidRPr="00CA0558" w14:paraId="470F79D3" w14:textId="77777777" w:rsidTr="00D11B64">
              <w:tc>
                <w:tcPr>
                  <w:tcW w:w="1315" w:type="dxa"/>
                </w:tcPr>
                <w:p w14:paraId="5EBED120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5969B1A2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46D07B1A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CA0558" w:rsidRPr="00CA0558" w14:paraId="03555387" w14:textId="77777777" w:rsidTr="00D11B64">
              <w:tc>
                <w:tcPr>
                  <w:tcW w:w="1315" w:type="dxa"/>
                </w:tcPr>
                <w:p w14:paraId="37C16447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1130BC5B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Staff clicks the “Create bill” button.</w:t>
                  </w:r>
                </w:p>
              </w:tc>
              <w:tc>
                <w:tcPr>
                  <w:tcW w:w="3925" w:type="dxa"/>
                </w:tcPr>
                <w:p w14:paraId="15B6AA41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The screen will display form to enter:</w:t>
                  </w:r>
                </w:p>
                <w:p w14:paraId="1BAE4620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 xml:space="preserve">-Customer name: textbox, type: string, required. </w:t>
                  </w:r>
                </w:p>
                <w:p w14:paraId="07C4EA2F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-Address: textbox, type: string, required.</w:t>
                  </w:r>
                </w:p>
                <w:p w14:paraId="2858B52A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lastRenderedPageBreak/>
                    <w:t>-Service name: textbox, type: string, required.</w:t>
                  </w:r>
                </w:p>
                <w:p w14:paraId="6E2AC68D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-Bike: combo box</w:t>
                  </w:r>
                </w:p>
                <w:p w14:paraId="7A0FF532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-Price: float, required</w:t>
                  </w:r>
                </w:p>
                <w:p w14:paraId="513E879C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-Total: float, required</w:t>
                  </w:r>
                </w:p>
                <w:p w14:paraId="66E53CAB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+Create: button</w:t>
                  </w:r>
                </w:p>
              </w:tc>
            </w:tr>
            <w:tr w:rsidR="00CA0558" w:rsidRPr="00CA0558" w14:paraId="6AF60C77" w14:textId="77777777" w:rsidTr="00D11B64">
              <w:trPr>
                <w:trHeight w:val="913"/>
              </w:trPr>
              <w:tc>
                <w:tcPr>
                  <w:tcW w:w="1315" w:type="dxa"/>
                </w:tcPr>
                <w:p w14:paraId="7B7208A1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lastRenderedPageBreak/>
                    <w:t>2</w:t>
                  </w:r>
                </w:p>
              </w:tc>
              <w:tc>
                <w:tcPr>
                  <w:tcW w:w="3870" w:type="dxa"/>
                </w:tcPr>
                <w:p w14:paraId="60C1F73C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Staff fills in all the information and clicks the “Create” button.</w:t>
                  </w:r>
                </w:p>
              </w:tc>
              <w:tc>
                <w:tcPr>
                  <w:tcW w:w="3925" w:type="dxa"/>
                </w:tcPr>
                <w:p w14:paraId="0C369530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-The system will check for input errors.</w:t>
                  </w:r>
                </w:p>
                <w:p w14:paraId="2506047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-The system will send detailed information of the bill to the customer.</w:t>
                  </w:r>
                </w:p>
                <w:p w14:paraId="72E71622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-The system will show a message: ”Create bill successfully.”</w:t>
                  </w:r>
                </w:p>
                <w:p w14:paraId="264917A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 Insert new bill into the database.</w:t>
                  </w:r>
                </w:p>
                <w:p w14:paraId="5D1E3577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[Exception 1, 2, 3, 4, 5, 6]</w:t>
                  </w:r>
                </w:p>
              </w:tc>
            </w:tr>
          </w:tbl>
          <w:p w14:paraId="7C49233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1CD819A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295C98B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605CAE0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tbl>
            <w:tblPr>
              <w:tblStyle w:val="TableGrid27"/>
              <w:tblW w:w="0" w:type="auto"/>
              <w:tblLook w:val="04A0" w:firstRow="1" w:lastRow="0" w:firstColumn="1" w:lastColumn="0" w:noHBand="0" w:noVBand="1"/>
            </w:tblPr>
            <w:tblGrid>
              <w:gridCol w:w="1265"/>
              <w:gridCol w:w="3714"/>
              <w:gridCol w:w="3771"/>
            </w:tblGrid>
            <w:tr w:rsidR="00CA0558" w:rsidRPr="00CA0558" w14:paraId="2E8B282F" w14:textId="77777777" w:rsidTr="00D11B64">
              <w:tc>
                <w:tcPr>
                  <w:tcW w:w="1315" w:type="dxa"/>
                </w:tcPr>
                <w:p w14:paraId="5E8C354D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No</w:t>
                  </w:r>
                </w:p>
              </w:tc>
              <w:tc>
                <w:tcPr>
                  <w:tcW w:w="3870" w:type="dxa"/>
                </w:tcPr>
                <w:p w14:paraId="43E5BC1D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5F6E8903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CA0558" w:rsidRPr="00CA0558" w14:paraId="496E9098" w14:textId="77777777" w:rsidTr="00D11B64">
              <w:tc>
                <w:tcPr>
                  <w:tcW w:w="1315" w:type="dxa"/>
                </w:tcPr>
                <w:p w14:paraId="2B9162B9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03853046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Customer name is empty or greater than 100 characters.</w:t>
                  </w:r>
                </w:p>
              </w:tc>
              <w:tc>
                <w:tcPr>
                  <w:tcW w:w="3925" w:type="dxa"/>
                </w:tcPr>
                <w:p w14:paraId="27999179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The system will show the message: “C</w:t>
                  </w:r>
                  <w:r w:rsidRPr="00CA0558">
                    <w:rPr>
                      <w:sz w:val="22"/>
                      <w:szCs w:val="22"/>
                    </w:rPr>
                    <w:t>ustomer name</w:t>
                  </w:r>
                  <w:r w:rsidRPr="00CA0558">
                    <w:rPr>
                      <w:iCs/>
                      <w:sz w:val="22"/>
                      <w:szCs w:val="22"/>
                    </w:rPr>
                    <w:t xml:space="preserve"> cannot be empty and less than 100 characters.</w:t>
                  </w: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CA0558" w:rsidRPr="00CA0558" w14:paraId="5C267522" w14:textId="77777777" w:rsidTr="00D11B64">
              <w:tc>
                <w:tcPr>
                  <w:tcW w:w="1315" w:type="dxa"/>
                </w:tcPr>
                <w:p w14:paraId="31ADF58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870" w:type="dxa"/>
                </w:tcPr>
                <w:p w14:paraId="79B2165C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Address is empty or greater than 100 characters.</w:t>
                  </w:r>
                </w:p>
              </w:tc>
              <w:tc>
                <w:tcPr>
                  <w:tcW w:w="3925" w:type="dxa"/>
                </w:tcPr>
                <w:p w14:paraId="4010B617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The system will show the message: “Address</w:t>
                  </w:r>
                  <w:r w:rsidRPr="00CA0558">
                    <w:rPr>
                      <w:iCs/>
                      <w:sz w:val="22"/>
                      <w:szCs w:val="22"/>
                    </w:rPr>
                    <w:t xml:space="preserve"> cannot be empty and less than 100 characters.</w:t>
                  </w: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CA0558" w:rsidRPr="00CA0558" w14:paraId="2765F365" w14:textId="77777777" w:rsidTr="00D11B64">
              <w:tc>
                <w:tcPr>
                  <w:tcW w:w="1315" w:type="dxa"/>
                </w:tcPr>
                <w:p w14:paraId="4A687EF4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3870" w:type="dxa"/>
                </w:tcPr>
                <w:p w14:paraId="25DB3C2C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Service name is empty or greater than 100 characters.</w:t>
                  </w:r>
                </w:p>
              </w:tc>
              <w:tc>
                <w:tcPr>
                  <w:tcW w:w="3925" w:type="dxa"/>
                </w:tcPr>
                <w:p w14:paraId="66A01C2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The system will show the message: “Service name</w:t>
                  </w:r>
                  <w:r w:rsidRPr="00CA0558">
                    <w:rPr>
                      <w:iCs/>
                      <w:sz w:val="22"/>
                      <w:szCs w:val="22"/>
                    </w:rPr>
                    <w:t xml:space="preserve"> cannot be empty and less than 100 characters.</w:t>
                  </w: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CA0558" w:rsidRPr="00CA0558" w14:paraId="2A2ACC5B" w14:textId="77777777" w:rsidTr="00D11B64">
              <w:tc>
                <w:tcPr>
                  <w:tcW w:w="1315" w:type="dxa"/>
                </w:tcPr>
                <w:p w14:paraId="0D3725A3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3870" w:type="dxa"/>
                </w:tcPr>
                <w:p w14:paraId="17AB9DAF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Bike is empty.</w:t>
                  </w:r>
                </w:p>
              </w:tc>
              <w:tc>
                <w:tcPr>
                  <w:tcW w:w="3925" w:type="dxa"/>
                </w:tcPr>
                <w:p w14:paraId="2DCCF048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The system will show the message: “Bike must be selected</w:t>
                  </w:r>
                  <w:r w:rsidRPr="00CA0558">
                    <w:rPr>
                      <w:iCs/>
                      <w:sz w:val="22"/>
                      <w:szCs w:val="22"/>
                    </w:rPr>
                    <w:t>.</w:t>
                  </w: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CA0558" w:rsidRPr="00CA0558" w14:paraId="0BE12B3F" w14:textId="77777777" w:rsidTr="00D11B64">
              <w:tc>
                <w:tcPr>
                  <w:tcW w:w="1315" w:type="dxa"/>
                </w:tcPr>
                <w:p w14:paraId="46EE7C80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3870" w:type="dxa"/>
                </w:tcPr>
                <w:p w14:paraId="462B123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Price is empty or text or special character.</w:t>
                  </w:r>
                </w:p>
              </w:tc>
              <w:tc>
                <w:tcPr>
                  <w:tcW w:w="3925" w:type="dxa"/>
                </w:tcPr>
                <w:p w14:paraId="7D67A2E5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The system will show the message: “Price cannot be empty. Price must be a digit</w:t>
                  </w:r>
                  <w:r w:rsidRPr="00CA0558">
                    <w:rPr>
                      <w:iCs/>
                      <w:sz w:val="22"/>
                      <w:szCs w:val="22"/>
                    </w:rPr>
                    <w:t>.</w:t>
                  </w: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CA0558" w:rsidRPr="00CA0558" w14:paraId="78C9009E" w14:textId="77777777" w:rsidTr="00D11B64">
              <w:tc>
                <w:tcPr>
                  <w:tcW w:w="1315" w:type="dxa"/>
                </w:tcPr>
                <w:p w14:paraId="5844D3B2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6</w:t>
                  </w:r>
                </w:p>
              </w:tc>
              <w:tc>
                <w:tcPr>
                  <w:tcW w:w="3870" w:type="dxa"/>
                </w:tcPr>
                <w:p w14:paraId="637A3C43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Total is empty or text or special character.</w:t>
                  </w:r>
                </w:p>
              </w:tc>
              <w:tc>
                <w:tcPr>
                  <w:tcW w:w="3925" w:type="dxa"/>
                </w:tcPr>
                <w:p w14:paraId="6366C60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The system will show the message: “Total cannot be empty. Price must be a digit</w:t>
                  </w:r>
                  <w:r w:rsidRPr="00CA0558">
                    <w:rPr>
                      <w:iCs/>
                      <w:sz w:val="22"/>
                      <w:szCs w:val="22"/>
                    </w:rPr>
                    <w:t>.</w:t>
                  </w: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</w:tbl>
          <w:p w14:paraId="52299F1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21C817C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14452DD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3CFD922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66DD1A0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Staff must enter correct information about: customer name, location, service name, bike, price, total.</w:t>
            </w:r>
          </w:p>
        </w:tc>
      </w:tr>
    </w:tbl>
    <w:p w14:paraId="5FC4B829" w14:textId="77777777" w:rsidR="00CA0558" w:rsidRPr="00CA0558" w:rsidRDefault="00CA0558" w:rsidP="00CA0558"/>
    <w:p w14:paraId="30F5C657" w14:textId="4AEC55D5" w:rsidR="00CA0558" w:rsidRDefault="00CA0558" w:rsidP="00CA0558">
      <w:pPr>
        <w:pStyle w:val="Heading2"/>
      </w:pPr>
      <w:bookmarkStart w:id="107" w:name="_Toc77158056"/>
      <w:r w:rsidRPr="00CA0558">
        <w:t>View staff’s history</w:t>
      </w:r>
      <w:bookmarkEnd w:id="107"/>
    </w:p>
    <w:p w14:paraId="67A5BB7F" w14:textId="65BCF91A" w:rsidR="00CA0558" w:rsidRDefault="00CA0558" w:rsidP="00CA0558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7B4A3046" wp14:editId="7728727C">
            <wp:extent cx="3179928" cy="875415"/>
            <wp:effectExtent l="0" t="0" r="190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85928" cy="87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CA0558" w:rsidRPr="00CA0558" w14:paraId="240A2385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33524DF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7785BDFD" w14:textId="156DF910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UC0</w:t>
            </w:r>
            <w:r w:rsidR="001734CF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2</w:t>
            </w:r>
            <w:r w:rsidR="0099029E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7</w:t>
            </w:r>
          </w:p>
          <w:p w14:paraId="60D69B2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CA0558" w:rsidRPr="00CA0558" w14:paraId="04D8CC7F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40179B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61CA5" w14:textId="797A32EA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DF4AF6">
              <w:rPr>
                <w:rFonts w:ascii="Calibri" w:eastAsia="Yu Mincho" w:hAnsi="Calibri"/>
                <w:sz w:val="22"/>
                <w:szCs w:val="22"/>
                <w:lang w:eastAsia="ja-JP"/>
              </w:rPr>
              <w:t>2</w:t>
            </w:r>
            <w:r w:rsidR="0099029E">
              <w:rPr>
                <w:rFonts w:ascii="Calibri" w:eastAsia="Yu Mincho" w:hAnsi="Calibri"/>
                <w:sz w:val="22"/>
                <w:szCs w:val="22"/>
                <w:lang w:eastAsia="ja-JP"/>
              </w:rPr>
              <w:t>7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AA5B94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11894" w14:textId="5FB1A303" w:rsidR="00CA0558" w:rsidRPr="00CA0558" w:rsidRDefault="0022071A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CA0558" w:rsidRPr="00CA0558" w14:paraId="2C20F481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C29D8B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C91C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View staff’s history</w:t>
            </w:r>
          </w:p>
        </w:tc>
      </w:tr>
      <w:tr w:rsidR="00CA0558" w:rsidRPr="00CA0558" w14:paraId="0223C8F4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750CCB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A1F6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Huynh Thi Khanh Tram</w:t>
            </w:r>
          </w:p>
        </w:tc>
      </w:tr>
      <w:tr w:rsidR="00CA0558" w:rsidRPr="00CA0558" w14:paraId="5C21F4C1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1E0E8E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3722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28/06/2021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84E642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447C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CA0558" w:rsidRPr="00CA0558" w14:paraId="60CE5A5C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DB7860E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249E8DD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Staff</w:t>
            </w:r>
          </w:p>
          <w:p w14:paraId="71B376B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0CDF65D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This function allows staff to view the staff's history.</w:t>
            </w:r>
          </w:p>
          <w:p w14:paraId="7152A4A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0A8443D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Staff can 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view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staff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’s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history.</w:t>
            </w:r>
          </w:p>
          <w:p w14:paraId="0F2B2B3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  <w:t>Triggers</w:t>
            </w:r>
            <w:r w:rsidRPr="00CA0558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ab/>
            </w:r>
          </w:p>
          <w:p w14:paraId="0625482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When staff click the “View history” button.</w:t>
            </w:r>
          </w:p>
          <w:p w14:paraId="5F4DC6F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45D7313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login to the system as staff.</w:t>
            </w:r>
          </w:p>
          <w:p w14:paraId="6B89223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have a stable network connection.</w:t>
            </w:r>
          </w:p>
          <w:p w14:paraId="06F27A2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1F4468C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Success: Staff can send feedback about customer.</w:t>
            </w:r>
          </w:p>
          <w:p w14:paraId="1E739E5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lastRenderedPageBreak/>
              <w:t>Main Success Scenario:</w:t>
            </w:r>
          </w:p>
          <w:tbl>
            <w:tblPr>
              <w:tblStyle w:val="TableGrid28"/>
              <w:tblW w:w="0" w:type="auto"/>
              <w:tblLook w:val="04A0" w:firstRow="1" w:lastRow="0" w:firstColumn="1" w:lastColumn="0" w:noHBand="0" w:noVBand="1"/>
            </w:tblPr>
            <w:tblGrid>
              <w:gridCol w:w="1274"/>
              <w:gridCol w:w="3702"/>
              <w:gridCol w:w="3774"/>
            </w:tblGrid>
            <w:tr w:rsidR="00CA0558" w:rsidRPr="00CA0558" w14:paraId="3EE09CB6" w14:textId="77777777" w:rsidTr="00D11B64">
              <w:tc>
                <w:tcPr>
                  <w:tcW w:w="1315" w:type="dxa"/>
                </w:tcPr>
                <w:p w14:paraId="548F1EFD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11A4BB83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77BA3DC5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CA0558" w:rsidRPr="00CA0558" w14:paraId="37AB0363" w14:textId="77777777" w:rsidTr="00D11B64">
              <w:tc>
                <w:tcPr>
                  <w:tcW w:w="1315" w:type="dxa"/>
                </w:tcPr>
                <w:p w14:paraId="49E8CC8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02FC46A5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Staff clicks the “View history” button.</w:t>
                  </w:r>
                </w:p>
                <w:p w14:paraId="232EE05D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58622102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The system will display information including:</w:t>
                  </w:r>
                </w:p>
                <w:p w14:paraId="479936AC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-Date</w:t>
                  </w:r>
                </w:p>
                <w:p w14:paraId="5BD3425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-Customer name</w:t>
                  </w:r>
                </w:p>
                <w:p w14:paraId="52A600D7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-Bike</w:t>
                  </w:r>
                </w:p>
                <w:p w14:paraId="457B1923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-Problem name</w:t>
                  </w:r>
                </w:p>
                <w:p w14:paraId="1E80362C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+Send feedback: button.</w:t>
                  </w:r>
                </w:p>
              </w:tc>
            </w:tr>
          </w:tbl>
          <w:p w14:paraId="36ADB8C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419716B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5C4E611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45EE77B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68732CE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258D6A3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3D30757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0717BDB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34D4BFC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</w:tc>
      </w:tr>
    </w:tbl>
    <w:p w14:paraId="1DAD569B" w14:textId="77777777" w:rsidR="00CA0558" w:rsidRPr="00CA0558" w:rsidRDefault="00CA0558" w:rsidP="00CA0558"/>
    <w:p w14:paraId="5B36ADC9" w14:textId="424911F8" w:rsidR="00CA0558" w:rsidRDefault="00CA0558" w:rsidP="00CA0558">
      <w:pPr>
        <w:pStyle w:val="Heading2"/>
      </w:pPr>
      <w:bookmarkStart w:id="108" w:name="_Toc77158057"/>
      <w:r w:rsidRPr="00CA0558">
        <w:t>Send feedback about customer</w:t>
      </w:r>
      <w:bookmarkEnd w:id="108"/>
    </w:p>
    <w:p w14:paraId="08432EEA" w14:textId="2EE1AA7B" w:rsidR="00CA0558" w:rsidRDefault="00CA0558" w:rsidP="00CA0558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2A2B97AA" wp14:editId="44CE06A4">
            <wp:extent cx="3022979" cy="1302206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1506" cy="131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CA0558" w:rsidRPr="00CA0558" w14:paraId="5CE082E1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6B0B48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5FCC8652" w14:textId="7866208E" w:rsidR="00CA0558" w:rsidRDefault="0099029E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-02</w:t>
            </w:r>
            <w:r w:rsidR="00564ABA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8</w:t>
            </w:r>
          </w:p>
          <w:p w14:paraId="48EA3AD9" w14:textId="78BC0303" w:rsidR="0099029E" w:rsidRPr="00CA0558" w:rsidRDefault="0099029E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</w:p>
        </w:tc>
      </w:tr>
      <w:tr w:rsidR="00CA0558" w:rsidRPr="00CA0558" w14:paraId="25DC1682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C09C8B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6835B" w14:textId="5AD583AE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99029E">
              <w:rPr>
                <w:rFonts w:ascii="Calibri" w:eastAsia="Yu Mincho" w:hAnsi="Calibri"/>
                <w:sz w:val="22"/>
                <w:szCs w:val="22"/>
                <w:lang w:eastAsia="ja-JP"/>
              </w:rPr>
              <w:t>2</w:t>
            </w:r>
            <w:r w:rsidR="00564ABA">
              <w:rPr>
                <w:rFonts w:ascii="Calibri" w:eastAsia="Yu Mincho" w:hAnsi="Calibri"/>
                <w:sz w:val="22"/>
                <w:szCs w:val="22"/>
                <w:lang w:eastAsia="ja-JP"/>
              </w:rPr>
              <w:t>8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DC9F03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1EDCA" w14:textId="49834EAD" w:rsidR="00CA0558" w:rsidRPr="00CA0558" w:rsidRDefault="0022071A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CA0558" w:rsidRPr="00CA0558" w14:paraId="563CE178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7582E9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FA3D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Send feedback about customer</w:t>
            </w:r>
          </w:p>
        </w:tc>
      </w:tr>
      <w:tr w:rsidR="00CA0558" w:rsidRPr="00CA0558" w14:paraId="1326104F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8A2902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241E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Huynh Thi Khanh Tram</w:t>
            </w:r>
          </w:p>
        </w:tc>
      </w:tr>
      <w:tr w:rsidR="00CA0558" w:rsidRPr="00CA0558" w14:paraId="1D202DD2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64C69B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F474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28/06/2021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9DD329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A007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CA0558" w:rsidRPr="00CA0558" w14:paraId="0D16D345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68A964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3DB4C69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Staff</w:t>
            </w:r>
          </w:p>
          <w:p w14:paraId="5B34492E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7FE842D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This function allows staff to send feedback about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customer.</w:t>
            </w:r>
          </w:p>
          <w:p w14:paraId="0C5A6B1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03C9F6A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Staff can 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send feedback about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customer.</w:t>
            </w:r>
          </w:p>
          <w:p w14:paraId="7607C36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  <w:t>Triggers</w:t>
            </w:r>
            <w:r w:rsidRPr="00CA0558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ab/>
            </w:r>
          </w:p>
          <w:p w14:paraId="22E0076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When staff click the “Send feedback” button.</w:t>
            </w:r>
          </w:p>
          <w:p w14:paraId="078800A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078E26DE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login to the system as staff.</w:t>
            </w:r>
          </w:p>
          <w:p w14:paraId="7375D37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Staff must view history first.</w:t>
            </w:r>
          </w:p>
          <w:p w14:paraId="0A3E344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have a stable network connection.</w:t>
            </w:r>
          </w:p>
          <w:p w14:paraId="0F685C8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31B2DE5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Success: The system will display a success message.</w:t>
            </w:r>
          </w:p>
          <w:p w14:paraId="3607AE8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Fail: The system shows the error message.</w:t>
            </w:r>
          </w:p>
          <w:p w14:paraId="5FBE65F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29"/>
              <w:tblW w:w="0" w:type="auto"/>
              <w:tblLook w:val="04A0" w:firstRow="1" w:lastRow="0" w:firstColumn="1" w:lastColumn="0" w:noHBand="0" w:noVBand="1"/>
            </w:tblPr>
            <w:tblGrid>
              <w:gridCol w:w="1270"/>
              <w:gridCol w:w="3704"/>
              <w:gridCol w:w="3776"/>
            </w:tblGrid>
            <w:tr w:rsidR="00CA0558" w:rsidRPr="00CA0558" w14:paraId="26773EED" w14:textId="77777777" w:rsidTr="00D11B64">
              <w:tc>
                <w:tcPr>
                  <w:tcW w:w="1315" w:type="dxa"/>
                </w:tcPr>
                <w:p w14:paraId="265AFCD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0BA38A59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1BFF2691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CA0558" w:rsidRPr="00CA0558" w14:paraId="028122D3" w14:textId="77777777" w:rsidTr="00D11B64">
              <w:tc>
                <w:tcPr>
                  <w:tcW w:w="1315" w:type="dxa"/>
                </w:tcPr>
                <w:p w14:paraId="47B5D10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2521E074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Staff clicks the “Send feedback” button.</w:t>
                  </w:r>
                </w:p>
                <w:p w14:paraId="1FAC77D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367F3C31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The screen will display form to enter including:</w:t>
                  </w:r>
                </w:p>
                <w:p w14:paraId="4A34F4A6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-Staff name: textbox, type: string, required.</w:t>
                  </w:r>
                </w:p>
                <w:p w14:paraId="6C9A5DC4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-Customer name: textbox, type: string, required.</w:t>
                  </w:r>
                </w:p>
                <w:p w14:paraId="790C23C2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 xml:space="preserve">-Image: picture box, type: .jpg </w:t>
                  </w:r>
                </w:p>
                <w:p w14:paraId="61C4B78B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-Description: textbox, type: string, required.</w:t>
                  </w:r>
                </w:p>
                <w:p w14:paraId="52C24941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+Send: button</w:t>
                  </w:r>
                </w:p>
              </w:tc>
            </w:tr>
            <w:tr w:rsidR="00CA0558" w:rsidRPr="00CA0558" w14:paraId="279AE641" w14:textId="77777777" w:rsidTr="00D11B64">
              <w:tc>
                <w:tcPr>
                  <w:tcW w:w="1315" w:type="dxa"/>
                </w:tcPr>
                <w:p w14:paraId="2F21B4D2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870" w:type="dxa"/>
                </w:tcPr>
                <w:p w14:paraId="3B22B0A9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Staff fills in all information and clicks the “Send” button.</w:t>
                  </w:r>
                </w:p>
              </w:tc>
              <w:tc>
                <w:tcPr>
                  <w:tcW w:w="3925" w:type="dxa"/>
                </w:tcPr>
                <w:p w14:paraId="3CE0221B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-The system will check for input errors.</w:t>
                  </w:r>
                </w:p>
                <w:p w14:paraId="7D89300F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lastRenderedPageBreak/>
                    <w:t>-The system will send detailed information of the feedback to the admin.</w:t>
                  </w:r>
                </w:p>
                <w:p w14:paraId="1305AFE1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-The system will show a message: ”Sent feedback successfully.”</w:t>
                  </w:r>
                </w:p>
                <w:p w14:paraId="5C390B1A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 Insert new feedback into the database.</w:t>
                  </w:r>
                </w:p>
                <w:p w14:paraId="136BBF69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[Exception 1, 2, 3, 4]</w:t>
                  </w:r>
                </w:p>
              </w:tc>
            </w:tr>
          </w:tbl>
          <w:p w14:paraId="7C800D8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5794AE1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7DE6A5E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1477860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tbl>
            <w:tblPr>
              <w:tblStyle w:val="TableGrid29"/>
              <w:tblW w:w="0" w:type="auto"/>
              <w:tblLook w:val="04A0" w:firstRow="1" w:lastRow="0" w:firstColumn="1" w:lastColumn="0" w:noHBand="0" w:noVBand="1"/>
            </w:tblPr>
            <w:tblGrid>
              <w:gridCol w:w="1265"/>
              <w:gridCol w:w="3714"/>
              <w:gridCol w:w="3771"/>
            </w:tblGrid>
            <w:tr w:rsidR="00CA0558" w:rsidRPr="00CA0558" w14:paraId="307874D7" w14:textId="77777777" w:rsidTr="00D11B64">
              <w:tc>
                <w:tcPr>
                  <w:tcW w:w="1315" w:type="dxa"/>
                </w:tcPr>
                <w:p w14:paraId="485E99BB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No</w:t>
                  </w:r>
                </w:p>
              </w:tc>
              <w:tc>
                <w:tcPr>
                  <w:tcW w:w="3870" w:type="dxa"/>
                </w:tcPr>
                <w:p w14:paraId="703C822F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5C5B2A73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CA0558" w:rsidRPr="00CA0558" w14:paraId="499C8299" w14:textId="77777777" w:rsidTr="00D11B64">
              <w:tc>
                <w:tcPr>
                  <w:tcW w:w="1315" w:type="dxa"/>
                </w:tcPr>
                <w:p w14:paraId="182727A3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31284F4A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Staff name is empty or greater than 100 characters.</w:t>
                  </w:r>
                </w:p>
              </w:tc>
              <w:tc>
                <w:tcPr>
                  <w:tcW w:w="3925" w:type="dxa"/>
                </w:tcPr>
                <w:p w14:paraId="727690C3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The system will show the message: “Staff</w:t>
                  </w:r>
                  <w:r w:rsidRPr="00CA0558">
                    <w:rPr>
                      <w:sz w:val="22"/>
                      <w:szCs w:val="22"/>
                    </w:rPr>
                    <w:t xml:space="preserve"> name</w:t>
                  </w:r>
                  <w:r w:rsidRPr="00CA0558">
                    <w:rPr>
                      <w:iCs/>
                      <w:sz w:val="22"/>
                      <w:szCs w:val="22"/>
                    </w:rPr>
                    <w:t xml:space="preserve"> cannot be empty and less than 100 characters.</w:t>
                  </w: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CA0558" w:rsidRPr="00CA0558" w14:paraId="2C679426" w14:textId="77777777" w:rsidTr="00D11B64">
              <w:tc>
                <w:tcPr>
                  <w:tcW w:w="1315" w:type="dxa"/>
                </w:tcPr>
                <w:p w14:paraId="144B07D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870" w:type="dxa"/>
                </w:tcPr>
                <w:p w14:paraId="1D7992C9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Customer name is empty or greater than 100 characters.</w:t>
                  </w:r>
                </w:p>
              </w:tc>
              <w:tc>
                <w:tcPr>
                  <w:tcW w:w="3925" w:type="dxa"/>
                </w:tcPr>
                <w:p w14:paraId="5C00F944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The system will show the message: “Customer name</w:t>
                  </w:r>
                  <w:r w:rsidRPr="00CA0558">
                    <w:rPr>
                      <w:iCs/>
                      <w:sz w:val="22"/>
                      <w:szCs w:val="22"/>
                    </w:rPr>
                    <w:t xml:space="preserve"> cannot be empty and less than 100 characters.</w:t>
                  </w: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CA0558" w:rsidRPr="00CA0558" w14:paraId="62CBB6BA" w14:textId="77777777" w:rsidTr="00D11B64">
              <w:tc>
                <w:tcPr>
                  <w:tcW w:w="1315" w:type="dxa"/>
                </w:tcPr>
                <w:p w14:paraId="1CAB459B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3870" w:type="dxa"/>
                </w:tcPr>
                <w:p w14:paraId="719A0FF1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Image is empty.</w:t>
                  </w:r>
                </w:p>
              </w:tc>
              <w:tc>
                <w:tcPr>
                  <w:tcW w:w="3925" w:type="dxa"/>
                </w:tcPr>
                <w:p w14:paraId="3E627914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The system will show the message: “The image must be selected.”</w:t>
                  </w:r>
                </w:p>
              </w:tc>
            </w:tr>
            <w:tr w:rsidR="00CA0558" w:rsidRPr="00CA0558" w14:paraId="341E0D31" w14:textId="77777777" w:rsidTr="00D11B64">
              <w:tc>
                <w:tcPr>
                  <w:tcW w:w="1315" w:type="dxa"/>
                </w:tcPr>
                <w:p w14:paraId="3C2DDBD5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3870" w:type="dxa"/>
                </w:tcPr>
                <w:p w14:paraId="46574130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Description is empty or greater than 1000 characters.</w:t>
                  </w:r>
                </w:p>
                <w:p w14:paraId="1C6C9AD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0D7DF49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The system will show the message: “Description</w:t>
                  </w:r>
                  <w:r w:rsidRPr="00CA0558">
                    <w:rPr>
                      <w:iCs/>
                      <w:sz w:val="22"/>
                      <w:szCs w:val="22"/>
                    </w:rPr>
                    <w:t xml:space="preserve"> cannot be empty and less than 1000 characters.</w:t>
                  </w: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</w:tbl>
          <w:p w14:paraId="7FECE8B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3EA7AA9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41491A7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Send feedback about customer extend View staff’s history.</w:t>
            </w:r>
          </w:p>
          <w:p w14:paraId="2C89CB8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3D51FAF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Staff must enter correct information about: staff name, customer name, image, description.</w:t>
            </w:r>
          </w:p>
        </w:tc>
      </w:tr>
    </w:tbl>
    <w:p w14:paraId="2255EF8D" w14:textId="77777777" w:rsidR="00CA0558" w:rsidRPr="00CA0558" w:rsidRDefault="00CA0558" w:rsidP="00CA0558"/>
    <w:p w14:paraId="006136FC" w14:textId="1BCC3753" w:rsidR="00CA0558" w:rsidRDefault="00CA0558" w:rsidP="00CA0558">
      <w:pPr>
        <w:pStyle w:val="Heading2"/>
      </w:pPr>
      <w:bookmarkStart w:id="109" w:name="_Toc77158058"/>
      <w:r w:rsidRPr="00CA0558">
        <w:lastRenderedPageBreak/>
        <w:t>Manage repair shop</w:t>
      </w:r>
      <w:bookmarkEnd w:id="109"/>
    </w:p>
    <w:p w14:paraId="04733B68" w14:textId="52CF7969" w:rsidR="00CA0558" w:rsidRDefault="00CA0558" w:rsidP="00CA0558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78B91147" wp14:editId="218A5444">
            <wp:extent cx="3837707" cy="1269242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70390" cy="128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CA0558" w:rsidRPr="00CA0558" w14:paraId="3AB9F0F4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13E6EBC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6DF52D80" w14:textId="335626C3" w:rsidR="00CA0558" w:rsidRDefault="00564ABA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-029</w:t>
            </w:r>
          </w:p>
          <w:p w14:paraId="1DC5722D" w14:textId="120F3F1E" w:rsidR="00564ABA" w:rsidRPr="00CA0558" w:rsidRDefault="00564ABA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</w:p>
        </w:tc>
      </w:tr>
      <w:tr w:rsidR="00CA0558" w:rsidRPr="00CA0558" w14:paraId="75EB1EF5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A5D9AD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A91B5" w14:textId="6833CA59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DF5EBC">
              <w:rPr>
                <w:rFonts w:ascii="Calibri" w:eastAsia="Yu Mincho" w:hAnsi="Calibri"/>
                <w:sz w:val="22"/>
                <w:szCs w:val="22"/>
                <w:lang w:eastAsia="ja-JP"/>
              </w:rPr>
              <w:t>29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484B7E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FE904" w14:textId="6F822502" w:rsidR="00CA0558" w:rsidRPr="00CA0558" w:rsidRDefault="0022071A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CA0558" w:rsidRPr="00CA0558" w14:paraId="7E1B0EFA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0F9B6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9CF1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Manage repair shop</w:t>
            </w:r>
          </w:p>
        </w:tc>
      </w:tr>
      <w:tr w:rsidR="00CA0558" w:rsidRPr="00CA0558" w14:paraId="6756DCA1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F1A9AA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C196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Huynh Thi Khanh Tram</w:t>
            </w:r>
          </w:p>
        </w:tc>
      </w:tr>
      <w:tr w:rsidR="00CA0558" w:rsidRPr="00CA0558" w14:paraId="42428BF7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A5AFB6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AB1D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28/06/2021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B35A41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5643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CA0558" w:rsidRPr="00CA0558" w14:paraId="1FF01969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E00517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3D42B1D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Admin</w:t>
            </w:r>
          </w:p>
          <w:p w14:paraId="42ADCDB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20B8BC7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This function allows the admin to manage the repair shop.</w:t>
            </w:r>
          </w:p>
          <w:p w14:paraId="6A221D4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39CA320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Admin can 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manage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repair shop.</w:t>
            </w:r>
          </w:p>
          <w:p w14:paraId="1CED9BA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  <w:t>Triggers</w:t>
            </w:r>
            <w:r w:rsidRPr="00CA0558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ab/>
            </w:r>
          </w:p>
          <w:p w14:paraId="6278DAC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516D522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69F6019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login to the system as admin.</w:t>
            </w:r>
          </w:p>
          <w:p w14:paraId="1DA863D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have a stable network connection.</w:t>
            </w:r>
          </w:p>
          <w:p w14:paraId="6009E77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7702D12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Success: T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he system will display a list of repair shops.</w:t>
            </w:r>
          </w:p>
          <w:p w14:paraId="421F5D4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30"/>
              <w:tblW w:w="0" w:type="auto"/>
              <w:tblLook w:val="04A0" w:firstRow="1" w:lastRow="0" w:firstColumn="1" w:lastColumn="0" w:noHBand="0" w:noVBand="1"/>
            </w:tblPr>
            <w:tblGrid>
              <w:gridCol w:w="1277"/>
              <w:gridCol w:w="3703"/>
              <w:gridCol w:w="3770"/>
            </w:tblGrid>
            <w:tr w:rsidR="00CA0558" w:rsidRPr="00CA0558" w14:paraId="425E939E" w14:textId="77777777" w:rsidTr="00D11B64">
              <w:tc>
                <w:tcPr>
                  <w:tcW w:w="1315" w:type="dxa"/>
                </w:tcPr>
                <w:p w14:paraId="48493931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lastRenderedPageBreak/>
                    <w:t>Step</w:t>
                  </w:r>
                </w:p>
              </w:tc>
              <w:tc>
                <w:tcPr>
                  <w:tcW w:w="3870" w:type="dxa"/>
                </w:tcPr>
                <w:p w14:paraId="3C23D794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46122D3F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CA0558" w:rsidRPr="00CA0558" w14:paraId="0B46D571" w14:textId="77777777" w:rsidTr="00D11B64">
              <w:tc>
                <w:tcPr>
                  <w:tcW w:w="1315" w:type="dxa"/>
                </w:tcPr>
                <w:p w14:paraId="4151E40C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7DA67D6B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772662A3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The system will display a list of repair shops including:</w:t>
                  </w:r>
                </w:p>
                <w:p w14:paraId="16A2EF4B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-Repair shop name</w:t>
                  </w:r>
                </w:p>
                <w:p w14:paraId="03C2CF44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-Address</w:t>
                  </w:r>
                </w:p>
                <w:p w14:paraId="63960DF6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-Image</w:t>
                  </w:r>
                </w:p>
                <w:p w14:paraId="0EA2814B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+View: button</w:t>
                  </w:r>
                </w:p>
              </w:tc>
            </w:tr>
          </w:tbl>
          <w:p w14:paraId="3777168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6EA942D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6E770D1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683E58D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3AE2109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0DA308F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429C71C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06C4DA8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48FFFF4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</w:tc>
      </w:tr>
    </w:tbl>
    <w:p w14:paraId="35EFC07F" w14:textId="77777777" w:rsidR="00CA0558" w:rsidRPr="00CA0558" w:rsidRDefault="00CA0558" w:rsidP="00CA0558">
      <w:pPr>
        <w:ind w:left="0"/>
        <w:rPr>
          <w:lang w:val="vi-VN"/>
        </w:rPr>
      </w:pPr>
    </w:p>
    <w:p w14:paraId="3FD78278" w14:textId="2E853BED" w:rsidR="00CA0558" w:rsidRDefault="00CA0558" w:rsidP="00CA0558">
      <w:pPr>
        <w:pStyle w:val="Heading2"/>
      </w:pPr>
      <w:bookmarkStart w:id="110" w:name="_Toc77158059"/>
      <w:r w:rsidRPr="00CA0558">
        <w:t>Approve the repair shop’s account</w:t>
      </w:r>
      <w:bookmarkEnd w:id="110"/>
    </w:p>
    <w:p w14:paraId="4858CEA9" w14:textId="7B9D1403" w:rsidR="00CA0558" w:rsidRDefault="00CA0558" w:rsidP="00CA0558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2A8F4F3D" wp14:editId="452A1CBB">
            <wp:extent cx="2845558" cy="1618453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1703" cy="162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CA0558" w:rsidRPr="00CA0558" w14:paraId="5C27F116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134CE05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567F6C1E" w14:textId="77777777" w:rsidR="00CA0558" w:rsidRDefault="00A92B2F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-030</w:t>
            </w:r>
          </w:p>
          <w:p w14:paraId="591D8298" w14:textId="0C4537EE" w:rsidR="00A92B2F" w:rsidRPr="00CA0558" w:rsidRDefault="00A92B2F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</w:p>
        </w:tc>
      </w:tr>
      <w:tr w:rsidR="00CA0558" w:rsidRPr="00CA0558" w14:paraId="4BC95C20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358BA1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83A81" w14:textId="31EEB8F8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A92B2F">
              <w:rPr>
                <w:rFonts w:ascii="Calibri" w:eastAsia="Yu Mincho" w:hAnsi="Calibri"/>
                <w:sz w:val="22"/>
                <w:szCs w:val="22"/>
                <w:lang w:eastAsia="ja-JP"/>
              </w:rPr>
              <w:t>30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119568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88594" w14:textId="5A1544E3" w:rsidR="00CA0558" w:rsidRPr="00CA0558" w:rsidRDefault="0022071A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CA0558" w:rsidRPr="00CA0558" w14:paraId="0518C829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6E01DE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7FE6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Approve the repair shop’s account</w:t>
            </w:r>
          </w:p>
        </w:tc>
      </w:tr>
      <w:tr w:rsidR="00CA0558" w:rsidRPr="00CA0558" w14:paraId="4FD0E6A4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2C38C9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5191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Huynh Thi Khanh Tram</w:t>
            </w:r>
          </w:p>
        </w:tc>
      </w:tr>
      <w:tr w:rsidR="00CA0558" w:rsidRPr="00CA0558" w14:paraId="3A1220AA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C2D068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F766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28/06/2021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74E2AB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91AB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CA0558" w:rsidRPr="00CA0558" w14:paraId="19800550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47BF93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03149C8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Admin</w:t>
            </w:r>
          </w:p>
          <w:p w14:paraId="48C6CAC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0D5F04C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This function allows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admin to approve the repair shop’s account.</w:t>
            </w:r>
          </w:p>
          <w:p w14:paraId="1147ED4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0F66E7E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Admin can 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approve the repair shop’s account.</w:t>
            </w:r>
          </w:p>
          <w:p w14:paraId="79DC6A3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  <w:t>Triggers</w:t>
            </w:r>
            <w:r w:rsidRPr="00CA0558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ab/>
            </w:r>
          </w:p>
          <w:p w14:paraId="17E3377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When admin clicks the “Accept” button.</w:t>
            </w:r>
          </w:p>
          <w:p w14:paraId="02D2A8E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66A7020E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login to the system as admin.</w:t>
            </w:r>
          </w:p>
          <w:p w14:paraId="3006C64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Repair shop owner sent information about their shop successfully.</w:t>
            </w:r>
          </w:p>
          <w:p w14:paraId="0EF07D1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have a stable network connection.</w:t>
            </w:r>
          </w:p>
          <w:p w14:paraId="3AFA934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39F1A53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Success: The repair shop’s account is activated.</w:t>
            </w:r>
          </w:p>
          <w:p w14:paraId="065B602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31"/>
              <w:tblW w:w="0" w:type="auto"/>
              <w:tblLook w:val="04A0" w:firstRow="1" w:lastRow="0" w:firstColumn="1" w:lastColumn="0" w:noHBand="0" w:noVBand="1"/>
            </w:tblPr>
            <w:tblGrid>
              <w:gridCol w:w="1275"/>
              <w:gridCol w:w="3704"/>
              <w:gridCol w:w="3771"/>
            </w:tblGrid>
            <w:tr w:rsidR="00CA0558" w:rsidRPr="00CA0558" w14:paraId="44040446" w14:textId="77777777" w:rsidTr="00D11B64">
              <w:tc>
                <w:tcPr>
                  <w:tcW w:w="1315" w:type="dxa"/>
                </w:tcPr>
                <w:p w14:paraId="7A84B512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50236BE0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79EE3F6C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CA0558" w:rsidRPr="00CA0558" w14:paraId="5961797E" w14:textId="77777777" w:rsidTr="00D11B64">
              <w:tc>
                <w:tcPr>
                  <w:tcW w:w="1315" w:type="dxa"/>
                </w:tcPr>
                <w:p w14:paraId="6924DCF3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463D4938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382EB53F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The system display repair shop's information includes:</w:t>
                  </w:r>
                </w:p>
                <w:p w14:paraId="72EC0BCC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-Repair shop name</w:t>
                  </w:r>
                </w:p>
                <w:p w14:paraId="648D901C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-Repair shop owner name</w:t>
                  </w:r>
                </w:p>
                <w:p w14:paraId="25DE7DE1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-Address</w:t>
                  </w:r>
                </w:p>
                <w:p w14:paraId="638FF64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-Image</w:t>
                  </w:r>
                </w:p>
                <w:p w14:paraId="24E8F8D0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+Accept: button</w:t>
                  </w:r>
                </w:p>
                <w:p w14:paraId="189DFB50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+Cancel: button</w:t>
                  </w:r>
                </w:p>
                <w:p w14:paraId="7FBEE4E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[Exception 1]</w:t>
                  </w:r>
                </w:p>
              </w:tc>
            </w:tr>
            <w:tr w:rsidR="00CA0558" w:rsidRPr="00CA0558" w14:paraId="47C94201" w14:textId="77777777" w:rsidTr="00D11B64">
              <w:tc>
                <w:tcPr>
                  <w:tcW w:w="1315" w:type="dxa"/>
                </w:tcPr>
                <w:p w14:paraId="0B7EBA82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870" w:type="dxa"/>
                </w:tcPr>
                <w:p w14:paraId="17C5B7A4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Admin clicks the “Accept” button.</w:t>
                  </w:r>
                </w:p>
                <w:p w14:paraId="1722BAB7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2A61B16F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 Set the repair shop's status to active in the database.</w:t>
                  </w:r>
                </w:p>
                <w:p w14:paraId="00E0B696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-The system will display the message: "The repair shop's account is activated."</w:t>
                  </w:r>
                </w:p>
              </w:tc>
            </w:tr>
          </w:tbl>
          <w:p w14:paraId="0EF5EBF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0B6A529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lastRenderedPageBreak/>
              <w:t xml:space="preserve">Alternative Scenario: </w:t>
            </w:r>
          </w:p>
          <w:p w14:paraId="08EF98B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6AC1815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tbl>
            <w:tblPr>
              <w:tblStyle w:val="TableGrid31"/>
              <w:tblW w:w="0" w:type="auto"/>
              <w:tblLook w:val="04A0" w:firstRow="1" w:lastRow="0" w:firstColumn="1" w:lastColumn="0" w:noHBand="0" w:noVBand="1"/>
            </w:tblPr>
            <w:tblGrid>
              <w:gridCol w:w="1266"/>
              <w:gridCol w:w="3704"/>
              <w:gridCol w:w="3780"/>
            </w:tblGrid>
            <w:tr w:rsidR="00CA0558" w:rsidRPr="00CA0558" w14:paraId="44183FEA" w14:textId="77777777" w:rsidTr="00D11B64">
              <w:tc>
                <w:tcPr>
                  <w:tcW w:w="1315" w:type="dxa"/>
                </w:tcPr>
                <w:p w14:paraId="1C8C9611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No</w:t>
                  </w:r>
                </w:p>
              </w:tc>
              <w:tc>
                <w:tcPr>
                  <w:tcW w:w="3870" w:type="dxa"/>
                </w:tcPr>
                <w:p w14:paraId="5865D660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55DE16A9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CA0558" w:rsidRPr="00CA0558" w14:paraId="42CD777E" w14:textId="77777777" w:rsidTr="00D11B64">
              <w:tc>
                <w:tcPr>
                  <w:tcW w:w="1315" w:type="dxa"/>
                </w:tcPr>
                <w:p w14:paraId="7158CAC6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7667F4C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Admin clicks the “Cancel” button.</w:t>
                  </w:r>
                </w:p>
                <w:p w14:paraId="0D276BD0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3C5FD079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The system will display the message: "Canceled successfully."</w:t>
                  </w:r>
                </w:p>
              </w:tc>
            </w:tr>
          </w:tbl>
          <w:p w14:paraId="5F6DE5D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1616D3AE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04C36FA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Approve the repair shop’s account generalize Manage repair shop.</w:t>
            </w:r>
          </w:p>
          <w:p w14:paraId="589E873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54B75D3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</w:tc>
      </w:tr>
    </w:tbl>
    <w:p w14:paraId="1BBD8A8A" w14:textId="77777777" w:rsidR="00CA0558" w:rsidRPr="00CA0558" w:rsidRDefault="00CA0558" w:rsidP="00CA0558">
      <w:pPr>
        <w:ind w:left="0"/>
        <w:rPr>
          <w:lang w:val="vi-VN"/>
        </w:rPr>
      </w:pPr>
    </w:p>
    <w:p w14:paraId="12AED673" w14:textId="314B4628" w:rsidR="00CA0558" w:rsidRDefault="00CA0558" w:rsidP="00CA0558">
      <w:pPr>
        <w:pStyle w:val="Heading2"/>
      </w:pPr>
      <w:bookmarkStart w:id="111" w:name="_Toc77158060"/>
      <w:r w:rsidRPr="00CA0558">
        <w:t>View repair shop</w:t>
      </w:r>
      <w:bookmarkEnd w:id="111"/>
    </w:p>
    <w:p w14:paraId="2FCF4AB8" w14:textId="6EFA4597" w:rsidR="00CA0558" w:rsidRDefault="00CA0558" w:rsidP="00CA0558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4B7D7F28" wp14:editId="12F22821">
            <wp:extent cx="2531660" cy="1968211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36468" cy="19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CA0558" w:rsidRPr="00CA0558" w14:paraId="43BDD013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50B6285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1C33D8C1" w14:textId="3A030DC9" w:rsidR="00CA0558" w:rsidRDefault="00DE1886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-031</w:t>
            </w:r>
          </w:p>
          <w:p w14:paraId="2DF8FAE4" w14:textId="0CB1CDE1" w:rsidR="00DE1886" w:rsidRPr="00CA0558" w:rsidRDefault="00DE1886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</w:p>
        </w:tc>
      </w:tr>
      <w:tr w:rsidR="00CA0558" w:rsidRPr="00CA0558" w14:paraId="6DD4458B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3E43B2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EF1C2" w14:textId="6B7D29FB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DE1886">
              <w:rPr>
                <w:rFonts w:ascii="Calibri" w:eastAsia="Yu Mincho" w:hAnsi="Calibri"/>
                <w:sz w:val="22"/>
                <w:szCs w:val="22"/>
                <w:lang w:eastAsia="ja-JP"/>
              </w:rPr>
              <w:t>31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94D731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554D5" w14:textId="32CE3973" w:rsidR="00CA0558" w:rsidRPr="00CA0558" w:rsidRDefault="0022071A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CA0558" w:rsidRPr="00CA0558" w14:paraId="2C15EFA1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37CE15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E1D4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View repair shop</w:t>
            </w:r>
          </w:p>
        </w:tc>
      </w:tr>
      <w:tr w:rsidR="00CA0558" w:rsidRPr="00CA0558" w14:paraId="02CBBE85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096CE3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25FA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Huynh Thi Khanh Tram</w:t>
            </w:r>
          </w:p>
        </w:tc>
      </w:tr>
      <w:tr w:rsidR="00CA0558" w:rsidRPr="00CA0558" w14:paraId="30D908CF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D58A0A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8D4B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28/06/2021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FA4F5A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0CF9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CA0558" w:rsidRPr="00CA0558" w14:paraId="17B52508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133BA1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087652A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Admin</w:t>
            </w:r>
          </w:p>
          <w:p w14:paraId="3E4EA6A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6A5BBBB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This function allows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admin to view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repair shop.</w:t>
            </w:r>
          </w:p>
          <w:p w14:paraId="5C3D490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36275A7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Admin can 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view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repair shop.</w:t>
            </w:r>
          </w:p>
          <w:p w14:paraId="1EC5BD8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  <w:t>Triggers</w:t>
            </w:r>
            <w:r w:rsidRPr="00CA0558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ab/>
            </w:r>
          </w:p>
          <w:p w14:paraId="2303BB8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When admin clicks the “View” button.</w:t>
            </w:r>
          </w:p>
          <w:p w14:paraId="613E16B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25F9465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Repair shop's account must be activated.</w:t>
            </w:r>
          </w:p>
          <w:p w14:paraId="670B45E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login to the system as admin.</w:t>
            </w:r>
          </w:p>
          <w:p w14:paraId="368481E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have a stable network connection.</w:t>
            </w:r>
          </w:p>
          <w:p w14:paraId="147891D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707F1EB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Success: Admin can disable repair shop.</w:t>
            </w:r>
          </w:p>
          <w:p w14:paraId="57CB701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32"/>
              <w:tblW w:w="0" w:type="auto"/>
              <w:tblLook w:val="04A0" w:firstRow="1" w:lastRow="0" w:firstColumn="1" w:lastColumn="0" w:noHBand="0" w:noVBand="1"/>
            </w:tblPr>
            <w:tblGrid>
              <w:gridCol w:w="1275"/>
              <w:gridCol w:w="3700"/>
              <w:gridCol w:w="3775"/>
            </w:tblGrid>
            <w:tr w:rsidR="00CA0558" w:rsidRPr="00CA0558" w14:paraId="684AAD12" w14:textId="77777777" w:rsidTr="00D11B64">
              <w:tc>
                <w:tcPr>
                  <w:tcW w:w="1315" w:type="dxa"/>
                </w:tcPr>
                <w:p w14:paraId="3297C8A5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03F934D1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0A6BE55C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CA0558" w:rsidRPr="00CA0558" w14:paraId="695C04FA" w14:textId="77777777" w:rsidTr="00D11B64">
              <w:tc>
                <w:tcPr>
                  <w:tcW w:w="1315" w:type="dxa"/>
                </w:tcPr>
                <w:p w14:paraId="13DE83A7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5A6D57A9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Admin clicks the “View” button.</w:t>
                  </w:r>
                </w:p>
                <w:p w14:paraId="2FC8DEDD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481A906A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The screen will display information including:</w:t>
                  </w:r>
                </w:p>
                <w:p w14:paraId="3E22FAF7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-Repair shop name</w:t>
                  </w:r>
                </w:p>
                <w:p w14:paraId="5F02A202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-Repair shop owner name</w:t>
                  </w:r>
                </w:p>
                <w:p w14:paraId="030DFD1F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-Address</w:t>
                  </w:r>
                </w:p>
                <w:p w14:paraId="4AB4524C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-Image</w:t>
                  </w:r>
                </w:p>
                <w:p w14:paraId="02C604C2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-Location</w:t>
                  </w:r>
                </w:p>
                <w:p w14:paraId="01B1341D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-Create date</w:t>
                  </w:r>
                </w:p>
                <w:p w14:paraId="0628E168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-Status</w:t>
                  </w:r>
                </w:p>
              </w:tc>
            </w:tr>
          </w:tbl>
          <w:p w14:paraId="0A37D7D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1B60C1E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69FB907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72E2CF8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023FFF6E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6C36D7D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0F02DB0E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lastRenderedPageBreak/>
              <w:t>View repair shop generalize Manage repair shop.</w:t>
            </w:r>
          </w:p>
          <w:p w14:paraId="7B9A560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6AE2BE8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</w:tc>
      </w:tr>
    </w:tbl>
    <w:p w14:paraId="124C9643" w14:textId="77777777" w:rsidR="00CA0558" w:rsidRDefault="00CA0558" w:rsidP="00CA0558">
      <w:pPr>
        <w:rPr>
          <w:lang w:val="vi-VN"/>
        </w:rPr>
      </w:pPr>
    </w:p>
    <w:p w14:paraId="67CAFF37" w14:textId="289DFE6E" w:rsidR="00CA0558" w:rsidRDefault="00263F7C" w:rsidP="00CA0558">
      <w:pPr>
        <w:pStyle w:val="Heading2"/>
      </w:pPr>
      <w:bookmarkStart w:id="112" w:name="_Toc77158061"/>
      <w:r w:rsidRPr="00263F7C">
        <w:t>Disable repair shop</w:t>
      </w:r>
      <w:bookmarkEnd w:id="112"/>
    </w:p>
    <w:p w14:paraId="50368851" w14:textId="723F0C7A" w:rsidR="00263F7C" w:rsidRDefault="00263F7C" w:rsidP="00263F7C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2C2CA742" wp14:editId="1035926D">
            <wp:extent cx="3623481" cy="134271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5258" cy="134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263F7C" w:rsidRPr="00263F7C" w14:paraId="527AF8BA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2274E206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43D9E5B4" w14:textId="0C8EF0DE" w:rsidR="006377F5" w:rsidRDefault="006377F5" w:rsidP="006377F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-032</w:t>
            </w:r>
          </w:p>
          <w:p w14:paraId="6DD2FE84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263F7C" w:rsidRPr="00263F7C" w14:paraId="033F882B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2A4CB44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6C56D" w14:textId="4B97C02B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6377F5">
              <w:rPr>
                <w:rFonts w:ascii="Calibri" w:eastAsia="Yu Mincho" w:hAnsi="Calibri"/>
                <w:sz w:val="22"/>
                <w:szCs w:val="22"/>
                <w:lang w:eastAsia="ja-JP"/>
              </w:rPr>
              <w:t>32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FA09247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8AA07" w14:textId="7E971EFC" w:rsidR="00263F7C" w:rsidRPr="00263F7C" w:rsidRDefault="0022071A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263F7C" w:rsidRPr="00263F7C" w14:paraId="788F7553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75780E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83ED6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Disable repair shop </w:t>
            </w:r>
          </w:p>
        </w:tc>
      </w:tr>
      <w:tr w:rsidR="00263F7C" w:rsidRPr="00263F7C" w14:paraId="006D85A7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294EC56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B6A66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Huynh Thi Khanh Tram</w:t>
            </w:r>
          </w:p>
        </w:tc>
      </w:tr>
      <w:tr w:rsidR="00263F7C" w:rsidRPr="00263F7C" w14:paraId="2A60AA74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4AD0CCC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09944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28/06/2021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694C304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A4E0A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263F7C" w:rsidRPr="00263F7C" w14:paraId="4F710E17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977EF4B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6923F133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Admin</w:t>
            </w:r>
          </w:p>
          <w:p w14:paraId="22E93361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6764E1C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This function allows</w:t>
            </w:r>
            <w:r w:rsidRPr="00263F7C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admin to disable</w:t>
            </w:r>
            <w:r w:rsidRPr="00263F7C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repair shop.</w:t>
            </w:r>
          </w:p>
          <w:p w14:paraId="2435C14B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3D4530B7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Admin can 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disable</w:t>
            </w:r>
            <w:r w:rsidRPr="00263F7C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repair shop.</w:t>
            </w:r>
          </w:p>
          <w:p w14:paraId="226AA77C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  <w:t>Triggers</w:t>
            </w:r>
            <w:r w:rsidRPr="00263F7C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ab/>
            </w:r>
          </w:p>
          <w:p w14:paraId="70A81311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When admin clicks the “Disable” button.</w:t>
            </w:r>
          </w:p>
          <w:p w14:paraId="7AF056E7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lastRenderedPageBreak/>
              <w:t>Preconditions:</w:t>
            </w:r>
          </w:p>
          <w:p w14:paraId="7142D320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Admin must view repair shop first.</w:t>
            </w:r>
          </w:p>
          <w:p w14:paraId="2BAA7287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login to the system as admin.</w:t>
            </w:r>
          </w:p>
          <w:p w14:paraId="44F88148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have a stable network connection.</w:t>
            </w:r>
          </w:p>
          <w:p w14:paraId="0C8471A3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500842D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Success: Repair shop will be disabled.</w:t>
            </w:r>
          </w:p>
          <w:p w14:paraId="67F84C80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33"/>
              <w:tblW w:w="0" w:type="auto"/>
              <w:tblLook w:val="04A0" w:firstRow="1" w:lastRow="0" w:firstColumn="1" w:lastColumn="0" w:noHBand="0" w:noVBand="1"/>
            </w:tblPr>
            <w:tblGrid>
              <w:gridCol w:w="1275"/>
              <w:gridCol w:w="3710"/>
              <w:gridCol w:w="3765"/>
            </w:tblGrid>
            <w:tr w:rsidR="00263F7C" w:rsidRPr="00263F7C" w14:paraId="366FF17C" w14:textId="77777777" w:rsidTr="00D11B64">
              <w:tc>
                <w:tcPr>
                  <w:tcW w:w="1315" w:type="dxa"/>
                </w:tcPr>
                <w:p w14:paraId="3B9BBF04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60FBC13C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35311142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63F7C" w:rsidRPr="00263F7C" w14:paraId="46EF34CF" w14:textId="77777777" w:rsidTr="00D11B64">
              <w:tc>
                <w:tcPr>
                  <w:tcW w:w="1315" w:type="dxa"/>
                </w:tcPr>
                <w:p w14:paraId="7F8FFA16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517A083D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Admin clicks the “Disable” button.</w:t>
                  </w:r>
                </w:p>
                <w:p w14:paraId="519AFBE1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41BDB9E9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- Update the repair shop's status to inactive in the database.</w:t>
                  </w:r>
                </w:p>
                <w:p w14:paraId="2691EAF3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-The system will display the message: "Repair shop is disabled."</w:t>
                  </w:r>
                </w:p>
              </w:tc>
            </w:tr>
          </w:tbl>
          <w:p w14:paraId="61C9BC71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134F33B0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607EAB58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768048F3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327B8764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4805DD9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24120681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Disable repair shop extend View repair shop.</w:t>
            </w:r>
          </w:p>
          <w:p w14:paraId="62903BE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52562FB5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</w:tc>
      </w:tr>
    </w:tbl>
    <w:p w14:paraId="77CE9CF4" w14:textId="3F36724E" w:rsidR="00263F7C" w:rsidRDefault="00263F7C" w:rsidP="00263F7C">
      <w:pPr>
        <w:rPr>
          <w:lang w:val="vi-VN"/>
        </w:rPr>
      </w:pPr>
    </w:p>
    <w:p w14:paraId="26CBEE08" w14:textId="1B2A0811" w:rsidR="00263F7C" w:rsidRDefault="00263F7C" w:rsidP="00263F7C">
      <w:pPr>
        <w:pStyle w:val="Heading2"/>
      </w:pPr>
      <w:bookmarkStart w:id="113" w:name="_Toc77158062"/>
      <w:r w:rsidRPr="00263F7C">
        <w:t>Get the list staff’s feedbacks</w:t>
      </w:r>
      <w:bookmarkEnd w:id="113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263F7C" w:rsidRPr="00263F7C" w14:paraId="0C18EE07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43E84EB7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15C263D3" w14:textId="7534BF08" w:rsidR="00DD1E75" w:rsidRDefault="00DD1E75" w:rsidP="00DD1E7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-033</w:t>
            </w:r>
          </w:p>
          <w:p w14:paraId="7805A85D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263F7C" w:rsidRPr="00263F7C" w14:paraId="21B1225B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37027EF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8C7CD" w14:textId="17A3B4ED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DD1E75">
              <w:rPr>
                <w:rFonts w:ascii="Calibri" w:eastAsia="Yu Mincho" w:hAnsi="Calibri"/>
                <w:sz w:val="22"/>
                <w:szCs w:val="22"/>
                <w:lang w:eastAsia="ja-JP"/>
              </w:rPr>
              <w:t>33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BD5E45A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64BA7" w14:textId="2C4D1D2C" w:rsidR="00263F7C" w:rsidRPr="00263F7C" w:rsidRDefault="0022071A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263F7C" w:rsidRPr="00263F7C" w14:paraId="6CBA50D8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37FCAFC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AFBC9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Get the list staff’s feedbacks</w:t>
            </w:r>
          </w:p>
        </w:tc>
      </w:tr>
      <w:tr w:rsidR="00263F7C" w:rsidRPr="00263F7C" w14:paraId="77E6F576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2BC4E01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9469E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Huynh Thi Khanh Tram</w:t>
            </w:r>
          </w:p>
        </w:tc>
      </w:tr>
      <w:tr w:rsidR="00263F7C" w:rsidRPr="00263F7C" w14:paraId="71842D28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2639671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F6083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28/06/2021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4767E59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9E070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263F7C" w:rsidRPr="00263F7C" w14:paraId="77F41E9F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6C55D20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0C928FBC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Admin</w:t>
            </w:r>
          </w:p>
          <w:p w14:paraId="6DA0E38E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5046AAA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This function allows</w:t>
            </w:r>
            <w:r w:rsidRPr="00263F7C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admin to get the list staff’s feedbacks.</w:t>
            </w:r>
          </w:p>
          <w:p w14:paraId="420CDFFE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02F9F6A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Admin can 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get the list staff’s feedbacks.</w:t>
            </w:r>
          </w:p>
          <w:p w14:paraId="4A7752C8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  <w:t>Triggers</w:t>
            </w:r>
            <w:r w:rsidRPr="00263F7C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ab/>
            </w:r>
          </w:p>
          <w:p w14:paraId="5EAFA9C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141065ED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5422DE88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login to the system as admin.</w:t>
            </w:r>
          </w:p>
          <w:p w14:paraId="58BFF267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have a stable network connection.</w:t>
            </w:r>
          </w:p>
          <w:p w14:paraId="56C341F1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1BC5A34E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Success</w:t>
            </w:r>
            <w:r w:rsidRPr="00263F7C">
              <w:rPr>
                <w:rFonts w:ascii="Calibri" w:eastAsia="Yu Mincho" w:hAnsi="Calibri"/>
                <w:bCs/>
                <w:sz w:val="22"/>
                <w:szCs w:val="22"/>
                <w:lang w:val="vi-VN" w:eastAsia="ja-JP"/>
              </w:rPr>
              <w:t>:</w:t>
            </w: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 Admin can view staff's feedbacks.</w:t>
            </w:r>
          </w:p>
          <w:p w14:paraId="08169845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34"/>
              <w:tblW w:w="0" w:type="auto"/>
              <w:tblLook w:val="04A0" w:firstRow="1" w:lastRow="0" w:firstColumn="1" w:lastColumn="0" w:noHBand="0" w:noVBand="1"/>
            </w:tblPr>
            <w:tblGrid>
              <w:gridCol w:w="1277"/>
              <w:gridCol w:w="3702"/>
              <w:gridCol w:w="3771"/>
            </w:tblGrid>
            <w:tr w:rsidR="00263F7C" w:rsidRPr="00263F7C" w14:paraId="33B5C7F7" w14:textId="77777777" w:rsidTr="00D11B64">
              <w:tc>
                <w:tcPr>
                  <w:tcW w:w="1315" w:type="dxa"/>
                </w:tcPr>
                <w:p w14:paraId="65DC33A1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4BB599E7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10DE1AC6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63F7C" w:rsidRPr="00263F7C" w14:paraId="5CDB1C1C" w14:textId="77777777" w:rsidTr="00D11B64">
              <w:tc>
                <w:tcPr>
                  <w:tcW w:w="1315" w:type="dxa"/>
                </w:tcPr>
                <w:p w14:paraId="5FC524BF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291FA14F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3D7C1915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The system will send all staff's feedbacks to the admin.</w:t>
                  </w:r>
                </w:p>
              </w:tc>
            </w:tr>
          </w:tbl>
          <w:p w14:paraId="5CD24413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098A67F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1DC256A1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43821C4E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7184B08D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0A7617B9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6F78C97A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07D65325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444075CD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</w:tc>
      </w:tr>
    </w:tbl>
    <w:p w14:paraId="36843A9C" w14:textId="6B47C234" w:rsidR="00263F7C" w:rsidRDefault="00263F7C" w:rsidP="00263F7C">
      <w:pPr>
        <w:rPr>
          <w:lang w:val="vi-VN"/>
        </w:rPr>
      </w:pPr>
    </w:p>
    <w:p w14:paraId="3AF23C41" w14:textId="5D586701" w:rsidR="00263F7C" w:rsidRDefault="00263F7C" w:rsidP="00263F7C">
      <w:pPr>
        <w:pStyle w:val="Heading2"/>
      </w:pPr>
      <w:bookmarkStart w:id="114" w:name="_Toc77158063"/>
      <w:r w:rsidRPr="00263F7C">
        <w:lastRenderedPageBreak/>
        <w:t>View staff’s feedbacks</w:t>
      </w:r>
      <w:bookmarkEnd w:id="114"/>
    </w:p>
    <w:p w14:paraId="23746D87" w14:textId="39BD0220" w:rsidR="00263F7C" w:rsidRDefault="00263F7C" w:rsidP="00263F7C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049A5E1F" wp14:editId="57823877">
            <wp:extent cx="2784143" cy="2318868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7800" cy="232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263F7C" w:rsidRPr="00263F7C" w14:paraId="11D3E608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6667680C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27CE32EC" w14:textId="76AA64B9" w:rsidR="002E78DA" w:rsidRDefault="002E78DA" w:rsidP="002E78DA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-034</w:t>
            </w:r>
          </w:p>
          <w:p w14:paraId="77EE738D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263F7C" w:rsidRPr="00263F7C" w14:paraId="1E28A848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92C737D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726D4" w14:textId="7326AB1E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2E78DA">
              <w:rPr>
                <w:rFonts w:ascii="Calibri" w:eastAsia="Yu Mincho" w:hAnsi="Calibri"/>
                <w:sz w:val="22"/>
                <w:szCs w:val="22"/>
                <w:lang w:eastAsia="ja-JP"/>
              </w:rPr>
              <w:t>34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F795121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A4F15" w14:textId="35FF1BC0" w:rsidR="00263F7C" w:rsidRPr="00263F7C" w:rsidRDefault="0022071A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263F7C" w:rsidRPr="00263F7C" w14:paraId="30C3DC5E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8CC88DB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B03F6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View staff’s feedbacks</w:t>
            </w:r>
          </w:p>
        </w:tc>
      </w:tr>
      <w:tr w:rsidR="00263F7C" w:rsidRPr="00263F7C" w14:paraId="241FE0F6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4E9E07B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5C2D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Huynh Thi Khanh Tram</w:t>
            </w:r>
          </w:p>
        </w:tc>
      </w:tr>
      <w:tr w:rsidR="00263F7C" w:rsidRPr="00263F7C" w14:paraId="6DCFAAEA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605FBC8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90D4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28/06/2021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09E8281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16D6C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263F7C" w:rsidRPr="00263F7C" w14:paraId="23855241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2DCB550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7824A3E3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Admin</w:t>
            </w:r>
          </w:p>
          <w:p w14:paraId="30B035E6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73108AE6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This function allows</w:t>
            </w:r>
            <w:r w:rsidRPr="00263F7C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admin to view staff’s feedbacks.</w:t>
            </w:r>
          </w:p>
          <w:p w14:paraId="5CAD8B4B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08C5B243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Admin can view staff’s feedbacks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.</w:t>
            </w:r>
          </w:p>
          <w:p w14:paraId="23546B0A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  <w:t>Triggers</w:t>
            </w:r>
            <w:r w:rsidRPr="00263F7C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ab/>
            </w:r>
          </w:p>
          <w:p w14:paraId="789B2909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When admin clicks</w:t>
            </w:r>
            <w:r w:rsidRPr="00263F7C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“View feedback” button.</w:t>
            </w:r>
          </w:p>
          <w:p w14:paraId="73822644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63030366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login to the system as admin.</w:t>
            </w:r>
          </w:p>
          <w:p w14:paraId="05A65446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lastRenderedPageBreak/>
              <w:t>The user must have a stable network connection.</w:t>
            </w:r>
          </w:p>
          <w:p w14:paraId="58FBAA57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49C2AC30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Success</w:t>
            </w:r>
            <w:r w:rsidRPr="00263F7C">
              <w:rPr>
                <w:rFonts w:ascii="Calibri" w:eastAsia="Yu Mincho" w:hAnsi="Calibri"/>
                <w:bCs/>
                <w:sz w:val="22"/>
                <w:szCs w:val="22"/>
                <w:lang w:val="vi-VN" w:eastAsia="ja-JP"/>
              </w:rPr>
              <w:t>:</w:t>
            </w: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 Admin can view customer in that feedback.</w:t>
            </w:r>
          </w:p>
          <w:p w14:paraId="4C548C7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35"/>
              <w:tblW w:w="0" w:type="auto"/>
              <w:tblLook w:val="04A0" w:firstRow="1" w:lastRow="0" w:firstColumn="1" w:lastColumn="0" w:noHBand="0" w:noVBand="1"/>
            </w:tblPr>
            <w:tblGrid>
              <w:gridCol w:w="1273"/>
              <w:gridCol w:w="3708"/>
              <w:gridCol w:w="3769"/>
            </w:tblGrid>
            <w:tr w:rsidR="00263F7C" w:rsidRPr="00263F7C" w14:paraId="717E5D1F" w14:textId="77777777" w:rsidTr="00D11B64">
              <w:tc>
                <w:tcPr>
                  <w:tcW w:w="1315" w:type="dxa"/>
                </w:tcPr>
                <w:p w14:paraId="629CD78A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3605B914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1499F5FB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63F7C" w:rsidRPr="00263F7C" w14:paraId="1E9001F3" w14:textId="77777777" w:rsidTr="00D11B64">
              <w:tc>
                <w:tcPr>
                  <w:tcW w:w="1315" w:type="dxa"/>
                </w:tcPr>
                <w:p w14:paraId="17C75E48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5678B8E9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Admin clicks</w:t>
                  </w:r>
                  <w:r w:rsidRPr="00263F7C">
                    <w:rPr>
                      <w:sz w:val="22"/>
                      <w:szCs w:val="22"/>
                      <w:lang w:val="vi-VN"/>
                    </w:rPr>
                    <w:t xml:space="preserve"> the</w:t>
                  </w:r>
                  <w:r w:rsidRPr="00263F7C">
                    <w:rPr>
                      <w:sz w:val="22"/>
                      <w:szCs w:val="22"/>
                    </w:rPr>
                    <w:t xml:space="preserve"> “View feedback” button.</w:t>
                  </w:r>
                </w:p>
                <w:p w14:paraId="705AAACB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61571A04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The screen will display</w:t>
                  </w:r>
                  <w:r w:rsidRPr="00263F7C">
                    <w:rPr>
                      <w:sz w:val="22"/>
                      <w:szCs w:val="22"/>
                      <w:lang w:val="vi-VN"/>
                    </w:rPr>
                    <w:t xml:space="preserve"> information about</w:t>
                  </w:r>
                  <w:r w:rsidRPr="00263F7C">
                    <w:rPr>
                      <w:sz w:val="22"/>
                      <w:szCs w:val="22"/>
                    </w:rPr>
                    <w:t xml:space="preserve"> a list of staff's feedbacks including:</w:t>
                  </w:r>
                </w:p>
                <w:p w14:paraId="658DF76C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-Staff name</w:t>
                  </w:r>
                </w:p>
                <w:p w14:paraId="1259E0A0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-Customer name</w:t>
                  </w:r>
                </w:p>
                <w:p w14:paraId="1D0B0D4E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-Description</w:t>
                  </w:r>
                </w:p>
                <w:p w14:paraId="4C0A1F22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-Image</w:t>
                  </w:r>
                </w:p>
                <w:p w14:paraId="3B59453A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263F7C">
                    <w:rPr>
                      <w:sz w:val="22"/>
                      <w:szCs w:val="22"/>
                      <w:lang w:val="vi-VN"/>
                    </w:rPr>
                    <w:t>+View customer: button</w:t>
                  </w:r>
                </w:p>
                <w:p w14:paraId="6AC18ECB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263F7C">
                    <w:rPr>
                      <w:sz w:val="22"/>
                      <w:szCs w:val="22"/>
                      <w:lang w:val="vi-VN"/>
                    </w:rPr>
                    <w:t>[Exception 1]</w:t>
                  </w:r>
                </w:p>
              </w:tc>
            </w:tr>
          </w:tbl>
          <w:p w14:paraId="15A798F4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59A37BAA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6FCC1D58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</w:t>
            </w:r>
            <w:r w:rsidRPr="00263F7C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/A</w:t>
            </w:r>
          </w:p>
          <w:p w14:paraId="048EAB17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tbl>
            <w:tblPr>
              <w:tblStyle w:val="TableGrid35"/>
              <w:tblW w:w="0" w:type="auto"/>
              <w:tblLook w:val="04A0" w:firstRow="1" w:lastRow="0" w:firstColumn="1" w:lastColumn="0" w:noHBand="0" w:noVBand="1"/>
            </w:tblPr>
            <w:tblGrid>
              <w:gridCol w:w="1275"/>
              <w:gridCol w:w="3710"/>
              <w:gridCol w:w="3765"/>
            </w:tblGrid>
            <w:tr w:rsidR="00263F7C" w:rsidRPr="00263F7C" w14:paraId="460E1631" w14:textId="77777777" w:rsidTr="00D11B64">
              <w:tc>
                <w:tcPr>
                  <w:tcW w:w="1315" w:type="dxa"/>
                </w:tcPr>
                <w:p w14:paraId="7046370B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50BA88D9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1F20BD62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63F7C" w:rsidRPr="00263F7C" w14:paraId="00C11BE5" w14:textId="77777777" w:rsidTr="00D11B64">
              <w:tc>
                <w:tcPr>
                  <w:tcW w:w="1315" w:type="dxa"/>
                </w:tcPr>
                <w:p w14:paraId="25763B7B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43D4A3D1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Admin clicks “View feedback” button.</w:t>
                  </w:r>
                </w:p>
                <w:p w14:paraId="4F9D635D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63F9C9D7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The system will display the message: "Empty!!!" when there is no staff's feedback to display.</w:t>
                  </w:r>
                </w:p>
              </w:tc>
            </w:tr>
          </w:tbl>
          <w:p w14:paraId="0B57CB0E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421587AB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4F027736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View staff’s feedbacks extend Get the list staff’s feedbacks.</w:t>
            </w:r>
          </w:p>
          <w:p w14:paraId="2CA42ABC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31083927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</w:tc>
      </w:tr>
    </w:tbl>
    <w:p w14:paraId="230757C0" w14:textId="77777777" w:rsidR="00263F7C" w:rsidRPr="00263F7C" w:rsidRDefault="00263F7C" w:rsidP="00263F7C">
      <w:pPr>
        <w:rPr>
          <w:lang w:val="vi-VN"/>
        </w:rPr>
      </w:pPr>
    </w:p>
    <w:p w14:paraId="0EA9BF29" w14:textId="07570FCD" w:rsidR="00263F7C" w:rsidRDefault="00263F7C" w:rsidP="00263F7C">
      <w:pPr>
        <w:pStyle w:val="Heading2"/>
      </w:pPr>
      <w:bookmarkStart w:id="115" w:name="_Toc77158064"/>
      <w:r w:rsidRPr="00263F7C">
        <w:lastRenderedPageBreak/>
        <w:t>View customer</w:t>
      </w:r>
      <w:bookmarkEnd w:id="115"/>
    </w:p>
    <w:p w14:paraId="2D550679" w14:textId="12B50704" w:rsidR="00263F7C" w:rsidRDefault="00263F7C" w:rsidP="00263F7C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5918D8BF" wp14:editId="28E5CB4D">
            <wp:extent cx="5715000" cy="1386620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8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263F7C" w:rsidRPr="00263F7C" w14:paraId="6AA6E672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6A510F46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0B3D22D3" w14:textId="0073C4AC" w:rsidR="00A05D64" w:rsidRDefault="00A05D64" w:rsidP="00A05D6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-035</w:t>
            </w:r>
          </w:p>
          <w:p w14:paraId="6E0255EA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263F7C" w:rsidRPr="00263F7C" w14:paraId="310B5F4C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FE387BF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B662D" w14:textId="34F449A8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A05D64">
              <w:rPr>
                <w:rFonts w:ascii="Calibri" w:eastAsia="Yu Mincho" w:hAnsi="Calibri"/>
                <w:sz w:val="22"/>
                <w:szCs w:val="22"/>
                <w:lang w:eastAsia="ja-JP"/>
              </w:rPr>
              <w:t>35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9EBCA9A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85255" w14:textId="37BC9EF2" w:rsidR="00263F7C" w:rsidRPr="00263F7C" w:rsidRDefault="0022071A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263F7C" w:rsidRPr="00263F7C" w14:paraId="47F3EB57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C53A6FA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9796B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View customer</w:t>
            </w:r>
          </w:p>
        </w:tc>
      </w:tr>
      <w:tr w:rsidR="00263F7C" w:rsidRPr="00263F7C" w14:paraId="7192B75A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39850E7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4A821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Huynh Thi Khanh Tram</w:t>
            </w:r>
          </w:p>
        </w:tc>
      </w:tr>
      <w:tr w:rsidR="00263F7C" w:rsidRPr="00263F7C" w14:paraId="32BF103B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490EED5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73406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28/06/2021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603B16E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AAE57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263F7C" w:rsidRPr="00263F7C" w14:paraId="03FDFAF1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6DE6BFE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7DE1D0D4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Admin</w:t>
            </w:r>
          </w:p>
          <w:p w14:paraId="5B1541E3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598D7875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This function allows</w:t>
            </w:r>
            <w:r w:rsidRPr="00263F7C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admin to view</w:t>
            </w:r>
            <w:r w:rsidRPr="00263F7C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customer.</w:t>
            </w:r>
          </w:p>
          <w:p w14:paraId="2352F5ED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40B13B45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Admin can view</w:t>
            </w:r>
            <w:r w:rsidRPr="00263F7C">
              <w:rPr>
                <w:rFonts w:ascii="Calibri" w:eastAsia="Yu Mincho" w:hAnsi="Calibri"/>
                <w:bCs/>
                <w:sz w:val="22"/>
                <w:szCs w:val="22"/>
                <w:lang w:val="vi-VN" w:eastAsia="ja-JP"/>
              </w:rPr>
              <w:t xml:space="preserve"> the</w:t>
            </w: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 customer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.</w:t>
            </w:r>
          </w:p>
          <w:p w14:paraId="6A3BAC6B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  <w:t>Triggers</w:t>
            </w:r>
            <w:r w:rsidRPr="00263F7C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ab/>
            </w:r>
          </w:p>
          <w:p w14:paraId="0E52635C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When admin click the</w:t>
            </w:r>
            <w:r w:rsidRPr="00263F7C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“View customer” button.</w:t>
            </w:r>
          </w:p>
          <w:p w14:paraId="09BA75C6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5144ECFE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login to the system as admin.</w:t>
            </w:r>
          </w:p>
          <w:p w14:paraId="5C44B1BA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Admin must view staff’s feedbacks first.</w:t>
            </w:r>
          </w:p>
          <w:p w14:paraId="52630429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have a stable network connection.</w:t>
            </w:r>
          </w:p>
          <w:p w14:paraId="3BA37FB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0A66B199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lastRenderedPageBreak/>
              <w:t>Success</w:t>
            </w:r>
            <w:r w:rsidRPr="00263F7C">
              <w:rPr>
                <w:rFonts w:ascii="Calibri" w:eastAsia="Yu Mincho" w:hAnsi="Calibri"/>
                <w:bCs/>
                <w:sz w:val="22"/>
                <w:szCs w:val="22"/>
                <w:lang w:val="vi-VN" w:eastAsia="ja-JP"/>
              </w:rPr>
              <w:t>:</w:t>
            </w: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 Admin can disable customer.</w:t>
            </w:r>
          </w:p>
          <w:p w14:paraId="20B7FD9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36"/>
              <w:tblW w:w="0" w:type="auto"/>
              <w:tblLook w:val="04A0" w:firstRow="1" w:lastRow="0" w:firstColumn="1" w:lastColumn="0" w:noHBand="0" w:noVBand="1"/>
            </w:tblPr>
            <w:tblGrid>
              <w:gridCol w:w="1273"/>
              <w:gridCol w:w="3709"/>
              <w:gridCol w:w="3768"/>
            </w:tblGrid>
            <w:tr w:rsidR="00263F7C" w:rsidRPr="00263F7C" w14:paraId="64B3D753" w14:textId="77777777" w:rsidTr="00D11B64">
              <w:tc>
                <w:tcPr>
                  <w:tcW w:w="1315" w:type="dxa"/>
                </w:tcPr>
                <w:p w14:paraId="4D878C5A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64202904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40D273DE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63F7C" w:rsidRPr="00263F7C" w14:paraId="6A3C6775" w14:textId="77777777" w:rsidTr="00D11B64">
              <w:tc>
                <w:tcPr>
                  <w:tcW w:w="1315" w:type="dxa"/>
                </w:tcPr>
                <w:p w14:paraId="62587686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76C7D7AE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Admin clicks</w:t>
                  </w:r>
                  <w:r w:rsidRPr="00263F7C">
                    <w:rPr>
                      <w:sz w:val="22"/>
                      <w:szCs w:val="22"/>
                      <w:lang w:val="vi-VN"/>
                    </w:rPr>
                    <w:t xml:space="preserve"> the</w:t>
                  </w:r>
                  <w:r w:rsidRPr="00263F7C">
                    <w:rPr>
                      <w:sz w:val="22"/>
                      <w:szCs w:val="22"/>
                    </w:rPr>
                    <w:t xml:space="preserve"> “View customer” button.</w:t>
                  </w:r>
                </w:p>
                <w:p w14:paraId="6BAA28B7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79E8F415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The screen will display customer information including:</w:t>
                  </w:r>
                </w:p>
                <w:p w14:paraId="78E8B05A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-Customer name</w:t>
                  </w:r>
                </w:p>
                <w:p w14:paraId="11C26E1A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-Image</w:t>
                  </w:r>
                </w:p>
                <w:p w14:paraId="6B06833B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-Address</w:t>
                  </w:r>
                </w:p>
                <w:p w14:paraId="73E55994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-Email</w:t>
                  </w:r>
                </w:p>
                <w:p w14:paraId="40AA7961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-Phone number</w:t>
                  </w:r>
                </w:p>
                <w:p w14:paraId="66FF4664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263F7C">
                    <w:rPr>
                      <w:sz w:val="22"/>
                      <w:szCs w:val="22"/>
                      <w:lang w:val="vi-VN"/>
                    </w:rPr>
                    <w:t>+Disable: button</w:t>
                  </w:r>
                </w:p>
              </w:tc>
            </w:tr>
          </w:tbl>
          <w:p w14:paraId="2A59DA6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541BA423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4374B7F1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6FC18199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6D95BDBF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</w:t>
            </w:r>
            <w:r w:rsidRPr="00263F7C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/A</w:t>
            </w:r>
          </w:p>
          <w:p w14:paraId="249D2945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3C4510A9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View customer extend View staff’s feedbacks.</w:t>
            </w:r>
          </w:p>
          <w:p w14:paraId="409D000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621613AF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</w:tc>
      </w:tr>
    </w:tbl>
    <w:p w14:paraId="45DAE737" w14:textId="77777777" w:rsidR="00263F7C" w:rsidRDefault="00263F7C" w:rsidP="00263F7C">
      <w:pPr>
        <w:rPr>
          <w:lang w:val="vi-VN"/>
        </w:rPr>
      </w:pPr>
    </w:p>
    <w:p w14:paraId="7621CCA7" w14:textId="7F46B602" w:rsidR="00263F7C" w:rsidRDefault="00263F7C" w:rsidP="00263F7C">
      <w:pPr>
        <w:pStyle w:val="Heading2"/>
      </w:pPr>
      <w:bookmarkStart w:id="116" w:name="_Toc77158065"/>
      <w:r w:rsidRPr="00263F7C">
        <w:t>Disable customer</w:t>
      </w:r>
      <w:bookmarkEnd w:id="116"/>
    </w:p>
    <w:p w14:paraId="32207FE2" w14:textId="3A4ECBC1" w:rsidR="00263F7C" w:rsidRDefault="00263F7C" w:rsidP="00263F7C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37E5CC73" wp14:editId="505DD204">
            <wp:extent cx="5139086" cy="1289713"/>
            <wp:effectExtent l="0" t="0" r="444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76172" cy="129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263F7C" w:rsidRPr="00263F7C" w14:paraId="3E094D22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705B3F4D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782FB5B2" w14:textId="6A4237BB" w:rsidR="00A66D97" w:rsidRDefault="00A66D97" w:rsidP="00A66D97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-036</w:t>
            </w:r>
          </w:p>
          <w:p w14:paraId="2E564106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263F7C" w:rsidRPr="00263F7C" w14:paraId="360D5678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5E0F5E9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695FB" w14:textId="6A9E52BD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A66D97">
              <w:rPr>
                <w:rFonts w:ascii="Calibri" w:eastAsia="Yu Mincho" w:hAnsi="Calibri"/>
                <w:sz w:val="22"/>
                <w:szCs w:val="22"/>
                <w:lang w:eastAsia="ja-JP"/>
              </w:rPr>
              <w:t>36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8F489B7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3E88E" w14:textId="2F613A05" w:rsidR="00263F7C" w:rsidRPr="00263F7C" w:rsidRDefault="0022071A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263F7C" w:rsidRPr="00263F7C" w14:paraId="1D392F6E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8BB0CFD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E261D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Disable customer</w:t>
            </w:r>
          </w:p>
        </w:tc>
      </w:tr>
      <w:tr w:rsidR="00263F7C" w:rsidRPr="00263F7C" w14:paraId="453066B4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5DD6368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B5B76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Huynh Thi Khanh Tram</w:t>
            </w:r>
          </w:p>
        </w:tc>
      </w:tr>
      <w:tr w:rsidR="00263F7C" w:rsidRPr="00263F7C" w14:paraId="25CED0A7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CE0E101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4C67F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28/06/2021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FDFB59A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6A905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263F7C" w:rsidRPr="00263F7C" w14:paraId="7A0ECA81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A27541D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21D28DEA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Admin</w:t>
            </w:r>
          </w:p>
          <w:p w14:paraId="259B186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4A03414A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This function allows</w:t>
            </w:r>
            <w:r w:rsidRPr="00263F7C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admin to disable</w:t>
            </w:r>
            <w:r w:rsidRPr="00263F7C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customer.</w:t>
            </w:r>
          </w:p>
          <w:p w14:paraId="79EC9DFA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057587D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Admin can disable</w:t>
            </w:r>
            <w:r w:rsidRPr="00263F7C">
              <w:rPr>
                <w:rFonts w:ascii="Calibri" w:eastAsia="Yu Mincho" w:hAnsi="Calibri"/>
                <w:bCs/>
                <w:sz w:val="22"/>
                <w:szCs w:val="22"/>
                <w:lang w:val="vi-VN" w:eastAsia="ja-JP"/>
              </w:rPr>
              <w:t xml:space="preserve"> the</w:t>
            </w: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 customer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.</w:t>
            </w:r>
          </w:p>
          <w:p w14:paraId="08E82A7B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  <w:t>Triggers</w:t>
            </w:r>
            <w:r w:rsidRPr="00263F7C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ab/>
            </w:r>
          </w:p>
          <w:p w14:paraId="4DB26415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When admin clicks</w:t>
            </w:r>
            <w:r w:rsidRPr="00263F7C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“Disable” button.</w:t>
            </w:r>
          </w:p>
          <w:p w14:paraId="4FB66AB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24280C2D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login to the system as admin.</w:t>
            </w:r>
          </w:p>
          <w:p w14:paraId="2F67E833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Admin must view staff’s feedbacks and view customer first.</w:t>
            </w:r>
          </w:p>
          <w:p w14:paraId="4043BBCD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have a stable network connection.</w:t>
            </w:r>
          </w:p>
          <w:p w14:paraId="0188880F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6DD86018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Success</w:t>
            </w:r>
            <w:r w:rsidRPr="00263F7C">
              <w:rPr>
                <w:rFonts w:ascii="Calibri" w:eastAsia="Yu Mincho" w:hAnsi="Calibri"/>
                <w:bCs/>
                <w:sz w:val="22"/>
                <w:szCs w:val="22"/>
                <w:lang w:val="vi-VN" w:eastAsia="ja-JP"/>
              </w:rPr>
              <w:t>:</w:t>
            </w: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 That customer's account will be disabled.</w:t>
            </w:r>
          </w:p>
          <w:p w14:paraId="20EB5ED9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37"/>
              <w:tblW w:w="0" w:type="auto"/>
              <w:tblLook w:val="04A0" w:firstRow="1" w:lastRow="0" w:firstColumn="1" w:lastColumn="0" w:noHBand="0" w:noVBand="1"/>
            </w:tblPr>
            <w:tblGrid>
              <w:gridCol w:w="1274"/>
              <w:gridCol w:w="3706"/>
              <w:gridCol w:w="3770"/>
            </w:tblGrid>
            <w:tr w:rsidR="00263F7C" w:rsidRPr="00263F7C" w14:paraId="6E48D200" w14:textId="77777777" w:rsidTr="00D11B64">
              <w:tc>
                <w:tcPr>
                  <w:tcW w:w="1315" w:type="dxa"/>
                </w:tcPr>
                <w:p w14:paraId="00A28008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7516542C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74A80EB3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63F7C" w:rsidRPr="00263F7C" w14:paraId="254B799B" w14:textId="77777777" w:rsidTr="00D11B64">
              <w:tc>
                <w:tcPr>
                  <w:tcW w:w="1315" w:type="dxa"/>
                </w:tcPr>
                <w:p w14:paraId="7AAD3645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6207E109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Admin clicks the</w:t>
                  </w:r>
                  <w:r w:rsidRPr="00263F7C">
                    <w:rPr>
                      <w:sz w:val="22"/>
                      <w:szCs w:val="22"/>
                      <w:lang w:val="vi-VN"/>
                    </w:rPr>
                    <w:t xml:space="preserve"> </w:t>
                  </w:r>
                  <w:r w:rsidRPr="00263F7C">
                    <w:rPr>
                      <w:sz w:val="22"/>
                      <w:szCs w:val="22"/>
                    </w:rPr>
                    <w:t>“Disable” button.</w:t>
                  </w:r>
                </w:p>
                <w:p w14:paraId="63510CBB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37624271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- Update the</w:t>
                  </w:r>
                  <w:r w:rsidRPr="00263F7C">
                    <w:rPr>
                      <w:sz w:val="22"/>
                      <w:szCs w:val="22"/>
                      <w:lang w:val="vi-VN"/>
                    </w:rPr>
                    <w:t xml:space="preserve"> customer</w:t>
                  </w:r>
                  <w:r w:rsidRPr="00263F7C">
                    <w:rPr>
                      <w:sz w:val="22"/>
                      <w:szCs w:val="22"/>
                    </w:rPr>
                    <w:t>'s status to inactive in the database.</w:t>
                  </w:r>
                </w:p>
                <w:p w14:paraId="4F9BC117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  <w:lang w:val="vi-VN"/>
                    </w:rPr>
                    <w:t>-</w:t>
                  </w:r>
                  <w:r w:rsidRPr="00263F7C">
                    <w:rPr>
                      <w:sz w:val="22"/>
                      <w:szCs w:val="22"/>
                    </w:rPr>
                    <w:t>The system will display the message: "Customer has been successfully disabled."</w:t>
                  </w:r>
                </w:p>
              </w:tc>
            </w:tr>
          </w:tbl>
          <w:p w14:paraId="5B84F883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173EA531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5953F5FB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05108C55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66E44CCD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lastRenderedPageBreak/>
              <w:t>N</w:t>
            </w:r>
            <w:r w:rsidRPr="00263F7C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/A</w:t>
            </w:r>
          </w:p>
          <w:p w14:paraId="5F634FF4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7FFF2AAA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Disable customer extend View customer.</w:t>
            </w:r>
          </w:p>
          <w:p w14:paraId="7B14B297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64144E5A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</w:tc>
      </w:tr>
    </w:tbl>
    <w:p w14:paraId="7BEB7EF4" w14:textId="77777777" w:rsidR="00263F7C" w:rsidRPr="00263F7C" w:rsidRDefault="00263F7C" w:rsidP="00263F7C">
      <w:pPr>
        <w:rPr>
          <w:lang w:val="vi-VN"/>
        </w:rPr>
      </w:pPr>
    </w:p>
    <w:p w14:paraId="4B72F9AC" w14:textId="159D62C7" w:rsidR="00263F7C" w:rsidRDefault="006B1811" w:rsidP="00263F7C">
      <w:pPr>
        <w:pStyle w:val="Heading2"/>
      </w:pPr>
      <w:r>
        <w:t>Register an account</w:t>
      </w:r>
    </w:p>
    <w:p w14:paraId="5E734DB6" w14:textId="77777777" w:rsidR="00E3743A" w:rsidRDefault="00542C1A" w:rsidP="00542C1A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37B72355" wp14:editId="7DC02450">
            <wp:extent cx="4524233" cy="9158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52757" cy="92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A1A1" w14:textId="6F7B0B74" w:rsidR="00542C1A" w:rsidRDefault="00542C1A" w:rsidP="00542C1A">
      <w:pPr>
        <w:rPr>
          <w:lang w:val="vi-VN"/>
        </w:rPr>
      </w:pPr>
    </w:p>
    <w:tbl>
      <w:tblPr>
        <w:tblpPr w:leftFromText="187" w:rightFromText="187" w:horzAnchor="margin" w:tblpXSpec="center" w:tblpY="692"/>
        <w:tblOverlap w:val="never"/>
        <w:tblW w:w="9980" w:type="dxa"/>
        <w:shd w:val="clear" w:color="auto" w:fill="FFFFFF"/>
        <w:tblLook w:val="04A0" w:firstRow="1" w:lastRow="0" w:firstColumn="1" w:lastColumn="0" w:noHBand="0" w:noVBand="1"/>
      </w:tblPr>
      <w:tblGrid>
        <w:gridCol w:w="1700"/>
        <w:gridCol w:w="2719"/>
        <w:gridCol w:w="3025"/>
        <w:gridCol w:w="2536"/>
      </w:tblGrid>
      <w:tr w:rsidR="00955DE4" w:rsidRPr="00955DE4" w14:paraId="7F12BF90" w14:textId="77777777" w:rsidTr="00955DE4">
        <w:trPr>
          <w:trHeight w:val="300"/>
        </w:trPr>
        <w:tc>
          <w:tcPr>
            <w:tcW w:w="9980" w:type="dxa"/>
            <w:gridSpan w:val="4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1DF29A36" w14:textId="320DDBCD" w:rsidR="00955DE4" w:rsidRPr="00955DE4" w:rsidRDefault="000145B3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-037</w:t>
            </w:r>
          </w:p>
        </w:tc>
      </w:tr>
      <w:tr w:rsidR="00955DE4" w:rsidRPr="00955DE4" w14:paraId="3B5D9457" w14:textId="77777777" w:rsidTr="00955DE4">
        <w:trPr>
          <w:trHeight w:val="467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0D4BEF20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No.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3521632F" w14:textId="34599C7C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0145B3">
              <w:rPr>
                <w:rFonts w:ascii="Calibri" w:eastAsia="Yu Mincho" w:hAnsi="Calibri"/>
                <w:sz w:val="22"/>
                <w:szCs w:val="22"/>
                <w:lang w:eastAsia="ja-JP"/>
              </w:rPr>
              <w:t>37</w:t>
            </w:r>
          </w:p>
        </w:tc>
        <w:tc>
          <w:tcPr>
            <w:tcW w:w="30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5CE6E3A1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Version</w:t>
            </w:r>
          </w:p>
        </w:tc>
        <w:tc>
          <w:tcPr>
            <w:tcW w:w="253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20B7845C" w14:textId="6EAFB3DA" w:rsidR="00955DE4" w:rsidRPr="00955DE4" w:rsidRDefault="0022071A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955DE4" w:rsidRPr="00955DE4" w14:paraId="6CC65000" w14:textId="77777777" w:rsidTr="00955DE4">
        <w:trPr>
          <w:trHeight w:val="404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10109C0F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Name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683FA5BE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Register account</w:t>
            </w:r>
          </w:p>
        </w:tc>
      </w:tr>
      <w:tr w:rsidR="00955DE4" w:rsidRPr="00955DE4" w14:paraId="3C82F7C4" w14:textId="77777777" w:rsidTr="00955DE4">
        <w:trPr>
          <w:trHeight w:val="300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0EF7F202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Author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590C00AE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Pham Viet Tai</w:t>
            </w:r>
          </w:p>
        </w:tc>
      </w:tr>
      <w:tr w:rsidR="00955DE4" w:rsidRPr="00955DE4" w14:paraId="659C55A9" w14:textId="77777777" w:rsidTr="00955DE4">
        <w:trPr>
          <w:trHeight w:val="300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0767EAE8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38AB6B72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01-07-2021</w:t>
            </w:r>
          </w:p>
        </w:tc>
        <w:tc>
          <w:tcPr>
            <w:tcW w:w="30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2345D1DA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253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48905F14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955DE4" w:rsidRPr="00955DE4" w14:paraId="5CE20401" w14:textId="77777777" w:rsidTr="00955DE4">
        <w:trPr>
          <w:trHeight w:val="3435"/>
        </w:trPr>
        <w:tc>
          <w:tcPr>
            <w:tcW w:w="9980" w:type="dxa"/>
            <w:gridSpan w:val="4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398F149A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Guest.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This use case allows guests to register an account to the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system.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Goal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Guest can register an account to the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system.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Triggers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Guest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touches the “Register Account”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button.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Precondition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: </w:t>
            </w:r>
          </w:p>
          <w:p w14:paraId="41163A7A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The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guest 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must have an internet connection.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Post Conditions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Success: Guess register an account to the system su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ccessfully.</w:t>
            </w:r>
          </w:p>
          <w:p w14:paraId="0CCE2EB1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iCs/>
                <w:sz w:val="22"/>
                <w:szCs w:val="22"/>
                <w:lang w:val="vi-VN" w:eastAsia="ja-JP"/>
              </w:rPr>
              <w:t xml:space="preserve">- </w:t>
            </w:r>
            <w:r w:rsidRPr="00955DE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Fail: The system shows the error </w:t>
            </w:r>
            <w:r w:rsidRPr="00955DE4">
              <w:rPr>
                <w:rFonts w:ascii="Calibri" w:eastAsia="Yu Mincho" w:hAnsi="Calibri"/>
                <w:iCs/>
                <w:sz w:val="22"/>
                <w:szCs w:val="22"/>
                <w:lang w:val="vi-VN" w:eastAsia="ja-JP"/>
              </w:rPr>
              <w:t>message.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Main Success Scenario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955DE4" w:rsidRPr="00955DE4" w14:paraId="5E4546CA" w14:textId="77777777" w:rsidTr="00955DE4">
        <w:trPr>
          <w:trHeight w:val="588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65C0940B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Step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27FC699A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556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196BF93D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955DE4" w:rsidRPr="00955DE4" w14:paraId="65D96088" w14:textId="77777777" w:rsidTr="00955DE4">
        <w:trPr>
          <w:trHeight w:val="1372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22B9A4FA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46FACC62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Guest choose “Register account”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button.</w:t>
            </w:r>
          </w:p>
          <w:p w14:paraId="1E7FA2F8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  <w:tc>
          <w:tcPr>
            <w:tcW w:w="556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219BD5FE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screen will show registration information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including:</w:t>
            </w:r>
          </w:p>
          <w:p w14:paraId="726D3934" w14:textId="77777777" w:rsidR="00955DE4" w:rsidRPr="00955DE4" w:rsidRDefault="00955DE4" w:rsidP="00955DE4">
            <w:pPr>
              <w:numPr>
                <w:ilvl w:val="0"/>
                <w:numId w:val="21"/>
              </w:numPr>
              <w:spacing w:before="0" w:after="0" w:line="259" w:lineRule="auto"/>
              <w:ind w:left="324"/>
              <w:contextualSpacing/>
              <w:rPr>
                <w:color w:val="000000"/>
                <w:sz w:val="22"/>
                <w:szCs w:val="22"/>
                <w:shd w:val="clear" w:color="auto" w:fill="FFFFFF"/>
                <w:lang w:eastAsia="ja-JP"/>
              </w:rPr>
            </w:pPr>
            <w:r w:rsidRPr="00955DE4">
              <w:rPr>
                <w:color w:val="000000"/>
                <w:sz w:val="22"/>
                <w:szCs w:val="22"/>
                <w:shd w:val="clear" w:color="auto" w:fill="FFFFFF"/>
                <w:lang w:eastAsia="ja-JP"/>
              </w:rPr>
              <w:t>Name: textbox, required</w:t>
            </w:r>
          </w:p>
          <w:p w14:paraId="6338681D" w14:textId="77777777" w:rsidR="00955DE4" w:rsidRPr="00955DE4" w:rsidRDefault="00955DE4" w:rsidP="00955DE4">
            <w:pPr>
              <w:numPr>
                <w:ilvl w:val="0"/>
                <w:numId w:val="21"/>
              </w:numPr>
              <w:spacing w:before="0" w:after="0" w:line="259" w:lineRule="auto"/>
              <w:ind w:left="324"/>
              <w:contextualSpacing/>
              <w:rPr>
                <w:color w:val="000000"/>
                <w:sz w:val="22"/>
                <w:szCs w:val="22"/>
                <w:shd w:val="clear" w:color="auto" w:fill="FFFFFF"/>
                <w:lang w:eastAsia="ja-JP"/>
              </w:rPr>
            </w:pPr>
            <w:r w:rsidRPr="00955DE4">
              <w:rPr>
                <w:color w:val="000000"/>
                <w:sz w:val="22"/>
                <w:szCs w:val="22"/>
                <w:shd w:val="clear" w:color="auto" w:fill="FFFFFF"/>
                <w:lang w:eastAsia="ja-JP"/>
              </w:rPr>
              <w:t>Telephone Number: textbox, required</w:t>
            </w:r>
          </w:p>
          <w:p w14:paraId="05FF13DB" w14:textId="77777777" w:rsidR="00955DE4" w:rsidRPr="00955DE4" w:rsidRDefault="00955DE4" w:rsidP="00955DE4">
            <w:pPr>
              <w:numPr>
                <w:ilvl w:val="0"/>
                <w:numId w:val="21"/>
              </w:numPr>
              <w:spacing w:before="0" w:after="0" w:line="259" w:lineRule="auto"/>
              <w:ind w:left="324"/>
              <w:contextualSpacing/>
              <w:rPr>
                <w:color w:val="000000"/>
                <w:sz w:val="22"/>
                <w:szCs w:val="22"/>
                <w:shd w:val="clear" w:color="auto" w:fill="FFFFFF"/>
                <w:lang w:eastAsia="ja-JP"/>
              </w:rPr>
            </w:pPr>
            <w:r w:rsidRPr="00955DE4">
              <w:rPr>
                <w:color w:val="000000"/>
                <w:sz w:val="22"/>
                <w:szCs w:val="22"/>
                <w:shd w:val="clear" w:color="auto" w:fill="FFFFFF"/>
                <w:lang w:eastAsia="ja-JP"/>
              </w:rPr>
              <w:t>Address: textbox, required</w:t>
            </w:r>
          </w:p>
          <w:p w14:paraId="25A95A94" w14:textId="77777777" w:rsidR="00955DE4" w:rsidRPr="00955DE4" w:rsidRDefault="00955DE4" w:rsidP="00955DE4">
            <w:pPr>
              <w:numPr>
                <w:ilvl w:val="0"/>
                <w:numId w:val="21"/>
              </w:numPr>
              <w:spacing w:before="0" w:after="0" w:line="259" w:lineRule="auto"/>
              <w:ind w:left="324"/>
              <w:contextualSpacing/>
              <w:rPr>
                <w:color w:val="000000"/>
                <w:sz w:val="22"/>
                <w:szCs w:val="22"/>
                <w:shd w:val="clear" w:color="auto" w:fill="FFFFFF"/>
                <w:lang w:eastAsia="ja-JP"/>
              </w:rPr>
            </w:pPr>
            <w:r w:rsidRPr="00955DE4">
              <w:rPr>
                <w:color w:val="000000"/>
                <w:sz w:val="22"/>
                <w:szCs w:val="22"/>
                <w:shd w:val="clear" w:color="auto" w:fill="FFFFFF"/>
                <w:lang w:eastAsia="ja-JP"/>
              </w:rPr>
              <w:t>Email: textbox, required</w:t>
            </w:r>
          </w:p>
          <w:p w14:paraId="6D04A512" w14:textId="77777777" w:rsidR="00955DE4" w:rsidRPr="00955DE4" w:rsidRDefault="00955DE4" w:rsidP="00955DE4">
            <w:pPr>
              <w:numPr>
                <w:ilvl w:val="0"/>
                <w:numId w:val="21"/>
              </w:numPr>
              <w:spacing w:before="0" w:after="0" w:line="259" w:lineRule="auto"/>
              <w:ind w:left="324"/>
              <w:contextualSpacing/>
              <w:rPr>
                <w:color w:val="000000"/>
                <w:shd w:val="clear" w:color="auto" w:fill="FFFFFF"/>
                <w:lang w:eastAsia="ja-JP"/>
              </w:rPr>
            </w:pPr>
            <w:r w:rsidRPr="00955DE4">
              <w:rPr>
                <w:color w:val="000000"/>
                <w:sz w:val="22"/>
                <w:szCs w:val="22"/>
                <w:shd w:val="clear" w:color="auto" w:fill="FFFFFF"/>
                <w:lang w:eastAsia="ja-JP"/>
              </w:rPr>
              <w:t>Password: textbox, required</w:t>
            </w:r>
          </w:p>
          <w:p w14:paraId="663DA46A" w14:textId="77777777" w:rsidR="00955DE4" w:rsidRPr="00955DE4" w:rsidRDefault="00955DE4" w:rsidP="00955DE4">
            <w:pPr>
              <w:numPr>
                <w:ilvl w:val="0"/>
                <w:numId w:val="21"/>
              </w:numPr>
              <w:spacing w:before="0" w:after="0" w:line="259" w:lineRule="auto"/>
              <w:ind w:left="324"/>
              <w:contextualSpacing/>
              <w:rPr>
                <w:color w:val="000000"/>
                <w:shd w:val="clear" w:color="auto" w:fill="FFFFFF"/>
                <w:lang w:eastAsia="ja-JP"/>
              </w:rPr>
            </w:pPr>
            <w:r w:rsidRPr="00955DE4">
              <w:rPr>
                <w:color w:val="000000"/>
                <w:sz w:val="22"/>
                <w:szCs w:val="22"/>
                <w:shd w:val="clear" w:color="auto" w:fill="FFFFFF"/>
                <w:lang w:eastAsia="ja-JP"/>
              </w:rPr>
              <w:t>Image: camera image</w:t>
            </w:r>
            <w:r w:rsidRPr="00955DE4">
              <w:rPr>
                <w:color w:val="000000"/>
                <w:sz w:val="22"/>
                <w:szCs w:val="22"/>
                <w:shd w:val="clear" w:color="auto" w:fill="FFFFFF"/>
                <w:lang w:eastAsia="ja-JP"/>
              </w:rPr>
              <w:br/>
            </w:r>
          </w:p>
        </w:tc>
      </w:tr>
      <w:tr w:rsidR="00955DE4" w:rsidRPr="00955DE4" w14:paraId="39F6EED2" w14:textId="77777777" w:rsidTr="00955DE4">
        <w:trPr>
          <w:trHeight w:val="1164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5F591C11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2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7896B022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Guest press the “Submit”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button.</w:t>
            </w:r>
          </w:p>
        </w:tc>
        <w:tc>
          <w:tcPr>
            <w:tcW w:w="556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47F00123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system will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validate 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data:</w:t>
            </w:r>
          </w:p>
          <w:p w14:paraId="5D686E0F" w14:textId="3C63BF8F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Exception[1,2,</w:t>
            </w:r>
            <w:r w:rsidR="0032597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3,4,5</w:t>
            </w:r>
            <w:bookmarkStart w:id="117" w:name="_GoBack"/>
            <w:bookmarkEnd w:id="117"/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]</w:t>
            </w:r>
          </w:p>
          <w:p w14:paraId="0A532732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Insert a new guest account into the</w:t>
            </w:r>
          </w:p>
          <w:p w14:paraId="3313524D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database.</w:t>
            </w:r>
          </w:p>
          <w:p w14:paraId="0749231A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lastRenderedPageBreak/>
              <w:t>-Show a message ”Register successfully”.</w:t>
            </w:r>
          </w:p>
          <w:p w14:paraId="1BD448BB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</w:p>
        </w:tc>
      </w:tr>
      <w:tr w:rsidR="00955DE4" w:rsidRPr="00955DE4" w14:paraId="72A917BE" w14:textId="77777777" w:rsidTr="00955DE4">
        <w:trPr>
          <w:trHeight w:val="466"/>
        </w:trPr>
        <w:tc>
          <w:tcPr>
            <w:tcW w:w="9980" w:type="dxa"/>
            <w:gridSpan w:val="4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5134D3AB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Alternative Scenario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 N/A</w:t>
            </w:r>
          </w:p>
        </w:tc>
      </w:tr>
      <w:tr w:rsidR="00955DE4" w:rsidRPr="00955DE4" w14:paraId="23AA2B8C" w14:textId="77777777" w:rsidTr="00955DE4">
        <w:trPr>
          <w:trHeight w:val="300"/>
        </w:trPr>
        <w:tc>
          <w:tcPr>
            <w:tcW w:w="9980" w:type="dxa"/>
            <w:gridSpan w:val="4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5C00BEF2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Exceptions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955DE4" w:rsidRPr="00955DE4" w14:paraId="5495A4A4" w14:textId="77777777" w:rsidTr="00955DE4">
        <w:trPr>
          <w:trHeight w:val="588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52556756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No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316A210A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556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4F824B75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955DE4" w:rsidRPr="00955DE4" w14:paraId="1D0C73C8" w14:textId="77777777" w:rsidTr="00955DE4">
        <w:trPr>
          <w:trHeight w:val="588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D9F8F4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306628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length of "Staff's Name" is between 8 and 20 characters.</w:t>
            </w:r>
          </w:p>
        </w:tc>
        <w:tc>
          <w:tcPr>
            <w:tcW w:w="556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CBEB3E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System show message the "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Staff's name must be greater than 8 and less than 20 characters 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"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955DE4" w:rsidRPr="00955DE4" w14:paraId="4FD712E0" w14:textId="77777777" w:rsidTr="00955DE4">
        <w:trPr>
          <w:trHeight w:val="588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C2735C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2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D050A3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length of ”Phone” is 10 numbers.</w:t>
            </w:r>
          </w:p>
        </w:tc>
        <w:tc>
          <w:tcPr>
            <w:tcW w:w="556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B24A3F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System show message the "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Phone is 10 numbers and 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starts with [+84]"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955DE4" w:rsidRPr="00955DE4" w14:paraId="577C6A3F" w14:textId="77777777" w:rsidTr="00955DE4">
        <w:trPr>
          <w:trHeight w:val="588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FBF9DD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3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AD48A2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length of "Password" is not between 7 to 20.</w:t>
            </w:r>
          </w:p>
        </w:tc>
        <w:tc>
          <w:tcPr>
            <w:tcW w:w="556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C85548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System show message the "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Password must be greater than 7 and less than 20 characters 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"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..</w:t>
            </w:r>
          </w:p>
        </w:tc>
      </w:tr>
      <w:tr w:rsidR="00372E1E" w:rsidRPr="00955DE4" w14:paraId="144A4F49" w14:textId="77777777" w:rsidTr="00955DE4">
        <w:trPr>
          <w:trHeight w:val="588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1781F4" w14:textId="20B013E0" w:rsidR="00372E1E" w:rsidRPr="00955DE4" w:rsidRDefault="00372E1E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4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E13726" w14:textId="7AABEA61" w:rsidR="00372E1E" w:rsidRPr="00955DE4" w:rsidRDefault="00372E1E" w:rsidP="00372E1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length of “Email” is over 30 </w:t>
            </w:r>
            <w:r w:rsidRPr="00372E1E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characters.</w:t>
            </w:r>
          </w:p>
        </w:tc>
        <w:tc>
          <w:tcPr>
            <w:tcW w:w="556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0D678C" w14:textId="6E676AE1" w:rsidR="00372E1E" w:rsidRPr="00955DE4" w:rsidRDefault="00372E1E" w:rsidP="00372E1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372E1E">
              <w:rPr>
                <w:rFonts w:ascii="Calibri" w:eastAsia="Yu Mincho" w:hAnsi="Calibri"/>
                <w:sz w:val="22"/>
                <w:szCs w:val="22"/>
                <w:lang w:eastAsia="ja-JP"/>
              </w:rPr>
              <w:t>Show error message: “</w:t>
            </w:r>
            <w:r w:rsidRPr="00372E1E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You can only enter the </w:t>
            </w: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email 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up to </w:t>
            </w: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3</w:t>
            </w:r>
            <w:r w:rsidRPr="00372E1E">
              <w:rPr>
                <w:rFonts w:ascii="Calibri" w:eastAsia="Yu Mincho" w:hAnsi="Calibri"/>
                <w:sz w:val="22"/>
                <w:szCs w:val="22"/>
                <w:lang w:eastAsia="ja-JP"/>
              </w:rPr>
              <w:t>0 characters</w:t>
            </w:r>
            <w:r w:rsidRPr="00372E1E">
              <w:rPr>
                <w:rFonts w:ascii="Calibri" w:eastAsia="Yu Mincho" w:hAnsi="Calibri"/>
                <w:sz w:val="22"/>
                <w:szCs w:val="22"/>
                <w:lang w:eastAsia="ja-JP"/>
              </w:rPr>
              <w:t>”.</w:t>
            </w:r>
          </w:p>
        </w:tc>
      </w:tr>
      <w:tr w:rsidR="00372E1E" w:rsidRPr="00955DE4" w14:paraId="5BC9C6A1" w14:textId="77777777" w:rsidTr="00955DE4">
        <w:trPr>
          <w:trHeight w:val="588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8A8E6B" w14:textId="13BD876D" w:rsidR="00372E1E" w:rsidRPr="00955DE4" w:rsidRDefault="00372E1E" w:rsidP="00372E1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5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869388" w14:textId="33A2A6B1" w:rsidR="00372E1E" w:rsidRPr="00955DE4" w:rsidRDefault="00372E1E" w:rsidP="00372E1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length of “</w:t>
            </w: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Address</w:t>
            </w: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” is over 50 </w:t>
            </w:r>
            <w:r w:rsidRPr="00372E1E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characters.</w:t>
            </w:r>
          </w:p>
        </w:tc>
        <w:tc>
          <w:tcPr>
            <w:tcW w:w="556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D6C17E" w14:textId="7E0833C5" w:rsidR="00372E1E" w:rsidRPr="00955DE4" w:rsidRDefault="00372E1E" w:rsidP="00372E1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372E1E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Show error message: “You can only enter the </w:t>
            </w: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address </w:t>
            </w:r>
            <w:r w:rsidRPr="00372E1E">
              <w:rPr>
                <w:rFonts w:ascii="Calibri" w:eastAsia="Yu Mincho" w:hAnsi="Calibri"/>
                <w:sz w:val="22"/>
                <w:szCs w:val="22"/>
                <w:lang w:eastAsia="ja-JP"/>
              </w:rPr>
              <w:t>up to 50 characters”.</w:t>
            </w:r>
          </w:p>
        </w:tc>
      </w:tr>
      <w:tr w:rsidR="00372E1E" w:rsidRPr="00955DE4" w14:paraId="61D8911F" w14:textId="77777777" w:rsidTr="00955DE4">
        <w:trPr>
          <w:trHeight w:val="300"/>
        </w:trPr>
        <w:tc>
          <w:tcPr>
            <w:tcW w:w="9980" w:type="dxa"/>
            <w:gridSpan w:val="4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5B04CA7A" w14:textId="77777777" w:rsidR="00372E1E" w:rsidRPr="00955DE4" w:rsidRDefault="00372E1E" w:rsidP="00372E1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Relationships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 N/A</w:t>
            </w:r>
          </w:p>
        </w:tc>
      </w:tr>
      <w:tr w:rsidR="00372E1E" w:rsidRPr="00955DE4" w14:paraId="0B963E16" w14:textId="77777777" w:rsidTr="00955DE4">
        <w:trPr>
          <w:trHeight w:val="1728"/>
        </w:trPr>
        <w:tc>
          <w:tcPr>
            <w:tcW w:w="9980" w:type="dxa"/>
            <w:gridSpan w:val="4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4C443431" w14:textId="77777777" w:rsidR="00372E1E" w:rsidRPr="00955DE4" w:rsidRDefault="00372E1E" w:rsidP="00372E1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Business Rules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Password is encrypted before being sent to the system.</w:t>
            </w:r>
          </w:p>
          <w:p w14:paraId="6F932526" w14:textId="77777777" w:rsidR="00372E1E" w:rsidRPr="00955DE4" w:rsidRDefault="00372E1E" w:rsidP="00372E1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When a Guest clicks the ”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Submit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” button:</w:t>
            </w:r>
          </w:p>
          <w:p w14:paraId="7B050B7A" w14:textId="77777777" w:rsidR="00372E1E" w:rsidRPr="00955DE4" w:rsidRDefault="00372E1E" w:rsidP="00372E1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   +  A new customer/repairer account will be created in the system with the input information.</w:t>
            </w:r>
          </w:p>
        </w:tc>
      </w:tr>
    </w:tbl>
    <w:p w14:paraId="7CC79B2F" w14:textId="77777777" w:rsidR="00542C1A" w:rsidRPr="00542C1A" w:rsidRDefault="00542C1A" w:rsidP="00955DE4">
      <w:pPr>
        <w:ind w:left="0"/>
        <w:rPr>
          <w:lang w:val="vi-VN"/>
        </w:rPr>
      </w:pPr>
    </w:p>
    <w:p w14:paraId="20D1E572" w14:textId="5AB61D94" w:rsidR="00542C1A" w:rsidRDefault="00955DE4" w:rsidP="00542C1A">
      <w:pPr>
        <w:pStyle w:val="Heading2"/>
      </w:pPr>
      <w:bookmarkStart w:id="118" w:name="_Toc77158067"/>
      <w:r w:rsidRPr="00955DE4">
        <w:t>Register Bike</w:t>
      </w:r>
      <w:bookmarkEnd w:id="118"/>
    </w:p>
    <w:p w14:paraId="179990D5" w14:textId="4543743D" w:rsidR="00955DE4" w:rsidRDefault="00955DE4" w:rsidP="00955DE4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435BC1BD" wp14:editId="3880EE51">
            <wp:extent cx="4417621" cy="1107956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2585" cy="111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7" w:rightFromText="187" w:horzAnchor="margin" w:tblpXSpec="center" w:tblpY="692"/>
        <w:tblOverlap w:val="never"/>
        <w:tblW w:w="9980" w:type="dxa"/>
        <w:shd w:val="clear" w:color="auto" w:fill="FFFFFF"/>
        <w:tblLook w:val="04A0" w:firstRow="1" w:lastRow="0" w:firstColumn="1" w:lastColumn="0" w:noHBand="0" w:noVBand="1"/>
      </w:tblPr>
      <w:tblGrid>
        <w:gridCol w:w="1700"/>
        <w:gridCol w:w="2719"/>
        <w:gridCol w:w="3025"/>
        <w:gridCol w:w="2536"/>
      </w:tblGrid>
      <w:tr w:rsidR="00955DE4" w:rsidRPr="00955DE4" w14:paraId="6037500C" w14:textId="77777777" w:rsidTr="00955DE4">
        <w:trPr>
          <w:trHeight w:val="300"/>
        </w:trPr>
        <w:tc>
          <w:tcPr>
            <w:tcW w:w="9980" w:type="dxa"/>
            <w:gridSpan w:val="4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781BDE97" w14:textId="6CB95A2A" w:rsidR="00955DE4" w:rsidRPr="00955DE4" w:rsidRDefault="00DD3E72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-038</w:t>
            </w:r>
          </w:p>
        </w:tc>
      </w:tr>
      <w:tr w:rsidR="00955DE4" w:rsidRPr="00955DE4" w14:paraId="1A79F609" w14:textId="77777777" w:rsidTr="00955DE4">
        <w:trPr>
          <w:trHeight w:val="467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4506CCAD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No.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30E6ED67" w14:textId="4387E2AD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UC0</w:t>
            </w:r>
            <w:r w:rsidR="00DD3E72">
              <w:rPr>
                <w:rFonts w:ascii="Calibri" w:eastAsia="Yu Mincho" w:hAnsi="Calibri"/>
                <w:sz w:val="22"/>
                <w:szCs w:val="22"/>
                <w:lang w:eastAsia="ja-JP"/>
              </w:rPr>
              <w:t>38</w:t>
            </w:r>
          </w:p>
        </w:tc>
        <w:tc>
          <w:tcPr>
            <w:tcW w:w="30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262E591E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Version</w:t>
            </w:r>
          </w:p>
        </w:tc>
        <w:tc>
          <w:tcPr>
            <w:tcW w:w="253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5B1D9F6D" w14:textId="05D06368" w:rsidR="00955DE4" w:rsidRPr="00955DE4" w:rsidRDefault="0022071A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955DE4" w:rsidRPr="00955DE4" w14:paraId="50958185" w14:textId="77777777" w:rsidTr="00955DE4">
        <w:trPr>
          <w:trHeight w:val="404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53E07E27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Name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66547190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Register Bike</w:t>
            </w:r>
          </w:p>
        </w:tc>
      </w:tr>
      <w:tr w:rsidR="00955DE4" w:rsidRPr="00955DE4" w14:paraId="1ECABC99" w14:textId="77777777" w:rsidTr="00955DE4">
        <w:trPr>
          <w:trHeight w:val="300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1296ADDA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Author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39983234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Pham Viet Tai</w:t>
            </w:r>
          </w:p>
        </w:tc>
      </w:tr>
      <w:tr w:rsidR="00955DE4" w:rsidRPr="00955DE4" w14:paraId="5C5D6CD7" w14:textId="77777777" w:rsidTr="00955DE4">
        <w:trPr>
          <w:trHeight w:val="300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62B20CE7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63A5D328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01-07-2021</w:t>
            </w:r>
          </w:p>
        </w:tc>
        <w:tc>
          <w:tcPr>
            <w:tcW w:w="30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6BA28C2E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253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55E8BB11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955DE4" w:rsidRPr="00955DE4" w14:paraId="25F1B5F5" w14:textId="77777777" w:rsidTr="00955DE4">
        <w:trPr>
          <w:trHeight w:val="3435"/>
        </w:trPr>
        <w:tc>
          <w:tcPr>
            <w:tcW w:w="9980" w:type="dxa"/>
            <w:gridSpan w:val="4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07256301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Guest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This use case allows guests to register bikes to the system.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Goal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Guest can register a bike to the system.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Triggers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Guest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touches the “Register Bike” button.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Precondition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4053CA3F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Users must be registered for an account.</w:t>
            </w:r>
          </w:p>
          <w:p w14:paraId="6982A528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guest 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must have an internet connection.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Post Conditions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Success: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Guest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registers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bike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to the system su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ccessfully.</w:t>
            </w:r>
          </w:p>
          <w:p w14:paraId="5406DA4E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iCs/>
                <w:sz w:val="22"/>
                <w:szCs w:val="22"/>
                <w:lang w:val="vi-VN" w:eastAsia="ja-JP"/>
              </w:rPr>
              <w:t xml:space="preserve">- </w:t>
            </w:r>
            <w:r w:rsidRPr="00955DE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Fail: The system shows the error </w:t>
            </w:r>
            <w:r w:rsidRPr="00955DE4">
              <w:rPr>
                <w:rFonts w:ascii="Calibri" w:eastAsia="Yu Mincho" w:hAnsi="Calibri"/>
                <w:iCs/>
                <w:sz w:val="22"/>
                <w:szCs w:val="22"/>
                <w:lang w:val="vi-VN" w:eastAsia="ja-JP"/>
              </w:rPr>
              <w:t>message.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Main Success Scenario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955DE4" w:rsidRPr="00955DE4" w14:paraId="0B5F36D0" w14:textId="77777777" w:rsidTr="00955DE4">
        <w:trPr>
          <w:trHeight w:val="588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44DE46C1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Step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1E4D3048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556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12420FA7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955DE4" w:rsidRPr="00955DE4" w14:paraId="673BC510" w14:textId="77777777" w:rsidTr="00955DE4">
        <w:trPr>
          <w:trHeight w:val="1372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5EC6856E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1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00F9ABD3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Guest 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touches on the “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Register Bike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”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button.</w:t>
            </w:r>
          </w:p>
        </w:tc>
        <w:tc>
          <w:tcPr>
            <w:tcW w:w="556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05416F7C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screen will show registration information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including:</w:t>
            </w:r>
          </w:p>
          <w:p w14:paraId="3A5E9382" w14:textId="77777777" w:rsidR="00955DE4" w:rsidRPr="00955DE4" w:rsidRDefault="00955DE4" w:rsidP="00955DE4">
            <w:pPr>
              <w:numPr>
                <w:ilvl w:val="0"/>
                <w:numId w:val="21"/>
              </w:numPr>
              <w:spacing w:before="0" w:after="0" w:line="259" w:lineRule="auto"/>
              <w:ind w:left="324"/>
              <w:contextualSpacing/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  <w:lang w:eastAsia="ja-JP"/>
              </w:rPr>
            </w:pPr>
            <w:r w:rsidRPr="00955DE4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  <w:lang w:val="vi-VN" w:eastAsia="ja-JP"/>
              </w:rPr>
              <w:t xml:space="preserve">Bike </w:t>
            </w:r>
            <w:r w:rsidRPr="00955DE4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  <w:lang w:eastAsia="ja-JP"/>
              </w:rPr>
              <w:t>Name: textbox, required</w:t>
            </w:r>
          </w:p>
          <w:p w14:paraId="594DAEAF" w14:textId="77777777" w:rsidR="00955DE4" w:rsidRPr="00955DE4" w:rsidRDefault="00955DE4" w:rsidP="00955DE4">
            <w:pPr>
              <w:numPr>
                <w:ilvl w:val="0"/>
                <w:numId w:val="21"/>
              </w:numPr>
              <w:spacing w:before="0" w:after="0" w:line="259" w:lineRule="auto"/>
              <w:ind w:left="324"/>
              <w:contextualSpacing/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  <w:lang w:eastAsia="ja-JP"/>
              </w:rPr>
            </w:pPr>
            <w:r w:rsidRPr="00955DE4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  <w:lang w:val="vi-VN" w:eastAsia="ja-JP"/>
              </w:rPr>
              <w:t>Bike Color</w:t>
            </w:r>
            <w:r w:rsidRPr="00955DE4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  <w:lang w:eastAsia="ja-JP"/>
              </w:rPr>
              <w:t xml:space="preserve">: </w:t>
            </w:r>
            <w:r w:rsidRPr="00955DE4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  <w:lang w:val="vi-VN" w:eastAsia="ja-JP"/>
              </w:rPr>
              <w:t>Combobox</w:t>
            </w:r>
          </w:p>
          <w:p w14:paraId="143362F7" w14:textId="77777777" w:rsidR="00955DE4" w:rsidRPr="00955DE4" w:rsidRDefault="00955DE4" w:rsidP="00955DE4">
            <w:pPr>
              <w:numPr>
                <w:ilvl w:val="0"/>
                <w:numId w:val="21"/>
              </w:numPr>
              <w:spacing w:before="0" w:after="0" w:line="259" w:lineRule="auto"/>
              <w:ind w:left="324"/>
              <w:contextualSpacing/>
              <w:rPr>
                <w:color w:val="000000"/>
                <w:shd w:val="clear" w:color="auto" w:fill="FFFFFF"/>
                <w:lang w:eastAsia="ja-JP"/>
              </w:rPr>
            </w:pPr>
            <w:r w:rsidRPr="00955DE4">
              <w:rPr>
                <w:rFonts w:ascii="Calibri" w:hAnsi="Calibri" w:cs="Calibri"/>
                <w:sz w:val="22"/>
                <w:szCs w:val="22"/>
                <w:shd w:val="clear" w:color="auto" w:fill="FFFFFF"/>
              </w:rPr>
              <w:t>License Plate</w:t>
            </w:r>
            <w:r w:rsidRPr="00955DE4">
              <w:rPr>
                <w:rFonts w:ascii="Calibri" w:hAnsi="Calibri" w:cs="Calibri"/>
                <w:sz w:val="22"/>
                <w:szCs w:val="22"/>
                <w:shd w:val="clear" w:color="auto" w:fill="FFFFFF"/>
                <w:lang w:eastAsia="ja-JP"/>
              </w:rPr>
              <w:t>: textbox, required</w:t>
            </w:r>
          </w:p>
          <w:p w14:paraId="12686D15" w14:textId="77777777" w:rsidR="00955DE4" w:rsidRPr="00955DE4" w:rsidRDefault="00955DE4" w:rsidP="00955DE4">
            <w:pPr>
              <w:numPr>
                <w:ilvl w:val="0"/>
                <w:numId w:val="21"/>
              </w:numPr>
              <w:spacing w:before="0" w:after="0" w:line="259" w:lineRule="auto"/>
              <w:ind w:left="324"/>
              <w:contextualSpacing/>
              <w:rPr>
                <w:color w:val="000000"/>
                <w:shd w:val="clear" w:color="auto" w:fill="FFFFFF"/>
                <w:lang w:eastAsia="ja-JP"/>
              </w:rPr>
            </w:pPr>
            <w:r w:rsidRPr="00955DE4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  <w:lang w:val="vi-VN" w:eastAsia="ja-JP"/>
              </w:rPr>
              <w:t xml:space="preserve">Bike image: camera </w:t>
            </w:r>
            <w:r w:rsidRPr="00955DE4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  <w:lang w:eastAsia="ja-JP"/>
              </w:rPr>
              <w:t>image</w:t>
            </w:r>
          </w:p>
          <w:p w14:paraId="4B2D7FD1" w14:textId="77777777" w:rsidR="00955DE4" w:rsidRPr="00955DE4" w:rsidRDefault="00955DE4" w:rsidP="00955DE4">
            <w:pPr>
              <w:numPr>
                <w:ilvl w:val="0"/>
                <w:numId w:val="21"/>
              </w:numPr>
              <w:spacing w:before="0" w:after="0" w:line="259" w:lineRule="auto"/>
              <w:ind w:left="324"/>
              <w:contextualSpacing/>
              <w:rPr>
                <w:color w:val="000000"/>
                <w:shd w:val="clear" w:color="auto" w:fill="FFFFFF"/>
                <w:lang w:eastAsia="ja-JP"/>
              </w:rPr>
            </w:pPr>
            <w:r w:rsidRPr="00955DE4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  <w:lang w:val="vi-VN" w:eastAsia="ja-JP"/>
              </w:rPr>
              <w:t>Submit: button</w:t>
            </w:r>
          </w:p>
          <w:p w14:paraId="2B8D4FD1" w14:textId="77777777" w:rsidR="00955DE4" w:rsidRPr="00955DE4" w:rsidRDefault="00955DE4" w:rsidP="00955DE4">
            <w:pPr>
              <w:numPr>
                <w:ilvl w:val="0"/>
                <w:numId w:val="21"/>
              </w:numPr>
              <w:spacing w:before="0" w:after="0" w:line="259" w:lineRule="auto"/>
              <w:ind w:left="324"/>
              <w:contextualSpacing/>
              <w:rPr>
                <w:color w:val="000000"/>
                <w:sz w:val="22"/>
                <w:szCs w:val="22"/>
                <w:shd w:val="clear" w:color="auto" w:fill="FFFFFF"/>
                <w:lang w:eastAsia="ja-JP"/>
              </w:rPr>
            </w:pPr>
            <w:r w:rsidRPr="00955DE4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  <w:lang w:val="vi-VN" w:eastAsia="ja-JP"/>
              </w:rPr>
              <w:t>Cancel: button</w:t>
            </w:r>
            <w:r w:rsidRPr="00955DE4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  <w:lang w:eastAsia="ja-JP"/>
              </w:rPr>
              <w:br/>
            </w:r>
          </w:p>
        </w:tc>
      </w:tr>
      <w:tr w:rsidR="00955DE4" w:rsidRPr="00955DE4" w14:paraId="0E90B9E4" w14:textId="77777777" w:rsidTr="00955DE4">
        <w:trPr>
          <w:trHeight w:val="1164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7B03E33B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2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5F314844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Guest 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touches on the “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Submit” button.</w:t>
            </w:r>
          </w:p>
        </w:tc>
        <w:tc>
          <w:tcPr>
            <w:tcW w:w="556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00AE4009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The system will validate the data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:</w:t>
            </w:r>
          </w:p>
          <w:p w14:paraId="37DB38E4" w14:textId="77777777" w:rsidR="00955DE4" w:rsidRPr="00955DE4" w:rsidRDefault="00955DE4" w:rsidP="00955DE4">
            <w:pPr>
              <w:spacing w:before="0" w:after="160" w:line="259" w:lineRule="auto"/>
              <w:ind w:left="0" w:firstLine="96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Exception[1,2,3]</w:t>
            </w:r>
          </w:p>
          <w:p w14:paraId="70224F54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Insert a new bike into the database.</w:t>
            </w:r>
          </w:p>
          <w:p w14:paraId="6F4A4046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lastRenderedPageBreak/>
              <w:t>- S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how a message" Register successfully"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955DE4" w:rsidRPr="00955DE4" w14:paraId="3D9A3C68" w14:textId="77777777" w:rsidTr="00955DE4">
        <w:trPr>
          <w:trHeight w:val="466"/>
        </w:trPr>
        <w:tc>
          <w:tcPr>
            <w:tcW w:w="9980" w:type="dxa"/>
            <w:gridSpan w:val="4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61380810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Alternative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Scenario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</w:p>
        </w:tc>
      </w:tr>
      <w:tr w:rsidR="00955DE4" w:rsidRPr="00955DE4" w14:paraId="2DED8DB6" w14:textId="77777777" w:rsidTr="00955DE4">
        <w:trPr>
          <w:trHeight w:val="300"/>
        </w:trPr>
        <w:tc>
          <w:tcPr>
            <w:tcW w:w="9980" w:type="dxa"/>
            <w:gridSpan w:val="4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610C3F84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Exceptions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955DE4" w:rsidRPr="00955DE4" w14:paraId="4B4F8257" w14:textId="77777777" w:rsidTr="00955DE4">
        <w:trPr>
          <w:trHeight w:val="588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0D624208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No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0D8BE841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556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4B59B3B2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955DE4" w:rsidRPr="00955DE4" w14:paraId="4B386209" w14:textId="77777777" w:rsidTr="00955DE4">
        <w:trPr>
          <w:trHeight w:val="745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444812CE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1C064274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length of "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Bike name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" is not between 5 to 20.</w:t>
            </w:r>
          </w:p>
        </w:tc>
        <w:tc>
          <w:tcPr>
            <w:tcW w:w="556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373018E9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System show message the "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Please enter Bike name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"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955DE4" w:rsidRPr="00955DE4" w14:paraId="0D3EDAAE" w14:textId="77777777" w:rsidTr="00955DE4">
        <w:trPr>
          <w:trHeight w:val="745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15C05F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2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81D2D4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Bike color must be selected.</w:t>
            </w:r>
          </w:p>
        </w:tc>
        <w:tc>
          <w:tcPr>
            <w:tcW w:w="556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81F272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System show message the "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Please choose bike color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"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955DE4" w:rsidRPr="00955DE4" w14:paraId="189CCFC7" w14:textId="77777777" w:rsidTr="00955DE4">
        <w:trPr>
          <w:trHeight w:val="745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5801D4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3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4AF9D5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license plate must be entered.</w:t>
            </w:r>
          </w:p>
        </w:tc>
        <w:tc>
          <w:tcPr>
            <w:tcW w:w="556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5F35BA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System show message the " Please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enter </w:t>
            </w:r>
            <w:r w:rsidRPr="00955DE4">
              <w:rPr>
                <w:rFonts w:ascii="Calibri" w:eastAsia="Yu Mincho" w:hAnsi="Calibri" w:cs="Calibri"/>
                <w:sz w:val="22"/>
                <w:szCs w:val="22"/>
                <w:lang w:eastAsia="ja-JP"/>
              </w:rPr>
              <w:t xml:space="preserve"> License Plate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”.</w:t>
            </w:r>
          </w:p>
        </w:tc>
      </w:tr>
      <w:tr w:rsidR="00955DE4" w:rsidRPr="00955DE4" w14:paraId="54CA5287" w14:textId="77777777" w:rsidTr="00955DE4">
        <w:trPr>
          <w:trHeight w:val="300"/>
        </w:trPr>
        <w:tc>
          <w:tcPr>
            <w:tcW w:w="9980" w:type="dxa"/>
            <w:gridSpan w:val="4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52DBC967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Relationships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: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Register bike extend Register an Account.</w:t>
            </w:r>
          </w:p>
        </w:tc>
      </w:tr>
      <w:tr w:rsidR="00955DE4" w:rsidRPr="00955DE4" w14:paraId="5C4F796D" w14:textId="77777777" w:rsidTr="00955DE4">
        <w:trPr>
          <w:trHeight w:val="1728"/>
        </w:trPr>
        <w:tc>
          <w:tcPr>
            <w:tcW w:w="9980" w:type="dxa"/>
            <w:gridSpan w:val="4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70CCE446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Business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Rules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: 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user must enter the license plate number.</w:t>
            </w:r>
          </w:p>
          <w:p w14:paraId="7F5E4C75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photo of the vehicle must be clear and include the license plate.</w:t>
            </w:r>
          </w:p>
          <w:p w14:paraId="5FA82E98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When a Guest clicks the ”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Submit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” button:</w:t>
            </w:r>
          </w:p>
          <w:p w14:paraId="5210746E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   +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Success: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A n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ew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bike 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will be created in the system with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input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information.</w:t>
            </w:r>
          </w:p>
        </w:tc>
      </w:tr>
    </w:tbl>
    <w:p w14:paraId="47CF27B2" w14:textId="77777777" w:rsidR="00955DE4" w:rsidRPr="00955DE4" w:rsidRDefault="00955DE4" w:rsidP="00955DE4"/>
    <w:p w14:paraId="7FCBA45F" w14:textId="2C85CAC7" w:rsidR="00955DE4" w:rsidRDefault="00955DE4" w:rsidP="00955DE4">
      <w:pPr>
        <w:pStyle w:val="Heading2"/>
      </w:pPr>
      <w:bookmarkStart w:id="119" w:name="_Toc77158068"/>
      <w:r w:rsidRPr="00955DE4">
        <w:t>Login</w:t>
      </w:r>
      <w:bookmarkEnd w:id="119"/>
    </w:p>
    <w:p w14:paraId="23C10764" w14:textId="69DE9424" w:rsidR="00955DE4" w:rsidRDefault="00955DE4" w:rsidP="00955DE4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0F91F807" wp14:editId="013859ED">
            <wp:extent cx="3794837" cy="1064526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23373" cy="107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7"/>
        <w:gridCol w:w="3087"/>
        <w:gridCol w:w="3741"/>
        <w:gridCol w:w="1099"/>
      </w:tblGrid>
      <w:tr w:rsidR="00955DE4" w:rsidRPr="00955DE4" w14:paraId="1B6CD0B1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8E745C8" w14:textId="7DDA0A7E" w:rsidR="00955DE4" w:rsidRPr="00955DE4" w:rsidRDefault="00DE2807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-039</w:t>
            </w:r>
          </w:p>
        </w:tc>
      </w:tr>
      <w:tr w:rsidR="00955DE4" w:rsidRPr="00955DE4" w14:paraId="1B4A3C11" w14:textId="77777777" w:rsidTr="00955DE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88ED145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9FF1C08" w14:textId="77D25271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UC0</w:t>
            </w:r>
            <w:r w:rsidR="00DE2807">
              <w:rPr>
                <w:rFonts w:ascii="Calibri" w:eastAsia="Yu Mincho" w:hAnsi="Calibri"/>
                <w:sz w:val="22"/>
                <w:szCs w:val="22"/>
                <w:lang w:eastAsia="ja-JP"/>
              </w:rPr>
              <w:t>39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AE34230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Version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B6EF8C3" w14:textId="5E6A3486" w:rsidR="00955DE4" w:rsidRPr="00955DE4" w:rsidRDefault="0022071A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955DE4" w:rsidRPr="00955DE4" w14:paraId="10D119EF" w14:textId="77777777" w:rsidTr="00955DE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9EF08F5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Name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2375BFF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Login</w:t>
            </w:r>
          </w:p>
        </w:tc>
      </w:tr>
      <w:tr w:rsidR="00955DE4" w:rsidRPr="00955DE4" w14:paraId="4058F9FB" w14:textId="77777777" w:rsidTr="00955DE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0DCA690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Author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BEEB9C0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Pham Viet tai</w:t>
            </w:r>
          </w:p>
        </w:tc>
      </w:tr>
      <w:tr w:rsidR="00955DE4" w:rsidRPr="00955DE4" w14:paraId="2DF2A1B9" w14:textId="77777777" w:rsidTr="00955DE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07AD625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376199D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01-07-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4C18384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EDF0C95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Low</w:t>
            </w:r>
          </w:p>
        </w:tc>
      </w:tr>
      <w:tr w:rsidR="00955DE4" w:rsidRPr="00955DE4" w14:paraId="249AFDB9" w14:textId="77777777" w:rsidTr="00955DE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032F7C5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Guest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This use case allows guests to log in to the system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Goal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Guest can log in to the system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Triggers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Guest choose the "Login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account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" option 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Precondition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The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guest 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must have an internet connection.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Post Conditions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Success: Guest login the system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successfully.</w:t>
            </w:r>
          </w:p>
          <w:p w14:paraId="4E5817EF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iCs/>
                <w:sz w:val="22"/>
                <w:szCs w:val="22"/>
                <w:lang w:val="vi-VN" w:eastAsia="ja-JP"/>
              </w:rPr>
              <w:t xml:space="preserve">- </w:t>
            </w:r>
            <w:r w:rsidRPr="00955DE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Fail: The system shows the error </w:t>
            </w:r>
            <w:r w:rsidRPr="00955DE4">
              <w:rPr>
                <w:rFonts w:ascii="Calibri" w:eastAsia="Yu Mincho" w:hAnsi="Calibri"/>
                <w:iCs/>
                <w:sz w:val="22"/>
                <w:szCs w:val="22"/>
                <w:lang w:val="vi-VN" w:eastAsia="ja-JP"/>
              </w:rPr>
              <w:t>message.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Main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Success Scenario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955DE4" w:rsidRPr="00955DE4" w14:paraId="1DD22760" w14:textId="77777777" w:rsidTr="00955DE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9046A23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Step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968A8F0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F25F26D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955DE4" w:rsidRPr="00955DE4" w14:paraId="3B3FEDF9" w14:textId="77777777" w:rsidTr="00955DE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23D5762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64E0559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Guest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choose “Login account” button.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A2FEA65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screen will show login information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including: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User name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: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textbox, required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Password: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textbox, required</w:t>
            </w:r>
          </w:p>
        </w:tc>
      </w:tr>
      <w:tr w:rsidR="00955DE4" w:rsidRPr="00955DE4" w14:paraId="3EB19675" w14:textId="77777777" w:rsidTr="00955DE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E9935A9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6AC63D1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Guest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choose the “Login” button.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E7E3772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system checks validation and redirects to the homepage.</w:t>
            </w:r>
          </w:p>
          <w:p w14:paraId="5B21E741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Show a message “Login successfully”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[Exception 1]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955DE4" w:rsidRPr="00955DE4" w14:paraId="38800EC3" w14:textId="77777777" w:rsidTr="00955DE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DE5EB48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Alternative Scenario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</w:p>
        </w:tc>
      </w:tr>
      <w:tr w:rsidR="00955DE4" w:rsidRPr="00955DE4" w14:paraId="0CFD1AED" w14:textId="77777777" w:rsidTr="00955DE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3C30E02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Exception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955DE4" w:rsidRPr="00955DE4" w14:paraId="70F75B65" w14:textId="77777777" w:rsidTr="00955DE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4FEB26A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A0F6ED1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D1B0763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955DE4" w:rsidRPr="00955DE4" w14:paraId="15289249" w14:textId="77777777" w:rsidTr="00955DE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C7A2A40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5B3BD21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User or Password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was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wrong.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B6B79B2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Show a message “Login failure”.</w:t>
            </w:r>
          </w:p>
        </w:tc>
      </w:tr>
      <w:tr w:rsidR="00955DE4" w:rsidRPr="00955DE4" w14:paraId="73AB60CA" w14:textId="77777777" w:rsidTr="00955DE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080AE4B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Relationships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: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N/A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Business Rules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Password is encrypted before being sent to the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server.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After login to the system, the guest will redirect to a specific view based on their role on the system: repairer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,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customer,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or admin.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lastRenderedPageBreak/>
              <w:t xml:space="preserve">- If the role is “Customer”, the system will display to Customer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view.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If the role is “Repairer”, the system will display to Repairer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view.</w:t>
            </w:r>
          </w:p>
        </w:tc>
      </w:tr>
    </w:tbl>
    <w:p w14:paraId="008A6BEA" w14:textId="77777777" w:rsidR="00955DE4" w:rsidRPr="00955DE4" w:rsidRDefault="00955DE4" w:rsidP="00955DE4">
      <w:pPr>
        <w:ind w:left="0"/>
        <w:rPr>
          <w:lang w:val="vi-VN"/>
        </w:rPr>
      </w:pPr>
    </w:p>
    <w:p w14:paraId="49393A30" w14:textId="48F524AA" w:rsidR="00955DE4" w:rsidRDefault="00955DE4" w:rsidP="00955DE4">
      <w:pPr>
        <w:pStyle w:val="Heading2"/>
      </w:pPr>
      <w:bookmarkStart w:id="120" w:name="_Toc77158069"/>
      <w:r w:rsidRPr="00955DE4">
        <w:t>Login with Gmail</w:t>
      </w:r>
      <w:bookmarkEnd w:id="120"/>
    </w:p>
    <w:p w14:paraId="7F8C5C21" w14:textId="16CAE6F2" w:rsidR="00955DE4" w:rsidRDefault="00955DE4" w:rsidP="00955DE4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0F988D2B" wp14:editId="7FA961CF">
            <wp:extent cx="4455994" cy="812868"/>
            <wp:effectExtent l="0" t="0" r="190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74760" cy="81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"/>
        <w:gridCol w:w="3497"/>
        <w:gridCol w:w="3356"/>
        <w:gridCol w:w="977"/>
      </w:tblGrid>
      <w:tr w:rsidR="00E82989" w:rsidRPr="00E82989" w14:paraId="121D510D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F6BB576" w14:textId="3319A8B4" w:rsidR="00E82989" w:rsidRPr="00E82989" w:rsidRDefault="006754F8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-040</w:t>
            </w:r>
          </w:p>
        </w:tc>
      </w:tr>
      <w:tr w:rsidR="00E82989" w:rsidRPr="00E82989" w14:paraId="706971A4" w14:textId="77777777" w:rsidTr="00E829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9BB29D5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C407624" w14:textId="3BBD11FC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UC0</w:t>
            </w:r>
            <w:r w:rsidR="006754F8">
              <w:rPr>
                <w:rFonts w:ascii="Calibri" w:eastAsia="Yu Mincho" w:hAnsi="Calibri"/>
                <w:sz w:val="22"/>
                <w:szCs w:val="22"/>
                <w:lang w:eastAsia="ja-JP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00131E7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Version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8E410E8" w14:textId="76BA65A3" w:rsidR="00E82989" w:rsidRPr="00E82989" w:rsidRDefault="0022071A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E82989" w:rsidRPr="00E82989" w14:paraId="69BC993F" w14:textId="77777777" w:rsidTr="00E829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83994B8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Name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40B1F4C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Login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with gmail</w:t>
            </w:r>
          </w:p>
        </w:tc>
      </w:tr>
      <w:tr w:rsidR="00E82989" w:rsidRPr="00E82989" w14:paraId="0E371CC0" w14:textId="77777777" w:rsidTr="00E829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35002CC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Author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F87F7B8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Pham Viet Tai</w:t>
            </w:r>
          </w:p>
        </w:tc>
      </w:tr>
      <w:tr w:rsidR="00E82989" w:rsidRPr="00E82989" w14:paraId="749F27E3" w14:textId="77777777" w:rsidTr="00E829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356A021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D49FC89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01-07-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A69F8FF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E8237B0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Low</w:t>
            </w:r>
          </w:p>
        </w:tc>
      </w:tr>
      <w:tr w:rsidR="00E82989" w:rsidRPr="00E82989" w14:paraId="71669679" w14:textId="77777777" w:rsidTr="00E82989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8CA1E36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Guest.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This use case allows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guests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to log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in to the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system.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Goal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Guest can log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in to the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system.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Triggers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Guest choose the "Login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with Gmail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"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option.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Precondition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Guest must have a Gmail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account.</w:t>
            </w:r>
          </w:p>
          <w:p w14:paraId="1CF5C314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guest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must have an internet connection.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Post Conditions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Success: Guest login the system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successfully.</w:t>
            </w:r>
          </w:p>
          <w:p w14:paraId="1B49985B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Fail: </w:t>
            </w:r>
            <w:r w:rsidRPr="00E82989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The system shows the error </w:t>
            </w:r>
            <w:r w:rsidRPr="00E82989">
              <w:rPr>
                <w:rFonts w:ascii="Calibri" w:eastAsia="Yu Mincho" w:hAnsi="Calibri"/>
                <w:iCs/>
                <w:sz w:val="22"/>
                <w:szCs w:val="22"/>
                <w:lang w:val="vi-VN" w:eastAsia="ja-JP"/>
              </w:rPr>
              <w:t>message.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Main Success Scenario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E82989" w:rsidRPr="00E82989" w14:paraId="24A0F8A9" w14:textId="77777777" w:rsidTr="00E829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7A7A1BD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Step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4F473DA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10D41C4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E82989" w:rsidRPr="00E82989" w14:paraId="5919C755" w14:textId="77777777" w:rsidTr="00E829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E7039FE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26DB3DE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Guest choose “Login with Gmail” button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59A2963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-The system will redirect to the google login page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Google returns the user's Gmail for login</w:t>
            </w:r>
          </w:p>
          <w:p w14:paraId="0632775C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lastRenderedPageBreak/>
              <w:t>[Exception 1]</w:t>
            </w:r>
          </w:p>
        </w:tc>
      </w:tr>
      <w:tr w:rsidR="00E82989" w:rsidRPr="00E82989" w14:paraId="370DF3F0" w14:textId="77777777" w:rsidTr="00E82989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D00E996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Alternative Scenario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</w:p>
        </w:tc>
      </w:tr>
      <w:tr w:rsidR="00E82989" w:rsidRPr="00E82989" w14:paraId="0C7E497D" w14:textId="77777777" w:rsidTr="00E82989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D540CDD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Exception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E82989" w:rsidRPr="00E82989" w14:paraId="0E18666E" w14:textId="77777777" w:rsidTr="00E829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3D5F3A9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1F17D87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869636F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E82989" w:rsidRPr="00E82989" w14:paraId="7C113567" w14:textId="77777777" w:rsidTr="00E829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91E39EA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7A0A96F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99108F3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System show message “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Login failure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”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E82989" w:rsidRPr="00E82989" w14:paraId="0AB12113" w14:textId="77777777" w:rsidTr="00E82989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B3ABC89" w14:textId="3574DC1C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Relationships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: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Login with Gmail</w:t>
            </w:r>
            <w:r w:rsidR="00EC7380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extend Login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Business Rules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Password is encrypted before being sent to the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server.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After login to the system, the guest will redirect to a specific view based on their role on the system: repairer or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customer.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If the role is “Customer”, the system will display to Customer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view.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If the role is “Repair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Shop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”, the system will display to Repairer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view.</w:t>
            </w:r>
          </w:p>
          <w:p w14:paraId="575FA105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Users who enter incorrect login information for the 6th time in a row will have their account locked for 30 minutes.</w:t>
            </w:r>
          </w:p>
        </w:tc>
      </w:tr>
    </w:tbl>
    <w:p w14:paraId="010A8C23" w14:textId="77777777" w:rsidR="00E82989" w:rsidRPr="00955DE4" w:rsidRDefault="00E82989" w:rsidP="00955DE4">
      <w:pPr>
        <w:rPr>
          <w:lang w:val="vi-VN"/>
        </w:rPr>
      </w:pPr>
    </w:p>
    <w:p w14:paraId="396FA913" w14:textId="38283E49" w:rsidR="00955DE4" w:rsidRDefault="00E82989" w:rsidP="00955DE4">
      <w:pPr>
        <w:pStyle w:val="Heading2"/>
      </w:pPr>
      <w:bookmarkStart w:id="121" w:name="_Toc77158070"/>
      <w:r w:rsidRPr="00E82989">
        <w:t>View staff’s account</w:t>
      </w:r>
      <w:bookmarkEnd w:id="121"/>
    </w:p>
    <w:p w14:paraId="68F50187" w14:textId="450645FB" w:rsidR="00E82989" w:rsidRDefault="00E82989" w:rsidP="00E82989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30D02672" wp14:editId="3C5F9FBB">
            <wp:extent cx="4429125" cy="9144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2"/>
        <w:gridCol w:w="4179"/>
        <w:gridCol w:w="2985"/>
        <w:gridCol w:w="888"/>
      </w:tblGrid>
      <w:tr w:rsidR="00E82989" w:rsidRPr="00E82989" w14:paraId="072163CE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478BE17" w14:textId="44D790DC" w:rsidR="00E82989" w:rsidRPr="00E82989" w:rsidRDefault="00E31028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-041</w:t>
            </w:r>
          </w:p>
        </w:tc>
      </w:tr>
      <w:tr w:rsidR="00E82989" w:rsidRPr="00E82989" w14:paraId="756D304E" w14:textId="77777777" w:rsidTr="00E829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6FE9B72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09E3471" w14:textId="443F76BB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UC0</w:t>
            </w:r>
            <w:r w:rsidR="00E31028">
              <w:rPr>
                <w:rFonts w:ascii="Calibri" w:eastAsia="Yu Mincho" w:hAnsi="Calibri"/>
                <w:sz w:val="22"/>
                <w:szCs w:val="22"/>
                <w:lang w:eastAsia="ja-JP"/>
              </w:rPr>
              <w:t>41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04E863B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Version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F803B3B" w14:textId="4427D5C6" w:rsidR="00E82989" w:rsidRPr="00E82989" w:rsidRDefault="0022071A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E82989" w:rsidRPr="00E82989" w14:paraId="744BE231" w14:textId="77777777" w:rsidTr="00E829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8E3137F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Name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A6FF662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View staff’s account</w:t>
            </w:r>
          </w:p>
        </w:tc>
      </w:tr>
      <w:tr w:rsidR="00E82989" w:rsidRPr="00E82989" w14:paraId="0FBE1A9E" w14:textId="77777777" w:rsidTr="00E829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E3174C7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Author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A59BD3F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Pham Viet Tai</w:t>
            </w:r>
          </w:p>
        </w:tc>
      </w:tr>
      <w:tr w:rsidR="00E82989" w:rsidRPr="00E82989" w14:paraId="18F3B484" w14:textId="77777777" w:rsidTr="00E829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B0FD520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96FE92A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01-07-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550E778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BCCC023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Low</w:t>
            </w:r>
          </w:p>
        </w:tc>
      </w:tr>
      <w:tr w:rsidR="00E82989" w:rsidRPr="00E82989" w14:paraId="2250DB0B" w14:textId="77777777" w:rsidTr="00E82989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860EF76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Repair Shop Owner.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lastRenderedPageBreak/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Show the information of the staff.</w:t>
            </w:r>
            <w:r w:rsidRPr="00E82989">
              <w:rPr>
                <w:rFonts w:ascii="Calibri" w:eastAsia="Yu Mincho" w:hAnsi="Calibri" w:cs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Goal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19CF74F6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repairing shop owner can view the staff’s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account.</w:t>
            </w:r>
          </w:p>
          <w:p w14:paraId="46C6B4D8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Triggers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shop owners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choose the "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View staff’s account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"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button.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Precondition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50149424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User must be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he repair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shop owner.</w:t>
            </w:r>
          </w:p>
          <w:p w14:paraId="40840278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shop owner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must have an internet connection.</w:t>
            </w:r>
          </w:p>
          <w:p w14:paraId="235F83D2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Post Conditions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Success: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Show the staff's accounts.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Main Success Scenario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E82989" w:rsidRPr="00E82989" w14:paraId="20B0C045" w14:textId="77777777" w:rsidTr="00E829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2F000FA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Step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C623158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E0BAB1F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E82989" w:rsidRPr="00E82989" w14:paraId="5E8CE004" w14:textId="77777777" w:rsidTr="00E829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7CCE238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A0F5F4D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shop owners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choose the "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View staff’s account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"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button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AC7E876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he screen will show the information of staff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include:</w:t>
            </w:r>
          </w:p>
          <w:p w14:paraId="722DC863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Staff’s name</w:t>
            </w:r>
          </w:p>
          <w:p w14:paraId="616D6FC7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Phone</w:t>
            </w:r>
          </w:p>
          <w:p w14:paraId="3E662233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Image</w:t>
            </w:r>
          </w:p>
          <w:p w14:paraId="6F3AD07F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Address </w:t>
            </w:r>
          </w:p>
          <w:p w14:paraId="3E5D8D66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Disable: button</w:t>
            </w:r>
          </w:p>
          <w:p w14:paraId="2606663C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Exception [1]</w:t>
            </w:r>
          </w:p>
        </w:tc>
      </w:tr>
      <w:tr w:rsidR="00E82989" w:rsidRPr="00E82989" w14:paraId="4CFA2B0E" w14:textId="77777777" w:rsidTr="00E82989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D7AD996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Alternative Scenario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</w:p>
        </w:tc>
      </w:tr>
      <w:tr w:rsidR="00E82989" w:rsidRPr="00E82989" w14:paraId="5E814519" w14:textId="77777777" w:rsidTr="00E82989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4529094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Exception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:</w:t>
            </w:r>
          </w:p>
        </w:tc>
      </w:tr>
      <w:tr w:rsidR="00E82989" w:rsidRPr="00E82989" w14:paraId="35DC651A" w14:textId="77777777" w:rsidTr="00E829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044A6ED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4C49995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544A78C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E82989" w:rsidRPr="00E82989" w14:paraId="378EECD8" w14:textId="77777777" w:rsidTr="00E829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31F559C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424203B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The shop owners have no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staff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8F55A1D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System show message “You do not have any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staff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”</w:t>
            </w:r>
          </w:p>
        </w:tc>
      </w:tr>
      <w:tr w:rsidR="00E82989" w:rsidRPr="00E82989" w14:paraId="22DE7D3C" w14:textId="77777777" w:rsidTr="00E82989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120D9F0" w14:textId="3CE257B3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Relationships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: </w:t>
            </w:r>
            <w:r w:rsidR="00A6468F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N/A.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Business Rules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645579E4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The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staff’s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profile view has the following information: name,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phone, image, address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.</w:t>
            </w:r>
          </w:p>
          <w:p w14:paraId="3E321864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System show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staff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’s information from the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database.</w:t>
            </w:r>
          </w:p>
        </w:tc>
      </w:tr>
    </w:tbl>
    <w:p w14:paraId="1CB78062" w14:textId="77777777" w:rsidR="00E82989" w:rsidRPr="00E82989" w:rsidRDefault="00E82989" w:rsidP="00E82989">
      <w:pPr>
        <w:rPr>
          <w:lang w:val="vi-VN"/>
        </w:rPr>
      </w:pPr>
    </w:p>
    <w:p w14:paraId="1D6DD215" w14:textId="4C0F8912" w:rsidR="00E82989" w:rsidRDefault="00E82989" w:rsidP="00E82989">
      <w:pPr>
        <w:pStyle w:val="Heading2"/>
      </w:pPr>
      <w:bookmarkStart w:id="122" w:name="_Toc77158071"/>
      <w:r w:rsidRPr="00E82989">
        <w:lastRenderedPageBreak/>
        <w:t>Disable staff's account</w:t>
      </w:r>
      <w:bookmarkEnd w:id="122"/>
    </w:p>
    <w:p w14:paraId="0630FE7B" w14:textId="3B73DF1E" w:rsidR="00E82989" w:rsidRDefault="00E82989" w:rsidP="00E82989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33BA016D" wp14:editId="2421B044">
            <wp:extent cx="5715000" cy="6875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8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6780" w14:textId="7F60EF44" w:rsidR="00E82989" w:rsidRDefault="00E82989" w:rsidP="00E82989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6A25BE99" wp14:editId="49348862">
            <wp:extent cx="5715000" cy="95494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5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0"/>
        <w:gridCol w:w="3504"/>
        <w:gridCol w:w="3468"/>
        <w:gridCol w:w="1132"/>
      </w:tblGrid>
      <w:tr w:rsidR="00E82989" w:rsidRPr="00E82989" w14:paraId="19C8EAE9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D43B6CF" w14:textId="3C5FC00A" w:rsidR="00E82989" w:rsidRPr="00E82989" w:rsidRDefault="00E5786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-042</w:t>
            </w:r>
          </w:p>
        </w:tc>
      </w:tr>
      <w:tr w:rsidR="00E82989" w:rsidRPr="00E82989" w14:paraId="6C624FE7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BE8999A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5598230" w14:textId="44BDD24D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UC0</w:t>
            </w:r>
            <w:r w:rsidR="00E5786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42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5E42BBA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Version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D6E5290" w14:textId="5007E874" w:rsidR="00E82989" w:rsidRPr="00E82989" w:rsidRDefault="0022071A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E82989" w:rsidRPr="00E82989" w14:paraId="619DFC82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2A038D9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Name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7B18DE9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Disable staff's account</w:t>
            </w:r>
          </w:p>
        </w:tc>
      </w:tr>
      <w:tr w:rsidR="00E82989" w:rsidRPr="00E82989" w14:paraId="3E9FFC63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4ECF167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Author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0F5BEA8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Pham Viet Tai</w:t>
            </w:r>
          </w:p>
        </w:tc>
      </w:tr>
      <w:tr w:rsidR="00E82989" w:rsidRPr="00E82989" w14:paraId="07AC240A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AA23523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BDD4B04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01-07-2021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393C759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7537493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High</w:t>
            </w:r>
          </w:p>
        </w:tc>
      </w:tr>
      <w:tr w:rsidR="00E82989" w:rsidRPr="00E82989" w14:paraId="55C7C1F3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1EF580A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Repair Shop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Help the shop owner disable the staff’s account.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Goal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The repair shop owners can disable the staff’s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account.</w:t>
            </w:r>
          </w:p>
          <w:p w14:paraId="0611719F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Triggers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66408925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Customer chooses the “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Disable staff’s account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”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button.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Precondition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user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must be the repair shop’s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</w:p>
          <w:p w14:paraId="54DA4CF9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shop owners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must have an internet connection.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Post Conditions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Success: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Disable staff’s account.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Main Success Scenario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E82989" w:rsidRPr="00E82989" w14:paraId="1847DB37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B686AC8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Step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FD55CE4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7594F66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E82989" w:rsidRPr="00E82989" w14:paraId="275B4694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7B19AAF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387ECEA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shop owners choose the” Disable account” button.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0988F78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Show the message ”Are you sure you want to disable the account?”:</w:t>
            </w:r>
          </w:p>
          <w:p w14:paraId="57C4CCDA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lastRenderedPageBreak/>
              <w:t xml:space="preserve">      + “OK”: button</w:t>
            </w:r>
          </w:p>
          <w:p w14:paraId="33F3B45E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     + “Cancel”: button</w:t>
            </w:r>
          </w:p>
        </w:tc>
      </w:tr>
      <w:tr w:rsidR="00E82989" w:rsidRPr="00E82989" w14:paraId="6E988DC1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3AF59BA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9123D17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shop owners choose the “OK” button.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BBE7366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Show the message ”Disable successfully”.</w:t>
            </w:r>
          </w:p>
          <w:p w14:paraId="145DD3F1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</w:p>
        </w:tc>
      </w:tr>
      <w:tr w:rsidR="00E82989" w:rsidRPr="00E82989" w14:paraId="5824E9A9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D8310B5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Alternative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Scenario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 </w:t>
            </w:r>
          </w:p>
        </w:tc>
      </w:tr>
      <w:tr w:rsidR="00E82989" w:rsidRPr="00E82989" w14:paraId="4E8522F5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tbl>
            <w:tblPr>
              <w:tblStyle w:val="TableGrid38"/>
              <w:tblW w:w="0" w:type="auto"/>
              <w:tblLook w:val="04A0" w:firstRow="1" w:lastRow="0" w:firstColumn="1" w:lastColumn="0" w:noHBand="0" w:noVBand="1"/>
            </w:tblPr>
            <w:tblGrid>
              <w:gridCol w:w="1207"/>
              <w:gridCol w:w="3420"/>
              <w:gridCol w:w="4617"/>
            </w:tblGrid>
            <w:tr w:rsidR="00E82989" w:rsidRPr="00E82989" w14:paraId="3AAD6E00" w14:textId="77777777" w:rsidTr="00D11B64">
              <w:tc>
                <w:tcPr>
                  <w:tcW w:w="1207" w:type="dxa"/>
                </w:tcPr>
                <w:p w14:paraId="1B24E69E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E82989">
                    <w:rPr>
                      <w:sz w:val="22"/>
                      <w:szCs w:val="22"/>
                      <w:lang w:val="vi-VN"/>
                    </w:rPr>
                    <w:t>Step</w:t>
                  </w:r>
                </w:p>
              </w:tc>
              <w:tc>
                <w:tcPr>
                  <w:tcW w:w="3420" w:type="dxa"/>
                </w:tcPr>
                <w:p w14:paraId="71AFF64A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E82989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617" w:type="dxa"/>
                </w:tcPr>
                <w:p w14:paraId="06886C3F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E82989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E82989" w:rsidRPr="00E82989" w14:paraId="721E82C7" w14:textId="77777777" w:rsidTr="00D11B64">
              <w:tc>
                <w:tcPr>
                  <w:tcW w:w="1207" w:type="dxa"/>
                </w:tcPr>
                <w:p w14:paraId="2A61C9EC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E82989">
                    <w:rPr>
                      <w:sz w:val="22"/>
                      <w:szCs w:val="22"/>
                      <w:lang w:val="vi-VN"/>
                    </w:rPr>
                    <w:t>1</w:t>
                  </w:r>
                </w:p>
              </w:tc>
              <w:tc>
                <w:tcPr>
                  <w:tcW w:w="3420" w:type="dxa"/>
                </w:tcPr>
                <w:p w14:paraId="048C26FF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E82989">
                    <w:rPr>
                      <w:sz w:val="22"/>
                      <w:szCs w:val="22"/>
                      <w:lang w:val="vi-VN"/>
                    </w:rPr>
                    <w:t>Shop owner received feedback from customers.</w:t>
                  </w:r>
                </w:p>
              </w:tc>
              <w:tc>
                <w:tcPr>
                  <w:tcW w:w="4617" w:type="dxa"/>
                </w:tcPr>
                <w:p w14:paraId="0FC0CA53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</w:p>
              </w:tc>
            </w:tr>
            <w:tr w:rsidR="00E82989" w:rsidRPr="00E82989" w14:paraId="576D3919" w14:textId="77777777" w:rsidTr="00D11B64">
              <w:tc>
                <w:tcPr>
                  <w:tcW w:w="1207" w:type="dxa"/>
                </w:tcPr>
                <w:p w14:paraId="178C0814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E82989">
                    <w:rPr>
                      <w:sz w:val="22"/>
                      <w:szCs w:val="22"/>
                      <w:lang w:val="vi-VN"/>
                    </w:rPr>
                    <w:t>2</w:t>
                  </w:r>
                </w:p>
              </w:tc>
              <w:tc>
                <w:tcPr>
                  <w:tcW w:w="3420" w:type="dxa"/>
                </w:tcPr>
                <w:p w14:paraId="721E9D70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E82989">
                    <w:rPr>
                      <w:sz w:val="22"/>
                      <w:szCs w:val="22"/>
                    </w:rPr>
                    <w:t xml:space="preserve">The repair shop owner chooses the "View Feedback" </w:t>
                  </w:r>
                  <w:r w:rsidRPr="00E82989">
                    <w:rPr>
                      <w:sz w:val="22"/>
                      <w:szCs w:val="22"/>
                      <w:lang w:val="vi-VN"/>
                    </w:rPr>
                    <w:t>button.</w:t>
                  </w:r>
                </w:p>
              </w:tc>
              <w:tc>
                <w:tcPr>
                  <w:tcW w:w="4617" w:type="dxa"/>
                </w:tcPr>
                <w:p w14:paraId="1B8AB80B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E82989">
                    <w:rPr>
                      <w:sz w:val="22"/>
                      <w:szCs w:val="22"/>
                    </w:rPr>
                    <w:t>The repair shop owner views the list of customer’s feedback including:</w:t>
                  </w:r>
                </w:p>
                <w:p w14:paraId="33C33645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E82989">
                    <w:rPr>
                      <w:sz w:val="22"/>
                      <w:szCs w:val="22"/>
                    </w:rPr>
                    <w:t xml:space="preserve">     - Customer’s name</w:t>
                  </w:r>
                </w:p>
                <w:p w14:paraId="6305B85A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E82989">
                    <w:rPr>
                      <w:sz w:val="22"/>
                      <w:szCs w:val="22"/>
                    </w:rPr>
                    <w:t xml:space="preserve">     - Content feedback</w:t>
                  </w:r>
                </w:p>
                <w:p w14:paraId="6D7E32E1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E82989">
                    <w:rPr>
                      <w:sz w:val="22"/>
                      <w:szCs w:val="22"/>
                    </w:rPr>
                    <w:t xml:space="preserve">     - Date of creating feedbacks</w:t>
                  </w:r>
                </w:p>
                <w:p w14:paraId="1D72C7F1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E82989">
                    <w:rPr>
                      <w:sz w:val="22"/>
                      <w:szCs w:val="22"/>
                      <w:lang w:val="vi-VN"/>
                    </w:rPr>
                    <w:t xml:space="preserve">     - Disable: button</w:t>
                  </w:r>
                </w:p>
              </w:tc>
            </w:tr>
            <w:tr w:rsidR="00E82989" w:rsidRPr="00E82989" w14:paraId="0B56B0DD" w14:textId="77777777" w:rsidTr="00D11B64">
              <w:tc>
                <w:tcPr>
                  <w:tcW w:w="1207" w:type="dxa"/>
                </w:tcPr>
                <w:p w14:paraId="1434580A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E82989">
                    <w:rPr>
                      <w:sz w:val="22"/>
                      <w:szCs w:val="22"/>
                      <w:lang w:val="vi-VN"/>
                    </w:rPr>
                    <w:t>3</w:t>
                  </w:r>
                </w:p>
              </w:tc>
              <w:tc>
                <w:tcPr>
                  <w:tcW w:w="3420" w:type="dxa"/>
                </w:tcPr>
                <w:p w14:paraId="372236F3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E82989">
                    <w:rPr>
                      <w:sz w:val="22"/>
                      <w:szCs w:val="22"/>
                    </w:rPr>
                    <w:t>The repair shop owner chooses the "</w:t>
                  </w:r>
                  <w:r w:rsidRPr="00E82989">
                    <w:rPr>
                      <w:sz w:val="22"/>
                      <w:szCs w:val="22"/>
                      <w:lang w:val="vi-VN"/>
                    </w:rPr>
                    <w:t xml:space="preserve"> Disable account</w:t>
                  </w:r>
                  <w:r w:rsidRPr="00E82989">
                    <w:rPr>
                      <w:sz w:val="22"/>
                      <w:szCs w:val="22"/>
                    </w:rPr>
                    <w:t xml:space="preserve"> " </w:t>
                  </w:r>
                  <w:r w:rsidRPr="00E82989">
                    <w:rPr>
                      <w:sz w:val="22"/>
                      <w:szCs w:val="22"/>
                      <w:lang w:val="vi-VN"/>
                    </w:rPr>
                    <w:t>button.</w:t>
                  </w:r>
                </w:p>
              </w:tc>
              <w:tc>
                <w:tcPr>
                  <w:tcW w:w="4617" w:type="dxa"/>
                </w:tcPr>
                <w:p w14:paraId="36A2CE69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E82989">
                    <w:rPr>
                      <w:sz w:val="22"/>
                      <w:szCs w:val="22"/>
                      <w:lang w:val="vi-VN"/>
                    </w:rPr>
                    <w:t>Show the message ”Are you sure you want to disable the account?”:</w:t>
                  </w:r>
                </w:p>
                <w:p w14:paraId="1ED56C96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E82989">
                    <w:rPr>
                      <w:sz w:val="22"/>
                      <w:szCs w:val="22"/>
                      <w:lang w:val="vi-VN"/>
                    </w:rPr>
                    <w:t xml:space="preserve">      + “OK”: button</w:t>
                  </w:r>
                </w:p>
                <w:p w14:paraId="7CB3732E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E82989">
                    <w:rPr>
                      <w:sz w:val="22"/>
                      <w:szCs w:val="22"/>
                      <w:lang w:val="vi-VN"/>
                    </w:rPr>
                    <w:t xml:space="preserve">      + “Cancel”: button</w:t>
                  </w:r>
                </w:p>
              </w:tc>
            </w:tr>
            <w:tr w:rsidR="00E82989" w:rsidRPr="00E82989" w14:paraId="76E5EBB3" w14:textId="77777777" w:rsidTr="00D11B64">
              <w:tc>
                <w:tcPr>
                  <w:tcW w:w="1207" w:type="dxa"/>
                </w:tcPr>
                <w:p w14:paraId="17CBB939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E82989">
                    <w:rPr>
                      <w:sz w:val="22"/>
                      <w:szCs w:val="22"/>
                      <w:lang w:val="vi-VN"/>
                    </w:rPr>
                    <w:t>4</w:t>
                  </w:r>
                </w:p>
              </w:tc>
              <w:tc>
                <w:tcPr>
                  <w:tcW w:w="3420" w:type="dxa"/>
                </w:tcPr>
                <w:p w14:paraId="7D8D7640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E82989">
                    <w:rPr>
                      <w:sz w:val="22"/>
                      <w:szCs w:val="22"/>
                      <w:lang w:val="vi-VN"/>
                    </w:rPr>
                    <w:t>The shop owners choose the “OK” button.</w:t>
                  </w:r>
                </w:p>
              </w:tc>
              <w:tc>
                <w:tcPr>
                  <w:tcW w:w="4617" w:type="dxa"/>
                </w:tcPr>
                <w:p w14:paraId="36FE7E72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E82989">
                    <w:rPr>
                      <w:sz w:val="22"/>
                      <w:szCs w:val="22"/>
                      <w:lang w:val="vi-VN"/>
                    </w:rPr>
                    <w:t>- Show the message ”Disable successfully”.</w:t>
                  </w:r>
                </w:p>
                <w:p w14:paraId="5C45A55E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</w:p>
              </w:tc>
            </w:tr>
          </w:tbl>
          <w:p w14:paraId="6D902916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</w:p>
        </w:tc>
      </w:tr>
      <w:tr w:rsidR="00E82989" w:rsidRPr="00E82989" w14:paraId="27C85FC7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49AF57B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Exceptions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E82989" w:rsidRPr="00E82989" w14:paraId="64C71BB0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D0F24F1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9090E9C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B826770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E82989" w:rsidRPr="00E82989" w14:paraId="7E66ABA6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57E0D46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FD00435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shop owners choose the “Cancel” button.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A3E2D8F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Show message ”Disable is canceled”.</w:t>
            </w:r>
          </w:p>
        </w:tc>
      </w:tr>
      <w:tr w:rsidR="00E82989" w:rsidRPr="00E82989" w14:paraId="3A6F4002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3D4044D" w14:textId="5C910FFE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Relationships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: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Disable staff's acco</w:t>
            </w:r>
            <w:r w:rsidR="00ED1CBB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unt extend View staff's account, </w:t>
            </w:r>
            <w:r w:rsidR="00ED1CBB"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Disable staff's acco</w:t>
            </w:r>
            <w:r w:rsidR="00ED1CBB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unt extend </w:t>
            </w:r>
            <w:r w:rsidR="00ED1CBB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View customer’s </w:t>
            </w:r>
            <w:r w:rsidR="005D6510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feedbacks</w:t>
            </w:r>
            <w:r w:rsidR="00ED1CBB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Business </w:t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Rules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:</w:t>
            </w:r>
          </w:p>
          <w:p w14:paraId="37B5E7B3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-When the shop owner presses the "Ok" button:</w:t>
            </w:r>
          </w:p>
          <w:p w14:paraId="58867CD1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    +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The system will update the status in the database to "False"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</w:tbl>
    <w:p w14:paraId="44C7F179" w14:textId="77777777" w:rsidR="00E82989" w:rsidRPr="00E82989" w:rsidRDefault="00E82989" w:rsidP="00E82989">
      <w:pPr>
        <w:rPr>
          <w:lang w:val="vi-VN"/>
        </w:rPr>
      </w:pPr>
    </w:p>
    <w:p w14:paraId="3A2B00E9" w14:textId="3C6D4BD5" w:rsidR="00E82989" w:rsidRDefault="00E82989" w:rsidP="00E82989">
      <w:pPr>
        <w:pStyle w:val="Heading2"/>
      </w:pPr>
      <w:bookmarkStart w:id="123" w:name="_Toc77158072"/>
      <w:r w:rsidRPr="00E82989">
        <w:lastRenderedPageBreak/>
        <w:t>Get the list of customer’s feedback</w:t>
      </w:r>
      <w:bookmarkEnd w:id="123"/>
    </w:p>
    <w:p w14:paraId="48030C29" w14:textId="5BAE04AC" w:rsidR="00E82989" w:rsidRDefault="00E82989" w:rsidP="00E82989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70F4BE32" wp14:editId="78317620">
            <wp:extent cx="4438650" cy="695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136D" w14:textId="77777777" w:rsidR="00E82989" w:rsidRPr="00E82989" w:rsidRDefault="00E82989" w:rsidP="00E82989">
      <w:pPr>
        <w:rPr>
          <w:lang w:val="vi-VN"/>
        </w:rPr>
      </w:pP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4"/>
        <w:gridCol w:w="1594"/>
        <w:gridCol w:w="4463"/>
        <w:gridCol w:w="1343"/>
      </w:tblGrid>
      <w:tr w:rsidR="00E82989" w:rsidRPr="00E82989" w14:paraId="6AC4B76F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45EFAB5" w14:textId="2278937A" w:rsidR="00E82989" w:rsidRPr="00E82989" w:rsidRDefault="006F3228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-043</w:t>
            </w:r>
          </w:p>
        </w:tc>
      </w:tr>
      <w:tr w:rsidR="00E82989" w:rsidRPr="00E82989" w14:paraId="24381318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7BE1AAF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3125AB4" w14:textId="631A5B7B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UC0</w:t>
            </w:r>
            <w:r w:rsidR="006F3228">
              <w:rPr>
                <w:rFonts w:ascii="Calibri" w:eastAsia="Yu Mincho" w:hAnsi="Calibri"/>
                <w:sz w:val="22"/>
                <w:szCs w:val="22"/>
                <w:lang w:eastAsia="ja-JP"/>
              </w:rPr>
              <w:t>43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22E8EE6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Version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F2CC96B" w14:textId="60ED12D3" w:rsidR="00E82989" w:rsidRPr="00E82989" w:rsidRDefault="0022071A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E82989" w:rsidRPr="00E82989" w14:paraId="0D732B57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6415810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Name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3DC1735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Get the list of customer’s feedbacks</w:t>
            </w:r>
          </w:p>
        </w:tc>
      </w:tr>
      <w:tr w:rsidR="00E82989" w:rsidRPr="00E82989" w14:paraId="7BD5A842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6526F57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Author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3862210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Pham Viet Tai</w:t>
            </w:r>
          </w:p>
        </w:tc>
      </w:tr>
      <w:tr w:rsidR="00E82989" w:rsidRPr="00E82989" w14:paraId="6BE6CE61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EA4F445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93BE47E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01-07-2021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9B97F0D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C4C0849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High</w:t>
            </w:r>
          </w:p>
        </w:tc>
      </w:tr>
      <w:tr w:rsidR="00E82989" w:rsidRPr="00E82989" w14:paraId="7061ECFF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08854BB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Repair Shop Owner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Help the shop owner get the list of customer’s feedback.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Goal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The repair shop owners can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get the list of customer’s feedback.</w:t>
            </w:r>
          </w:p>
          <w:p w14:paraId="59273637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Triggers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Precondition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user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must be the repair shop’s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</w:p>
          <w:p w14:paraId="5057C33B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customers send feedback to the shop owner.</w:t>
            </w:r>
          </w:p>
          <w:p w14:paraId="51E993D0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shop owners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must have an internet connection.</w:t>
            </w:r>
          </w:p>
          <w:p w14:paraId="08D86330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Post Conditions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Main Success Scenario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E82989" w:rsidRPr="00E82989" w14:paraId="65C38285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7CDD431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E5248D3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5C08538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E82989" w:rsidRPr="00E82989" w14:paraId="68C9EFB5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873059B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FAAC442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537CD41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repair shop owners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get the list of customer’s feedback.</w:t>
            </w:r>
          </w:p>
        </w:tc>
      </w:tr>
      <w:tr w:rsidR="00E82989" w:rsidRPr="00E82989" w14:paraId="16FA59BC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5FDDC54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Alternative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Scenario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N/A</w:t>
            </w:r>
          </w:p>
        </w:tc>
      </w:tr>
      <w:tr w:rsidR="00E82989" w:rsidRPr="00E82989" w14:paraId="51DAC526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D514542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Exceptions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N/A</w:t>
            </w:r>
          </w:p>
        </w:tc>
      </w:tr>
      <w:tr w:rsidR="00E82989" w:rsidRPr="00E82989" w14:paraId="76C4E013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0CA2A48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Relationships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: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N/A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Business </w:t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Rules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: N/A</w:t>
            </w:r>
          </w:p>
        </w:tc>
      </w:tr>
    </w:tbl>
    <w:p w14:paraId="103D7C04" w14:textId="77777777" w:rsidR="00E82989" w:rsidRPr="00E82989" w:rsidRDefault="00E82989" w:rsidP="00E82989">
      <w:pPr>
        <w:rPr>
          <w:lang w:val="vi-VN"/>
        </w:rPr>
      </w:pPr>
    </w:p>
    <w:p w14:paraId="7EEC19E1" w14:textId="0A4AADF8" w:rsidR="00E82989" w:rsidRDefault="00E82989" w:rsidP="00E82989">
      <w:pPr>
        <w:pStyle w:val="Heading2"/>
      </w:pPr>
      <w:bookmarkStart w:id="124" w:name="_Toc77158073"/>
      <w:r w:rsidRPr="00E82989">
        <w:lastRenderedPageBreak/>
        <w:t>View customer’s feedbacks</w:t>
      </w:r>
      <w:bookmarkEnd w:id="124"/>
    </w:p>
    <w:p w14:paraId="6E00BECF" w14:textId="104FA989" w:rsidR="00E82989" w:rsidRDefault="00E82989" w:rsidP="00E82989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13000D7F" wp14:editId="18806281">
            <wp:extent cx="5595371" cy="489594"/>
            <wp:effectExtent l="0" t="0" r="571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86527" cy="49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3"/>
        <w:gridCol w:w="3730"/>
        <w:gridCol w:w="3314"/>
        <w:gridCol w:w="1097"/>
      </w:tblGrid>
      <w:tr w:rsidR="00E82989" w:rsidRPr="00E82989" w14:paraId="7A034078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993E69F" w14:textId="2FF947A0" w:rsidR="00E82989" w:rsidRPr="00E82989" w:rsidRDefault="007636B1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-044</w:t>
            </w:r>
          </w:p>
        </w:tc>
      </w:tr>
      <w:tr w:rsidR="00E82989" w:rsidRPr="00E82989" w14:paraId="34144784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9CD2C35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F25EDC1" w14:textId="1D6ADCF4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UC0</w:t>
            </w:r>
            <w:r w:rsidR="007636B1">
              <w:rPr>
                <w:rFonts w:ascii="Calibri" w:eastAsia="Yu Mincho" w:hAnsi="Calibri"/>
                <w:sz w:val="22"/>
                <w:szCs w:val="22"/>
                <w:lang w:eastAsia="ja-JP"/>
              </w:rPr>
              <w:t>44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D1EF2A8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Version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7500673" w14:textId="03CDC1EE" w:rsidR="00E82989" w:rsidRPr="00E82989" w:rsidRDefault="0022071A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E82989" w:rsidRPr="00E82989" w14:paraId="7E20483A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9084F59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Name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ED8CC3F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View customer’s feedbacks</w:t>
            </w:r>
          </w:p>
        </w:tc>
      </w:tr>
      <w:tr w:rsidR="00E82989" w:rsidRPr="00E82989" w14:paraId="420DEA94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77FD3E1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Author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DF02D7D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Pham Viet Tai</w:t>
            </w:r>
          </w:p>
        </w:tc>
      </w:tr>
      <w:tr w:rsidR="00E82989" w:rsidRPr="00E82989" w14:paraId="1325B7D8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AED0543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1EF987B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01-07-2021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FB988EA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BC657DE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High</w:t>
            </w:r>
          </w:p>
        </w:tc>
      </w:tr>
      <w:tr w:rsidR="00E82989" w:rsidRPr="00E82989" w14:paraId="54BF247C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90A84EE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Repair Shop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Help the shop owner view customer’s feedbacks.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Goal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The repair shop owners can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view customer’s feedbacks.</w:t>
            </w:r>
          </w:p>
          <w:p w14:paraId="139A5F6D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Triggers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244B9E95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Segoe UI Historic" w:eastAsia="Yu Mincho" w:hAnsi="Segoe UI Historic" w:cs="Segoe UI Historic"/>
                <w:color w:val="FFFFFF"/>
                <w:sz w:val="23"/>
                <w:szCs w:val="23"/>
                <w:shd w:val="clear" w:color="auto" w:fill="FFFFFF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repair shop owner chooses the "View Feedback" button.</w:t>
            </w:r>
          </w:p>
          <w:p w14:paraId="040F86A2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shop owners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must have an internet connection.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Precondition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user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must be the repair shop’s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</w:p>
          <w:p w14:paraId="62ACB9C9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user must have a stable network connection.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Post Conditions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1760320F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Success: Show feedback page.</w:t>
            </w:r>
          </w:p>
          <w:p w14:paraId="606D1B5A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Fail: Show error message.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Main Success Scenario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E82989" w:rsidRPr="00E82989" w14:paraId="29504B62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3E78C41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Step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4FC5FF9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0FA9C71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E82989" w:rsidRPr="00E82989" w14:paraId="6116BBA0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868A827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2078BF7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repair shop owner choose the "View Feedback"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button.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6914FDE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The repair shop owner views the list of customer’s feedback including:</w:t>
            </w:r>
          </w:p>
          <w:p w14:paraId="6FB1E4A1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    - Customer’s name</w:t>
            </w:r>
          </w:p>
          <w:p w14:paraId="169CE914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    - Content feedback</w:t>
            </w:r>
          </w:p>
          <w:p w14:paraId="1CA67005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lastRenderedPageBreak/>
              <w:t xml:space="preserve">     - Date of creating feedbacks</w:t>
            </w:r>
          </w:p>
          <w:p w14:paraId="38243BCB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    - Disable: button</w:t>
            </w:r>
          </w:p>
        </w:tc>
      </w:tr>
      <w:tr w:rsidR="00E82989" w:rsidRPr="00E82989" w14:paraId="7BBFF65E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028E402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Alternative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Scenario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</w:p>
        </w:tc>
      </w:tr>
      <w:tr w:rsidR="00E82989" w:rsidRPr="00E82989" w14:paraId="63552BFE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E5B6598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Exceptions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E82989" w:rsidRPr="00E82989" w14:paraId="1734F680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5859CD1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1DDED33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9E166E3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E82989" w:rsidRPr="00E82989" w14:paraId="585334CF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5E1436C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DE4658C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Event link is broken.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E186123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how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message "System is busy"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E82989" w:rsidRPr="00E82989" w14:paraId="3BF9A561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B1DD2C7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Relationships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: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View customer’s feedback extend Get the list customer’s feedback.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Business </w:t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Rules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:</w:t>
            </w:r>
          </w:p>
          <w:p w14:paraId="122BCD26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The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customer’s feedback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view has the following information: name,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content feedback, date of creating feedbacks.</w:t>
            </w:r>
          </w:p>
          <w:p w14:paraId="3569EEC4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System show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customer feedback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from the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database.</w:t>
            </w:r>
          </w:p>
        </w:tc>
      </w:tr>
    </w:tbl>
    <w:p w14:paraId="3B0202BA" w14:textId="77777777" w:rsidR="00E82989" w:rsidRPr="00E82989" w:rsidRDefault="00E82989" w:rsidP="00E82989">
      <w:pPr>
        <w:rPr>
          <w:lang w:val="vi-VN"/>
        </w:rPr>
      </w:pPr>
    </w:p>
    <w:p w14:paraId="3DB93FF0" w14:textId="7B9048DC" w:rsidR="00E82989" w:rsidRDefault="002E6286" w:rsidP="00E82989">
      <w:pPr>
        <w:pStyle w:val="Heading2"/>
      </w:pPr>
      <w:bookmarkStart w:id="125" w:name="_Toc77158074"/>
      <w:r w:rsidRPr="002E6286">
        <w:t>Create account for staff</w:t>
      </w:r>
      <w:bookmarkEnd w:id="125"/>
    </w:p>
    <w:p w14:paraId="694813C2" w14:textId="21DCE0C1" w:rsidR="002E6286" w:rsidRDefault="002E6286" w:rsidP="002E6286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43B0E5C8" wp14:editId="4282755A">
            <wp:extent cx="5186149" cy="810863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02669" cy="81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4"/>
        <w:gridCol w:w="3752"/>
        <w:gridCol w:w="3352"/>
        <w:gridCol w:w="1106"/>
      </w:tblGrid>
      <w:tr w:rsidR="002E6286" w:rsidRPr="002E6286" w14:paraId="2E093844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5CC69F2" w14:textId="1B958AAA" w:rsidR="002E6286" w:rsidRPr="002E6286" w:rsidRDefault="003F107C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-04</w:t>
            </w:r>
            <w:r w:rsidR="00A60D52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5</w:t>
            </w:r>
          </w:p>
        </w:tc>
      </w:tr>
      <w:tr w:rsidR="002E6286" w:rsidRPr="002E6286" w14:paraId="1135E6C8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2C049E4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5DF8AB8" w14:textId="27455A09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UC0</w:t>
            </w:r>
            <w:r w:rsidR="003F107C">
              <w:rPr>
                <w:rFonts w:ascii="Calibri" w:eastAsia="Yu Mincho" w:hAnsi="Calibri"/>
                <w:sz w:val="22"/>
                <w:szCs w:val="22"/>
                <w:lang w:eastAsia="ja-JP"/>
              </w:rPr>
              <w:t>4</w:t>
            </w:r>
            <w:r w:rsidR="00A60D52">
              <w:rPr>
                <w:rFonts w:ascii="Calibri" w:eastAsia="Yu Mincho" w:hAnsi="Calibri"/>
                <w:sz w:val="22"/>
                <w:szCs w:val="22"/>
                <w:lang w:eastAsia="ja-JP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BD974FC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Version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069AD9B" w14:textId="7FE208BD" w:rsidR="002E6286" w:rsidRPr="002E6286" w:rsidRDefault="0022071A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2E6286" w:rsidRPr="002E6286" w14:paraId="737BEC1B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BE34778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Name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939A501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Create an account for staff</w:t>
            </w:r>
          </w:p>
        </w:tc>
      </w:tr>
      <w:tr w:rsidR="002E6286" w:rsidRPr="002E6286" w14:paraId="49A603A5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41DB25B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Author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250324A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Pham Viet Tai</w:t>
            </w:r>
          </w:p>
        </w:tc>
      </w:tr>
      <w:tr w:rsidR="002E6286" w:rsidRPr="002E6286" w14:paraId="11314B48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0E6A4B7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B49B6CE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01-07-2021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5F6CAC3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7CD7C96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High</w:t>
            </w:r>
          </w:p>
        </w:tc>
      </w:tr>
      <w:tr w:rsidR="002E6286" w:rsidRPr="002E6286" w14:paraId="6674F848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B21B2E5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Repair Shop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Help the shop owner create an account for staff.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Goal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The repair shop owners can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create an account for staff.</w:t>
            </w:r>
          </w:p>
          <w:p w14:paraId="46D8B556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Triggers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02B17C49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repair shop owner chooses the "Create account" button.</w:t>
            </w:r>
            <w:r w:rsidRPr="002E6286">
              <w:rPr>
                <w:rFonts w:ascii="Segoe UI Historic" w:eastAsia="Yu Mincho" w:hAnsi="Segoe UI Historic" w:cs="Segoe UI Historic"/>
                <w:color w:val="FFFFFF"/>
                <w:sz w:val="23"/>
                <w:szCs w:val="23"/>
                <w:shd w:val="clear" w:color="auto" w:fill="FFFFFF"/>
                <w:lang w:eastAsia="ja-JP"/>
              </w:rPr>
              <w:t>Feedback" button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Precondition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user 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must be the repair shop’s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</w:p>
          <w:p w14:paraId="6DF9C067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user must have a stable network connection.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Post Conditions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21571EFE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Success: A new account was created successfully.</w:t>
            </w:r>
          </w:p>
          <w:p w14:paraId="264CAC26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Fail: </w:t>
            </w:r>
            <w:r w:rsidRPr="002E6286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The system shows the error </w:t>
            </w:r>
            <w:r w:rsidRPr="002E6286">
              <w:rPr>
                <w:rFonts w:ascii="Calibri" w:eastAsia="Yu Mincho" w:hAnsi="Calibri"/>
                <w:iCs/>
                <w:sz w:val="22"/>
                <w:szCs w:val="22"/>
                <w:lang w:val="vi-VN" w:eastAsia="ja-JP"/>
              </w:rPr>
              <w:t>message.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Main Success Scenario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2E6286" w:rsidRPr="002E6286" w14:paraId="4C4678C3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065D120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Step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D1492D7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9521042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2E6286" w:rsidRPr="002E6286" w14:paraId="24CE6C1E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693A0F0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891F7B2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The repair shop owner chooses the "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Create account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"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button.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2D83FB5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system requires the following input from the shop owner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including:</w:t>
            </w:r>
          </w:p>
          <w:p w14:paraId="3D10C6A4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Staff’s name: textbox, required</w:t>
            </w:r>
          </w:p>
          <w:p w14:paraId="47A14AC9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Phone: textbox, required</w:t>
            </w:r>
          </w:p>
          <w:p w14:paraId="11BEDD42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Address: textbox, required</w:t>
            </w:r>
          </w:p>
          <w:p w14:paraId="623AF774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Email: textbox, required</w:t>
            </w:r>
          </w:p>
          <w:p w14:paraId="0B340C1D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Date of creating an account: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DateTime picker,                               required</w:t>
            </w:r>
          </w:p>
          <w:p w14:paraId="66C16862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Create: button</w:t>
            </w:r>
          </w:p>
        </w:tc>
      </w:tr>
      <w:tr w:rsidR="002E6286" w:rsidRPr="002E6286" w14:paraId="2E2F6150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E167FAF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02D2CAC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The repair shop owner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input information and click “Create” button.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017A2FE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system will check the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data:</w:t>
            </w:r>
          </w:p>
          <w:p w14:paraId="65D4C250" w14:textId="7A25C276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 Exception[1,2,</w:t>
            </w:r>
            <w:r w:rsidR="0020260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3,4,5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]</w:t>
            </w:r>
          </w:p>
        </w:tc>
      </w:tr>
      <w:tr w:rsidR="002E6286" w:rsidRPr="002E6286" w14:paraId="7210BB5E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AB50344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D4B334D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8FBE485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-Insert a new account into the database.</w:t>
            </w:r>
          </w:p>
          <w:p w14:paraId="427A8A19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-T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he system will show a message"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account is created successfully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"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2E6286" w:rsidRPr="002E6286" w14:paraId="66B20783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6F100A2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Alternative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Scenario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</w:p>
        </w:tc>
      </w:tr>
      <w:tr w:rsidR="002E6286" w:rsidRPr="002E6286" w14:paraId="1676E996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6D7236D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Exceptions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2E6286" w:rsidRPr="002E6286" w14:paraId="6A83B594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AEBE2ED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66D8A37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35C6460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2E6286" w:rsidRPr="002E6286" w14:paraId="5C74FEA5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9D9CE86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3D4C9C4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Length of ”Staff’s Name” is not in range, lower than min.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54D2AEF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System show message the "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Staff’s name must be at least 8 characters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"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2E6286" w:rsidRPr="002E6286" w14:paraId="380BD40C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F59E865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735261D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Length of ”Staff’s Name” is not in range, higher than min.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D03DB96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System show message the "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Staff’s name must be less than 50 characters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"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2E6286" w:rsidRPr="002E6286" w14:paraId="6F747AD1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8D29FEF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34E69EC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length of ”Phone” is 10 numbers.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2422AE5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System show message the "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Phone is 10 numbers and 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starts with [+84]"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202607" w:rsidRPr="002E6286" w14:paraId="4ABC2BD7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AB88A3C" w14:textId="5D9FDD55" w:rsidR="00202607" w:rsidRPr="002E6286" w:rsidRDefault="00202607" w:rsidP="0020260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49BF8F7" w14:textId="58FAEBC8" w:rsidR="00202607" w:rsidRPr="002E6286" w:rsidRDefault="00202607" w:rsidP="0020260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length of “Email” is over 30 </w:t>
            </w:r>
            <w:r w:rsidRPr="00372E1E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characters.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EAAD50E" w14:textId="2D3432B2" w:rsidR="00202607" w:rsidRPr="002E6286" w:rsidRDefault="00202607" w:rsidP="0020260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372E1E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Show error message: “You can only enter the </w:t>
            </w: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email 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up to </w:t>
            </w: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3</w:t>
            </w:r>
            <w:r w:rsidRPr="00372E1E">
              <w:rPr>
                <w:rFonts w:ascii="Calibri" w:eastAsia="Yu Mincho" w:hAnsi="Calibri"/>
                <w:sz w:val="22"/>
                <w:szCs w:val="22"/>
                <w:lang w:eastAsia="ja-JP"/>
              </w:rPr>
              <w:t>0 characters”.</w:t>
            </w:r>
          </w:p>
        </w:tc>
      </w:tr>
      <w:tr w:rsidR="00202607" w:rsidRPr="002E6286" w14:paraId="6B9CB747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F809973" w14:textId="4689A4BD" w:rsidR="00202607" w:rsidRPr="002E6286" w:rsidRDefault="00202607" w:rsidP="0020260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38BBEDA" w14:textId="2981CAD7" w:rsidR="00202607" w:rsidRPr="002E6286" w:rsidRDefault="00202607" w:rsidP="0020260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length of “Address” is over 50 </w:t>
            </w:r>
            <w:r w:rsidRPr="00372E1E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characters.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3255E3B" w14:textId="734F6E52" w:rsidR="00202607" w:rsidRPr="002E6286" w:rsidRDefault="00202607" w:rsidP="0020260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372E1E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Show error message: “You can only enter the </w:t>
            </w: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address </w:t>
            </w:r>
            <w:r w:rsidRPr="00372E1E">
              <w:rPr>
                <w:rFonts w:ascii="Calibri" w:eastAsia="Yu Mincho" w:hAnsi="Calibri"/>
                <w:sz w:val="22"/>
                <w:szCs w:val="22"/>
                <w:lang w:eastAsia="ja-JP"/>
              </w:rPr>
              <w:t>up to 50 characters”.</w:t>
            </w:r>
          </w:p>
        </w:tc>
      </w:tr>
      <w:tr w:rsidR="002E6286" w:rsidRPr="002E6286" w14:paraId="5FB87811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2989CC9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Relationships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</w:p>
          <w:p w14:paraId="13C3A469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Business </w:t>
            </w:r>
            <w:r w:rsidRPr="002E6286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Rules:</w:t>
            </w:r>
          </w:p>
          <w:p w14:paraId="53871E5E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 w:cs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 w:cs="Calibri"/>
                <w:sz w:val="22"/>
                <w:szCs w:val="22"/>
                <w:lang w:val="vi-VN" w:eastAsia="ja-JP"/>
              </w:rPr>
              <w:t>- Staff's name from 8 to 50 characters.</w:t>
            </w:r>
          </w:p>
          <w:p w14:paraId="01A4EE45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Date of creating an account must be greater than the current date.</w:t>
            </w:r>
          </w:p>
          <w:p w14:paraId="2F5572AF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- Phone: 10 numbers and starts with [+84]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  <w:p w14:paraId="7C1D5E17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When the repair shop owner clicks the ”Create” button:</w:t>
            </w:r>
          </w:p>
          <w:p w14:paraId="0DAF9EBE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           +Success: Show massage “The account is created successfully”.</w:t>
            </w:r>
          </w:p>
          <w:p w14:paraId="25699CFE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             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 </w:t>
            </w:r>
          </w:p>
        </w:tc>
      </w:tr>
    </w:tbl>
    <w:p w14:paraId="1B8AD3AF" w14:textId="77777777" w:rsidR="002E6286" w:rsidRPr="002E6286" w:rsidRDefault="002E6286" w:rsidP="002E6286">
      <w:pPr>
        <w:ind w:left="0"/>
        <w:rPr>
          <w:lang w:val="vi-VN"/>
        </w:rPr>
      </w:pPr>
    </w:p>
    <w:p w14:paraId="0CB959DE" w14:textId="794C5C20" w:rsidR="00E82989" w:rsidRDefault="002E6286" w:rsidP="002E6286">
      <w:pPr>
        <w:pStyle w:val="Heading2"/>
      </w:pPr>
      <w:bookmarkStart w:id="126" w:name="_Toc77158075"/>
      <w:r w:rsidRPr="002E6286">
        <w:t>Get the list of bills</w:t>
      </w:r>
      <w:bookmarkEnd w:id="126"/>
    </w:p>
    <w:p w14:paraId="01772972" w14:textId="1C464A06" w:rsidR="002E6286" w:rsidRDefault="002E6286" w:rsidP="002E6286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1DA8BC37" wp14:editId="6D495C2D">
            <wp:extent cx="4486275" cy="8858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8"/>
        <w:gridCol w:w="1648"/>
        <w:gridCol w:w="4373"/>
        <w:gridCol w:w="1315"/>
      </w:tblGrid>
      <w:tr w:rsidR="002E6286" w:rsidRPr="002E6286" w14:paraId="094E6014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6DAF74F" w14:textId="02DAC093" w:rsidR="002E6286" w:rsidRPr="002E6286" w:rsidRDefault="00A60D52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-046</w:t>
            </w:r>
          </w:p>
        </w:tc>
      </w:tr>
      <w:tr w:rsidR="002E6286" w:rsidRPr="002E6286" w14:paraId="6E9CDF39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EC89298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FAC94F5" w14:textId="41033083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UC0</w:t>
            </w:r>
            <w:r w:rsidR="00807F10">
              <w:rPr>
                <w:rFonts w:ascii="Calibri" w:eastAsia="Yu Mincho" w:hAnsi="Calibri"/>
                <w:sz w:val="22"/>
                <w:szCs w:val="22"/>
                <w:lang w:eastAsia="ja-JP"/>
              </w:rPr>
              <w:t>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ADB3645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Version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6BDE8E7" w14:textId="06D09A95" w:rsidR="002E6286" w:rsidRPr="002E6286" w:rsidRDefault="0022071A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2E6286" w:rsidRPr="002E6286" w14:paraId="716F694F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32C90E9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Name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FBFF038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Get the list 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of bills</w:t>
            </w:r>
          </w:p>
        </w:tc>
      </w:tr>
      <w:tr w:rsidR="002E6286" w:rsidRPr="002E6286" w14:paraId="49CE9D35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A27FB27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Author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ADADFF5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Pham Viet Tai</w:t>
            </w:r>
          </w:p>
        </w:tc>
      </w:tr>
      <w:tr w:rsidR="002E6286" w:rsidRPr="002E6286" w14:paraId="14EC1F48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671E6FA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AB6CDCD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01-07-2021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202082A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300132A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High</w:t>
            </w:r>
          </w:p>
        </w:tc>
      </w:tr>
      <w:tr w:rsidR="002E6286" w:rsidRPr="002E6286" w14:paraId="0D066C34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178CBA6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Repair Shop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Help the shop owner get the list 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of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bills.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Goal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The repair shop owners can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get the list 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of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bills.</w:t>
            </w:r>
          </w:p>
          <w:p w14:paraId="52296583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Triggers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Precondition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user 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must be the repair shop’s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</w:p>
          <w:p w14:paraId="19283400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The 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staff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creates the 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bill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for the customer.</w:t>
            </w:r>
          </w:p>
          <w:p w14:paraId="365F9C92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user must have a stable network connection.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Post Conditions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Main Success Scenario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2E6286" w:rsidRPr="002E6286" w14:paraId="112E8E97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A71AE3A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Step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635CEC6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94A4464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2E6286" w:rsidRPr="002E6286" w14:paraId="4ADC0B93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220FDAA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6B02F30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00F0268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repair shop owners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get list the 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staff’s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bills.</w:t>
            </w:r>
          </w:p>
        </w:tc>
      </w:tr>
      <w:tr w:rsidR="002E6286" w:rsidRPr="002E6286" w14:paraId="13C0BF90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6B4DE4A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Alternative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Scenario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</w:p>
        </w:tc>
      </w:tr>
      <w:tr w:rsidR="002E6286" w:rsidRPr="002E6286" w14:paraId="5C3FE78A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481A265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Exceptions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N/A</w:t>
            </w:r>
          </w:p>
        </w:tc>
      </w:tr>
      <w:tr w:rsidR="002E6286" w:rsidRPr="002E6286" w14:paraId="653E4AD5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AA273B9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Relationships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: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N/A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Business </w:t>
            </w:r>
            <w:r w:rsidRPr="002E6286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Rules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: N/A</w:t>
            </w:r>
          </w:p>
        </w:tc>
      </w:tr>
    </w:tbl>
    <w:p w14:paraId="4F927BA8" w14:textId="77777777" w:rsidR="002E6286" w:rsidRDefault="002E6286" w:rsidP="002E6286">
      <w:pPr>
        <w:rPr>
          <w:lang w:val="vi-VN"/>
        </w:rPr>
      </w:pPr>
    </w:p>
    <w:p w14:paraId="69E54129" w14:textId="6AC618CB" w:rsidR="002E6286" w:rsidRDefault="002E6286" w:rsidP="002E6286">
      <w:pPr>
        <w:pStyle w:val="Heading2"/>
      </w:pPr>
      <w:bookmarkStart w:id="127" w:name="_Toc77158076"/>
      <w:r w:rsidRPr="002E6286">
        <w:t>View a bill</w:t>
      </w:r>
      <w:bookmarkEnd w:id="127"/>
    </w:p>
    <w:p w14:paraId="4CB20394" w14:textId="124CA3B3" w:rsidR="00447DF7" w:rsidRDefault="00447DF7" w:rsidP="00447DF7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0CBA5CC6" wp14:editId="31B9CFA7">
            <wp:extent cx="4824484" cy="715941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8140" cy="71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32"/>
        <w:gridCol w:w="3597"/>
        <w:gridCol w:w="3402"/>
        <w:gridCol w:w="1113"/>
      </w:tblGrid>
      <w:tr w:rsidR="00447DF7" w:rsidRPr="00447DF7" w14:paraId="3B456B3F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9A6B39D" w14:textId="331441F4" w:rsidR="00447DF7" w:rsidRPr="00447DF7" w:rsidRDefault="00B947B0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-047</w:t>
            </w:r>
          </w:p>
        </w:tc>
      </w:tr>
      <w:tr w:rsidR="00447DF7" w:rsidRPr="00447DF7" w14:paraId="45AC35F3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1302839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F8418D4" w14:textId="0721BA93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UC0</w:t>
            </w:r>
            <w:r w:rsidR="00B947B0">
              <w:rPr>
                <w:rFonts w:ascii="Calibri" w:eastAsia="Yu Mincho" w:hAnsi="Calibri"/>
                <w:sz w:val="22"/>
                <w:szCs w:val="22"/>
                <w:lang w:eastAsia="ja-JP"/>
              </w:rPr>
              <w:t>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9B95C3F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Version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714D7EC" w14:textId="2926124D" w:rsidR="00447DF7" w:rsidRPr="00447DF7" w:rsidRDefault="0022071A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447DF7" w:rsidRPr="00447DF7" w14:paraId="5A570317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A9E9479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Name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0B2E70F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View a bill</w:t>
            </w:r>
          </w:p>
        </w:tc>
      </w:tr>
      <w:tr w:rsidR="00447DF7" w:rsidRPr="00447DF7" w14:paraId="61731DCD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71E5E9F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Author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320EEBA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>Pham Viet Tai</w:t>
            </w:r>
          </w:p>
        </w:tc>
      </w:tr>
      <w:tr w:rsidR="00447DF7" w:rsidRPr="00447DF7" w14:paraId="184E8A33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84B1F36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4F91703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>01-07-2021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2F49100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B6B8EB4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>High</w:t>
            </w:r>
          </w:p>
        </w:tc>
      </w:tr>
      <w:tr w:rsidR="00447DF7" w:rsidRPr="00447DF7" w14:paraId="57CEF700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8189548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Repair Shop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Help the shop owner view the bill.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Goal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The repair shop owners can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view the bill.</w:t>
            </w:r>
          </w:p>
          <w:p w14:paraId="02239AF7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Triggers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2AFCA4DD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repair shop owner choose the "View a bill" button.</w:t>
            </w:r>
            <w:r w:rsidRPr="00447DF7">
              <w:rPr>
                <w:rFonts w:ascii="Segoe UI Historic" w:eastAsia="Yu Mincho" w:hAnsi="Segoe UI Historic" w:cs="Segoe UI Historic"/>
                <w:color w:val="FFFFFF"/>
                <w:sz w:val="23"/>
                <w:szCs w:val="23"/>
                <w:shd w:val="clear" w:color="auto" w:fill="FFFFFF"/>
                <w:lang w:eastAsia="ja-JP"/>
              </w:rPr>
              <w:t xml:space="preserve">" </w:t>
            </w:r>
            <w:r w:rsidRPr="00447DF7">
              <w:rPr>
                <w:rFonts w:ascii="Calibri" w:eastAsia="Yu Mincho" w:hAnsi="Calibri" w:cs="Segoe UI Historic"/>
                <w:color w:val="FFFFFF"/>
                <w:sz w:val="23"/>
                <w:szCs w:val="23"/>
                <w:shd w:val="clear" w:color="auto" w:fill="FFFFFF"/>
                <w:lang w:val="vi-VN" w:eastAsia="ja-JP"/>
              </w:rPr>
              <w:t>.</w:t>
            </w:r>
            <w:r w:rsidRPr="00447DF7">
              <w:rPr>
                <w:rFonts w:ascii="Segoe UI Historic" w:eastAsia="Yu Mincho" w:hAnsi="Segoe UI Historic" w:cs="Segoe UI Historic"/>
                <w:color w:val="FFFFFF"/>
                <w:sz w:val="23"/>
                <w:szCs w:val="23"/>
                <w:shd w:val="clear" w:color="auto" w:fill="FFFFFF"/>
                <w:lang w:eastAsia="ja-JP"/>
              </w:rPr>
              <w:t>button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Precondition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user 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must be the repair shop’s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</w:p>
          <w:p w14:paraId="394D6F6E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user must have a stable network connection.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Post Conditions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6AB8A1D4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Success: Show the bill.</w:t>
            </w:r>
          </w:p>
          <w:p w14:paraId="48253E2C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Fail: Show error message.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Main Success Scenario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447DF7" w:rsidRPr="00447DF7" w14:paraId="78F945E6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9E68CBF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Step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CB25BBE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176787E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447DF7" w:rsidRPr="00447DF7" w14:paraId="6AC71F41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DFB7761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31F6A3B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repair shop owner chooses the "View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a bill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"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button.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73B106E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repair shop owner views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a bill the staff’s 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>including:</w:t>
            </w:r>
          </w:p>
          <w:p w14:paraId="5FF2323D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    -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Code bill</w:t>
            </w:r>
          </w:p>
          <w:p w14:paraId="697E3CAD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    -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Problem Name</w:t>
            </w:r>
          </w:p>
          <w:p w14:paraId="2AEAB5FB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    - Date of creating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bill</w:t>
            </w:r>
          </w:p>
          <w:p w14:paraId="09541EB3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    - Quantity</w:t>
            </w:r>
          </w:p>
          <w:p w14:paraId="7B2A7B8F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    - Price</w:t>
            </w:r>
          </w:p>
          <w:p w14:paraId="27D3288B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Exception [1]</w:t>
            </w:r>
          </w:p>
        </w:tc>
      </w:tr>
      <w:tr w:rsidR="00447DF7" w:rsidRPr="00447DF7" w14:paraId="4ACE4E39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406FABE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Alternative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Scenario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</w:p>
        </w:tc>
      </w:tr>
      <w:tr w:rsidR="00447DF7" w:rsidRPr="00447DF7" w14:paraId="5CA0DAE9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79BBCA4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Exceptions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447DF7" w:rsidRPr="00447DF7" w14:paraId="67DDC9FE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1FAF5BD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3B20603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F9D7D53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447DF7" w:rsidRPr="00447DF7" w14:paraId="40F9E859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29B043E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FFE98BD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53658CF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System show message the "System is busy" when the internet is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lost.</w:t>
            </w:r>
          </w:p>
        </w:tc>
      </w:tr>
      <w:tr w:rsidR="00447DF7" w:rsidRPr="00447DF7" w14:paraId="09CCDA95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E536E94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Relationships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: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View a bill extend Get the list of bills.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Business </w:t>
            </w:r>
            <w:r w:rsidRPr="00447DF7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Rules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:</w:t>
            </w:r>
          </w:p>
          <w:p w14:paraId="71C61235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The Shop owner views the bill including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code bill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,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problem name, date of creating the bill, quantity, price.</w:t>
            </w:r>
          </w:p>
          <w:p w14:paraId="56B5716A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The system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shows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the bill when the employee creates the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bill.</w:t>
            </w:r>
          </w:p>
        </w:tc>
      </w:tr>
    </w:tbl>
    <w:p w14:paraId="2130CED0" w14:textId="77777777" w:rsidR="00447DF7" w:rsidRPr="00447DF7" w:rsidRDefault="00447DF7" w:rsidP="00447DF7">
      <w:pPr>
        <w:ind w:left="0"/>
        <w:rPr>
          <w:lang w:val="vi-VN"/>
        </w:rPr>
      </w:pPr>
    </w:p>
    <w:p w14:paraId="45691CFE" w14:textId="08E27DC3" w:rsidR="00447DF7" w:rsidRDefault="009C0F28" w:rsidP="00447DF7">
      <w:pPr>
        <w:pStyle w:val="Heading2"/>
      </w:pPr>
      <w:bookmarkStart w:id="128" w:name="_Toc77158077"/>
      <w:r w:rsidRPr="009C0F28">
        <w:t>Create service</w:t>
      </w:r>
      <w:bookmarkEnd w:id="128"/>
    </w:p>
    <w:p w14:paraId="73FF4F3E" w14:textId="11DB3891" w:rsidR="009C0F28" w:rsidRDefault="009C0F28" w:rsidP="009C0F28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69393803" wp14:editId="5326B842">
            <wp:extent cx="4486275" cy="9620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0"/>
        <w:gridCol w:w="3843"/>
        <w:gridCol w:w="3284"/>
        <w:gridCol w:w="1097"/>
      </w:tblGrid>
      <w:tr w:rsidR="009C0F28" w:rsidRPr="009C0F28" w14:paraId="4ECE305F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658FC26" w14:textId="0CE55F4A" w:rsidR="009C0F28" w:rsidRPr="009C0F28" w:rsidRDefault="00B62EFA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-048</w:t>
            </w:r>
          </w:p>
        </w:tc>
      </w:tr>
      <w:tr w:rsidR="009C0F28" w:rsidRPr="009C0F28" w14:paraId="7D1E1B40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7227C02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0FC4E36" w14:textId="67AB413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UC0</w:t>
            </w:r>
            <w:r w:rsidR="00B62EFA">
              <w:rPr>
                <w:rFonts w:ascii="Calibri" w:eastAsia="Yu Mincho" w:hAnsi="Calibri"/>
                <w:sz w:val="22"/>
                <w:szCs w:val="22"/>
                <w:lang w:eastAsia="ja-JP"/>
              </w:rPr>
              <w:t>48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A5166A0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Version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FDAEF61" w14:textId="5EA57C2C" w:rsidR="009C0F28" w:rsidRPr="009C0F28" w:rsidRDefault="0022071A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9C0F28" w:rsidRPr="009C0F28" w14:paraId="47C7C166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7085D3D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Name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6EDB1B8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Create service</w:t>
            </w:r>
          </w:p>
        </w:tc>
      </w:tr>
      <w:tr w:rsidR="009C0F28" w:rsidRPr="009C0F28" w14:paraId="5915D8E7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55352ED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Author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8A12503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Pham Viet Tai</w:t>
            </w:r>
          </w:p>
        </w:tc>
      </w:tr>
      <w:tr w:rsidR="009C0F28" w:rsidRPr="009C0F28" w14:paraId="2A2A8008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62EF6A7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2B92B40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01-07-2021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4BD1422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4BA4D0A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High</w:t>
            </w:r>
          </w:p>
        </w:tc>
      </w:tr>
      <w:tr w:rsidR="009C0F28" w:rsidRPr="009C0F28" w14:paraId="3FF809F0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B7E6F13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Repair Shop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Help the shop owner create service.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Goal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The repair shop owners can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create service.</w:t>
            </w:r>
          </w:p>
          <w:p w14:paraId="7C780045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Triggers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22AF4523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repair shop owner chooses the "Create service" button.</w:t>
            </w:r>
            <w:r w:rsidRPr="009C0F28">
              <w:rPr>
                <w:rFonts w:ascii="Segoe UI Historic" w:eastAsia="Yu Mincho" w:hAnsi="Segoe UI Historic" w:cs="Segoe UI Historic"/>
                <w:color w:val="FFFFFF"/>
                <w:sz w:val="23"/>
                <w:szCs w:val="23"/>
                <w:shd w:val="clear" w:color="auto" w:fill="FFFFFF"/>
                <w:lang w:eastAsia="ja-JP"/>
              </w:rPr>
              <w:t>utton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Precondition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user 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must be the repair shop’s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</w:p>
          <w:p w14:paraId="38FC231C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user must have a stable network connection.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Post Conditions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3BDBC961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lastRenderedPageBreak/>
              <w:t>- Success: A new service created successfully.</w:t>
            </w:r>
          </w:p>
          <w:p w14:paraId="79C970C4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Fail: </w:t>
            </w:r>
            <w:r w:rsidRPr="009C0F28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The system shows the error </w:t>
            </w:r>
            <w:r w:rsidRPr="009C0F28">
              <w:rPr>
                <w:rFonts w:ascii="Calibri" w:eastAsia="Yu Mincho" w:hAnsi="Calibri"/>
                <w:iCs/>
                <w:sz w:val="22"/>
                <w:szCs w:val="22"/>
                <w:lang w:val="vi-VN" w:eastAsia="ja-JP"/>
              </w:rPr>
              <w:t>message.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Main Success Scenario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9C0F28" w:rsidRPr="009C0F28" w14:paraId="2BC6F113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9A2040C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Step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781FB41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090BD9C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9C0F28" w:rsidRPr="009C0F28" w14:paraId="1399C5B1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A1B32DB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07AC3F0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The repair shop owner chooses the "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Create 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Service"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button.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0BBB9DD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system requires the following input from the shop owner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including:</w:t>
            </w:r>
          </w:p>
          <w:p w14:paraId="0CD60770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- Service’s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name: textbox, required</w:t>
            </w:r>
          </w:p>
          <w:p w14:paraId="09E8175A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Date of creating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service: DateTime picked, required</w:t>
            </w:r>
          </w:p>
          <w:p w14:paraId="27D48BFF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Price: textbox, required</w:t>
            </w:r>
          </w:p>
          <w:p w14:paraId="200B873C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Description: textbox, required</w:t>
            </w:r>
          </w:p>
          <w:p w14:paraId="754FDB37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Create: button</w:t>
            </w:r>
          </w:p>
        </w:tc>
      </w:tr>
      <w:tr w:rsidR="009C0F28" w:rsidRPr="009C0F28" w14:paraId="190E223E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D41E2C2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3A4DC95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The repair shop owner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input information and click the “Create” button.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6AF0B22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system will check the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data:</w:t>
            </w:r>
          </w:p>
          <w:p w14:paraId="144AEA60" w14:textId="71EE5BE0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Exception[1,2,</w:t>
            </w:r>
            <w:r w:rsidR="005050C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3,4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]</w:t>
            </w:r>
          </w:p>
        </w:tc>
      </w:tr>
      <w:tr w:rsidR="009C0F28" w:rsidRPr="009C0F28" w14:paraId="253117FA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E44754C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354B71B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401601F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Insert a new service into the database.</w:t>
            </w:r>
          </w:p>
          <w:p w14:paraId="53D172E2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The 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system will show a message"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Service created successfully”.</w:t>
            </w:r>
          </w:p>
        </w:tc>
      </w:tr>
      <w:tr w:rsidR="009C0F28" w:rsidRPr="009C0F28" w14:paraId="0CB11CA4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7719D6C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Alternative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Scenario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</w:p>
        </w:tc>
      </w:tr>
      <w:tr w:rsidR="009C0F28" w:rsidRPr="009C0F28" w14:paraId="1F291761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1A48258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Exceptions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9C0F28" w:rsidRPr="009C0F28" w14:paraId="39529036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6729A91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5A05FBD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485BA8E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9C0F28" w:rsidRPr="009C0F28" w14:paraId="63DE3E68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F732B0E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0477DD7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length of "Service Name" is at least 8 characters.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1B3A56F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System show message the "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Service’s name must be at least 8 characters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"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9C0F28" w:rsidRPr="009C0F28" w14:paraId="677B5A3D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00D06A1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EC44014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length "Service Name" longest is 50 characters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9DB2730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System show message the "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Service’s name must be less than 50 characters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"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9C0F28" w:rsidRPr="009C0F28" w14:paraId="340267FD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241D578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2A70103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Time is not picked in ”Date of creating service”.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BDE8E35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System show message the "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date of creating service must be selected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"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6457B3" w:rsidRPr="009C0F28" w14:paraId="16BBD0C7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7994F15" w14:textId="767FE27B" w:rsidR="006457B3" w:rsidRPr="009C0F28" w:rsidRDefault="006457B3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F7BA4FB" w14:textId="1A4C2D42" w:rsidR="006457B3" w:rsidRPr="009C0F28" w:rsidRDefault="006457B3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</w:t>
            </w:r>
            <w:r w:rsidRPr="006457B3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price must be greater than 0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5750E8C" w14:textId="2571247C" w:rsidR="006457B3" w:rsidRPr="009C0F28" w:rsidRDefault="006457B3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System show message the "</w:t>
            </w: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</w:t>
            </w: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</w:t>
            </w:r>
            <w:r w:rsidRPr="006457B3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price must be greater than 0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"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9C0F28" w:rsidRPr="009C0F28" w14:paraId="37BAB14D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B5C1B7E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Relationships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</w:p>
          <w:p w14:paraId="77978EA8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 xml:space="preserve">Business </w:t>
            </w:r>
            <w:r w:rsidRPr="009C0F28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Rules:</w:t>
            </w:r>
          </w:p>
          <w:p w14:paraId="0C48B3BA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Price: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P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rice must be greater than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0.</w:t>
            </w:r>
          </w:p>
          <w:p w14:paraId="5C23A13D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Date of creating an account must be greater than the current date.</w:t>
            </w:r>
          </w:p>
          <w:p w14:paraId="5DED839D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When the repair shop owner clicks the “Create” button:</w:t>
            </w:r>
          </w:p>
          <w:p w14:paraId="7BDF11CC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        + Success: Show massage “Service created successfully”.</w:t>
            </w:r>
          </w:p>
        </w:tc>
      </w:tr>
    </w:tbl>
    <w:p w14:paraId="2215C45B" w14:textId="77777777" w:rsidR="009C0F28" w:rsidRPr="009C0F28" w:rsidRDefault="009C0F28" w:rsidP="009C0F28">
      <w:pPr>
        <w:rPr>
          <w:lang w:val="vi-VN"/>
        </w:rPr>
      </w:pPr>
    </w:p>
    <w:p w14:paraId="3643E402" w14:textId="55524830" w:rsidR="00447DF7" w:rsidRDefault="009C0F28" w:rsidP="00447DF7">
      <w:pPr>
        <w:pStyle w:val="Heading2"/>
      </w:pPr>
      <w:bookmarkStart w:id="129" w:name="_Toc77158078"/>
      <w:r w:rsidRPr="009C0F28">
        <w:t>Edit service</w:t>
      </w:r>
      <w:bookmarkEnd w:id="129"/>
    </w:p>
    <w:p w14:paraId="50A82BEF" w14:textId="28DCB14C" w:rsidR="009C0F28" w:rsidRDefault="009C0F28" w:rsidP="009C0F28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2C35F3E4" wp14:editId="17E43547">
            <wp:extent cx="5411337" cy="771809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22482" cy="77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4"/>
        <w:gridCol w:w="3903"/>
        <w:gridCol w:w="3230"/>
        <w:gridCol w:w="1087"/>
      </w:tblGrid>
      <w:tr w:rsidR="009C0F28" w:rsidRPr="009C0F28" w14:paraId="139F3D27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193F15D" w14:textId="43AA8363" w:rsidR="009C0F28" w:rsidRPr="009C0F28" w:rsidRDefault="00011FDE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-049</w:t>
            </w:r>
          </w:p>
        </w:tc>
      </w:tr>
      <w:tr w:rsidR="009C0F28" w:rsidRPr="009C0F28" w14:paraId="646BCAF0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EF9B5C4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CBF0DAD" w14:textId="6FC9B846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UC0</w:t>
            </w:r>
            <w:r w:rsidR="00011FDE">
              <w:rPr>
                <w:rFonts w:ascii="Calibri" w:eastAsia="Yu Mincho" w:hAnsi="Calibri"/>
                <w:sz w:val="22"/>
                <w:szCs w:val="22"/>
                <w:lang w:eastAsia="ja-JP"/>
              </w:rPr>
              <w:t>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87C67C9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Version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7A65DDE" w14:textId="2ACD6ACF" w:rsidR="009C0F28" w:rsidRPr="009C0F28" w:rsidRDefault="0022071A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9C0F28" w:rsidRPr="009C0F28" w14:paraId="58960BC9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655495C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Name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0EBFEAD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Edit service</w:t>
            </w:r>
          </w:p>
        </w:tc>
      </w:tr>
      <w:tr w:rsidR="009C0F28" w:rsidRPr="009C0F28" w14:paraId="5881389A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F4F0F2A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Author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7057C5F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Pham Viet Tai</w:t>
            </w:r>
          </w:p>
        </w:tc>
      </w:tr>
      <w:tr w:rsidR="009C0F28" w:rsidRPr="009C0F28" w14:paraId="30822D31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06561F4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C6BD110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01-07-2021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F4043BB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F732C94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High</w:t>
            </w:r>
          </w:p>
        </w:tc>
      </w:tr>
      <w:tr w:rsidR="009C0F28" w:rsidRPr="009C0F28" w14:paraId="55C36DEB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D0C7B5C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Repair Shop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Help the shop owner edit the service.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Goal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The repair shop owners can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edit the service.</w:t>
            </w:r>
          </w:p>
          <w:p w14:paraId="32E521A2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Triggers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1B4819F2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repair shop owner choose the "Edit Service" button.</w:t>
            </w:r>
            <w:r w:rsidRPr="009C0F28">
              <w:rPr>
                <w:rFonts w:ascii="Segoe UI Historic" w:eastAsia="Yu Mincho" w:hAnsi="Segoe UI Historic" w:cs="Segoe UI Historic"/>
                <w:color w:val="FFFFFF"/>
                <w:sz w:val="23"/>
                <w:szCs w:val="23"/>
                <w:shd w:val="clear" w:color="auto" w:fill="FFFFFF"/>
                <w:lang w:eastAsia="ja-JP"/>
              </w:rPr>
              <w:t>button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Precondition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user 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must be the repair shop’s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</w:p>
          <w:p w14:paraId="38182771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user must have a stable network connection.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Post Conditions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11ADDB51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lastRenderedPageBreak/>
              <w:t>Success: The service was edited successfully.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Main Success Scenario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9C0F28" w:rsidRPr="009C0F28" w14:paraId="607475C5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55CB2C0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Step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0425C8D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CE536CE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9C0F28" w:rsidRPr="009C0F28" w14:paraId="347EC778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ED6E6D9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562FC55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repair shop owner chooses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"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Edit S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ervice"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button.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1771922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system requires the following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edit 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from the shop owner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including:</w:t>
            </w:r>
          </w:p>
          <w:p w14:paraId="510BCF12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- Service’s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name: textbox, required</w:t>
            </w:r>
          </w:p>
          <w:p w14:paraId="4D13B557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Date of creating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service: DateTime picked, required</w:t>
            </w:r>
          </w:p>
          <w:p w14:paraId="08209AB5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Price: textbox, required</w:t>
            </w:r>
          </w:p>
          <w:p w14:paraId="65DBCBE5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Description: textbox, required</w:t>
            </w:r>
          </w:p>
          <w:p w14:paraId="3C2A0E99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Submit: button</w:t>
            </w:r>
          </w:p>
        </w:tc>
      </w:tr>
      <w:tr w:rsidR="009C0F28" w:rsidRPr="009C0F28" w14:paraId="1A7A7A9D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EB70FCC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FE5F0B5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The repair shop owner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input information and click the “Submit” button.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350234D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system will check the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data:</w:t>
            </w:r>
          </w:p>
          <w:p w14:paraId="746708C0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Exception[1,2,3]</w:t>
            </w:r>
          </w:p>
          <w:p w14:paraId="2FC7AE67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Show the message “Edit successfully”</w:t>
            </w:r>
          </w:p>
        </w:tc>
      </w:tr>
      <w:tr w:rsidR="009C0F28" w:rsidRPr="009C0F28" w14:paraId="17268C7A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7BEA0AA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Alternative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Scenario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</w:p>
        </w:tc>
      </w:tr>
      <w:tr w:rsidR="009C0F28" w:rsidRPr="009C0F28" w14:paraId="25D598B4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CE7DB51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Exceptions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9C0F28" w:rsidRPr="009C0F28" w14:paraId="45E6D577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E5008E9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F728C1E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8761A96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9C0F28" w:rsidRPr="009C0F28" w14:paraId="33925DA1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398226D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E6D9487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Length of ”Service’s Name” is not in range, lower than min.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CE7CC39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System show message the "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Service’s name must be at least 8 characters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"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9C0F28" w:rsidRPr="009C0F28" w14:paraId="135F8B0C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11EC8CD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50A15BF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Length of” Service’s Name” is not in range, higher than min.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EF11FD8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System show message the "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Service’s name must be less than 50 characters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"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9C0F28" w:rsidRPr="009C0F28" w14:paraId="45356EAF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365FC36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A898DF2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Time is not picked in the” Date of edit service”.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A1726B9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System show message the "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date of editing service must be selected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"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392B83" w:rsidRPr="009C0F28" w14:paraId="13383664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E238E7E" w14:textId="35F9C2BC" w:rsidR="00392B83" w:rsidRPr="009C0F28" w:rsidRDefault="00392B83" w:rsidP="00392B8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51E4939" w14:textId="49B06A42" w:rsidR="00392B83" w:rsidRPr="009C0F28" w:rsidRDefault="00392B83" w:rsidP="00392B8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</w:t>
            </w:r>
            <w:r w:rsidRPr="006457B3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price must be greater than 0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5EBD432" w14:textId="0FE93627" w:rsidR="00392B83" w:rsidRPr="009C0F28" w:rsidRDefault="00392B83" w:rsidP="00392B8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System show message the "</w:t>
            </w: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 </w:t>
            </w:r>
            <w:r w:rsidRPr="006457B3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price must be greater than 0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"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9C0F28" w:rsidRPr="009C0F28" w14:paraId="4F68C765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DE4037F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Relationships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Edit service extend View service.</w:t>
            </w:r>
          </w:p>
          <w:p w14:paraId="1F66E366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Business </w:t>
            </w:r>
            <w:r w:rsidRPr="009C0F28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Rules:</w:t>
            </w:r>
          </w:p>
          <w:p w14:paraId="492E85BD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Date of creating an account must be greater than the current date.</w:t>
            </w:r>
          </w:p>
          <w:p w14:paraId="18CD7AA8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P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rice must be greater than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0.</w:t>
            </w:r>
          </w:p>
          <w:p w14:paraId="1DE72E17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lastRenderedPageBreak/>
              <w:t>- When the repair shop owner clicks the ”Submit” button:</w:t>
            </w:r>
          </w:p>
          <w:p w14:paraId="48DFDE87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        + Success: Show massage “Service edited successfully”.</w:t>
            </w:r>
          </w:p>
        </w:tc>
      </w:tr>
    </w:tbl>
    <w:p w14:paraId="358A758B" w14:textId="77777777" w:rsidR="009C0F28" w:rsidRPr="009C0F28" w:rsidRDefault="009C0F28" w:rsidP="009C0F28">
      <w:pPr>
        <w:rPr>
          <w:lang w:val="vi-VN"/>
        </w:rPr>
      </w:pPr>
    </w:p>
    <w:p w14:paraId="27433F4B" w14:textId="5A3C5604" w:rsidR="009C0F28" w:rsidRDefault="009C0F28" w:rsidP="009C0F28">
      <w:pPr>
        <w:pStyle w:val="Heading2"/>
      </w:pPr>
      <w:bookmarkStart w:id="130" w:name="_Toc77158079"/>
      <w:r w:rsidRPr="009C0F28">
        <w:t>View service</w:t>
      </w:r>
      <w:bookmarkEnd w:id="130"/>
    </w:p>
    <w:p w14:paraId="57BCC7D9" w14:textId="3E602E0E" w:rsidR="004C025D" w:rsidRDefault="004C025D" w:rsidP="004C025D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2C1BDE59" wp14:editId="442DC5C3">
            <wp:extent cx="4257675" cy="9429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9ED0" w14:textId="77777777" w:rsidR="004C025D" w:rsidRPr="004C025D" w:rsidRDefault="004C025D" w:rsidP="004C025D">
      <w:pPr>
        <w:rPr>
          <w:lang w:val="vi-VN"/>
        </w:rPr>
      </w:pP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20"/>
        <w:gridCol w:w="3680"/>
        <w:gridCol w:w="3344"/>
        <w:gridCol w:w="1100"/>
      </w:tblGrid>
      <w:tr w:rsidR="004C025D" w:rsidRPr="004C025D" w14:paraId="693B0E34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808EB63" w14:textId="4F6E3C7C" w:rsidR="004C025D" w:rsidRPr="004C025D" w:rsidRDefault="00930175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-050</w:t>
            </w:r>
          </w:p>
        </w:tc>
      </w:tr>
      <w:tr w:rsidR="004C025D" w:rsidRPr="004C025D" w14:paraId="42B9DA77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99CC78C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E9FF37E" w14:textId="55687464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UC0</w:t>
            </w:r>
            <w:r w:rsidR="00930175">
              <w:rPr>
                <w:rFonts w:ascii="Calibri" w:eastAsia="Yu Mincho" w:hAnsi="Calibri"/>
                <w:sz w:val="22"/>
                <w:szCs w:val="22"/>
                <w:lang w:eastAsia="ja-JP"/>
              </w:rPr>
              <w:t>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94CF400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Version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8398BED" w14:textId="6DD38C6F" w:rsidR="004C025D" w:rsidRPr="004C025D" w:rsidRDefault="0022071A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4C025D" w:rsidRPr="004C025D" w14:paraId="4563B599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EFED920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Name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1DC8EEB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View service</w:t>
            </w:r>
          </w:p>
        </w:tc>
      </w:tr>
      <w:tr w:rsidR="004C025D" w:rsidRPr="004C025D" w14:paraId="5E7FD696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D3A7B76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Author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79F1F47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>Pham Viet Tai</w:t>
            </w:r>
          </w:p>
        </w:tc>
      </w:tr>
      <w:tr w:rsidR="004C025D" w:rsidRPr="004C025D" w14:paraId="1841B671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95812A1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2CF9808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>01-07-2021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1085A2D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8784025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>High</w:t>
            </w:r>
          </w:p>
        </w:tc>
      </w:tr>
      <w:tr w:rsidR="004C025D" w:rsidRPr="004C025D" w14:paraId="387E8FA6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C00CF37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Repair Shop Owner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Help the shop owner view the service.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Goal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The repair shop owners can </w:t>
            </w: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view the service.</w:t>
            </w:r>
          </w:p>
          <w:p w14:paraId="361A335E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Triggers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26317471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repair shop owner chooses the "View Service" button.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Precondition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user 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must be the repair shop’s </w:t>
            </w: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</w:p>
          <w:p w14:paraId="524CDDFA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user must have a stable network connection.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Post Conditions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69ECB23C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Success: Show the bill.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Main Success Scenario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4C025D" w:rsidRPr="004C025D" w14:paraId="4B220BC6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A59A3B3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Step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BEA0669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C04B1B4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4C025D" w:rsidRPr="004C025D" w14:paraId="1480995D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42A8C69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F597E0D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repair shop owner chooses the "View Service” </w:t>
            </w: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button.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7456D66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repair shop owner views </w:t>
            </w: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a bill the staff’s 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>including:</w:t>
            </w:r>
          </w:p>
          <w:p w14:paraId="4D82B021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>Service’s</w:t>
            </w: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name</w:t>
            </w:r>
          </w:p>
          <w:p w14:paraId="29ABC62B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Date of creating </w:t>
            </w: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service</w:t>
            </w:r>
          </w:p>
          <w:p w14:paraId="3DDE33D7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Price</w:t>
            </w:r>
          </w:p>
          <w:p w14:paraId="10779F3E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Description</w:t>
            </w:r>
          </w:p>
          <w:p w14:paraId="5824C2B9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Delete service: button</w:t>
            </w:r>
          </w:p>
          <w:p w14:paraId="154F0BB3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Edit service: button</w:t>
            </w:r>
          </w:p>
        </w:tc>
      </w:tr>
      <w:tr w:rsidR="004C025D" w:rsidRPr="004C025D" w14:paraId="18703930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4883544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Alternative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Scenario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</w:p>
        </w:tc>
      </w:tr>
      <w:tr w:rsidR="004C025D" w:rsidRPr="004C025D" w14:paraId="781724CC" w14:textId="77777777" w:rsidTr="00D11B64">
        <w:trPr>
          <w:trHeight w:val="702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44EA4DB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Exceptions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4C025D" w:rsidRPr="004C025D" w14:paraId="72CCDCDE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AEB8BA4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958CADA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E6AD07B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4C025D" w:rsidRPr="004C025D" w14:paraId="28DFC980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84216DA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A7379BE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B1251FB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System show message the "System is busy" when the internet is </w:t>
            </w: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lost.</w:t>
            </w:r>
          </w:p>
        </w:tc>
      </w:tr>
      <w:tr w:rsidR="004C025D" w:rsidRPr="004C025D" w14:paraId="04C7B16D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C41F9A2" w14:textId="06D53DC2" w:rsidR="004C025D" w:rsidRPr="00A72192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Relationships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: </w:t>
            </w:r>
            <w:r w:rsidR="00A72192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N/A</w:t>
            </w:r>
          </w:p>
          <w:p w14:paraId="7A129649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Business </w:t>
            </w:r>
            <w:r w:rsidRPr="004C025D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Rules</w:t>
            </w: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:</w:t>
            </w:r>
          </w:p>
          <w:p w14:paraId="361C77F0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The shop owner views all services including </w:t>
            </w: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service’s name, date of creating service, description, price.</w:t>
            </w:r>
          </w:p>
          <w:p w14:paraId="7D32111E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System show </w:t>
            </w: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service 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from </w:t>
            </w: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database.</w:t>
            </w:r>
          </w:p>
        </w:tc>
      </w:tr>
    </w:tbl>
    <w:p w14:paraId="3CA09E6D" w14:textId="3E994D6D" w:rsidR="009C0F28" w:rsidRDefault="00A51B44" w:rsidP="009C0F28">
      <w:pPr>
        <w:pStyle w:val="Heading2"/>
      </w:pPr>
      <w:bookmarkStart w:id="131" w:name="_Toc77158080"/>
      <w:r w:rsidRPr="00A51B44">
        <w:t>Delete service</w:t>
      </w:r>
      <w:bookmarkEnd w:id="131"/>
    </w:p>
    <w:p w14:paraId="3B6523A0" w14:textId="4D220D6D" w:rsidR="004C025D" w:rsidRDefault="00A51B44" w:rsidP="004C025D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1EFED6BF" wp14:editId="1DC94328">
            <wp:extent cx="5715000" cy="86091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6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9"/>
        <w:gridCol w:w="4066"/>
        <w:gridCol w:w="3013"/>
        <w:gridCol w:w="986"/>
      </w:tblGrid>
      <w:tr w:rsidR="00A51B44" w:rsidRPr="00A51B44" w14:paraId="1B1BCDC3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D095C03" w14:textId="40A7E7DF" w:rsidR="00A51B44" w:rsidRPr="00A51B44" w:rsidRDefault="00E00F46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-051</w:t>
            </w:r>
          </w:p>
        </w:tc>
      </w:tr>
      <w:tr w:rsidR="00A51B44" w:rsidRPr="00A51B44" w14:paraId="17495093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4B17042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62C5337" w14:textId="10F6ABD5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UC0</w:t>
            </w:r>
            <w:r w:rsidR="00E00F46">
              <w:rPr>
                <w:rFonts w:ascii="Calibri" w:eastAsia="Yu Mincho" w:hAnsi="Calibri"/>
                <w:sz w:val="22"/>
                <w:szCs w:val="22"/>
                <w:lang w:eastAsia="ja-JP"/>
              </w:rPr>
              <w:t>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D814A83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Version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4143BDD" w14:textId="364DEE46" w:rsidR="00A51B44" w:rsidRPr="00A51B44" w:rsidRDefault="0022071A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A51B44" w:rsidRPr="00A51B44" w14:paraId="41D2F231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2A4CF39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Use Case Name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7AEA3E9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Delete service</w:t>
            </w:r>
          </w:p>
        </w:tc>
      </w:tr>
      <w:tr w:rsidR="00A51B44" w:rsidRPr="00A51B44" w14:paraId="72022BE0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4A225C1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Author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B8F42CA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>Pham Viet Tai</w:t>
            </w:r>
          </w:p>
        </w:tc>
      </w:tr>
      <w:tr w:rsidR="00A51B44" w:rsidRPr="00A51B44" w14:paraId="00548EAF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85A312D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71D6E7B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>01-07-2021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F242412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888BA02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>High</w:t>
            </w:r>
          </w:p>
        </w:tc>
      </w:tr>
      <w:tr w:rsidR="00A51B44" w:rsidRPr="00A51B44" w14:paraId="30506F12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6F28CA4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Repair Shop </w:t>
            </w: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Help the shop owner delete the service.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Goal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The repair shop owners can </w:t>
            </w: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delete the service.</w:t>
            </w:r>
          </w:p>
          <w:p w14:paraId="620A4AD7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Triggers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3FE60B79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repair shop owner chooses the "Delete service" button.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Precondition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user 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must be the repair shop’s </w:t>
            </w: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</w:p>
          <w:p w14:paraId="7752F3F9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user must have a stable network connection.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Post Conditions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4466A18D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Success: The service Deleted successfully.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Main Success Scenario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A51B44" w:rsidRPr="00A51B44" w14:paraId="60EFCF7B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8C1DF02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Step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094FE8E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EF67B95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A51B44" w:rsidRPr="00A51B44" w14:paraId="70A10554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AF77F0B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3D1AF46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>The repair shop owner chooses the "</w:t>
            </w: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Delete 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service" </w:t>
            </w: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button.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E3DE806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Show the message”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Are you sure you want to delete?”.</w:t>
            </w:r>
          </w:p>
          <w:p w14:paraId="77FAEE9D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      + “OK” button.</w:t>
            </w:r>
          </w:p>
        </w:tc>
      </w:tr>
      <w:tr w:rsidR="00A51B44" w:rsidRPr="00A51B44" w14:paraId="15370E51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C5650F0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66BF6E8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>The repair shop owner chooses the "</w:t>
            </w: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OK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" </w:t>
            </w: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button.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6EBF587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Show the message”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Deleted Successfully”.</w:t>
            </w:r>
          </w:p>
        </w:tc>
      </w:tr>
      <w:tr w:rsidR="00A51B44" w:rsidRPr="00A51B44" w14:paraId="556C4DF8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C2CFDD5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Alternative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Scenario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tbl>
            <w:tblPr>
              <w:tblStyle w:val="TableGrid39"/>
              <w:tblW w:w="0" w:type="auto"/>
              <w:tblLook w:val="04A0" w:firstRow="1" w:lastRow="0" w:firstColumn="1" w:lastColumn="0" w:noHBand="0" w:noVBand="1"/>
            </w:tblPr>
            <w:tblGrid>
              <w:gridCol w:w="1117"/>
              <w:gridCol w:w="3690"/>
              <w:gridCol w:w="4437"/>
            </w:tblGrid>
            <w:tr w:rsidR="00A51B44" w:rsidRPr="00A51B44" w14:paraId="26B0C9AF" w14:textId="77777777" w:rsidTr="00D11B64">
              <w:trPr>
                <w:trHeight w:val="58"/>
              </w:trPr>
              <w:tc>
                <w:tcPr>
                  <w:tcW w:w="1117" w:type="dxa"/>
                </w:tcPr>
                <w:p w14:paraId="6512CE5C" w14:textId="77777777" w:rsidR="00A51B44" w:rsidRPr="00A51B44" w:rsidRDefault="00A51B44" w:rsidP="00A51B4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A51B44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690" w:type="dxa"/>
                </w:tcPr>
                <w:p w14:paraId="1D83948A" w14:textId="77777777" w:rsidR="00A51B44" w:rsidRPr="00A51B44" w:rsidRDefault="00A51B44" w:rsidP="00A51B4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A51B44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37" w:type="dxa"/>
                </w:tcPr>
                <w:p w14:paraId="5BE621F0" w14:textId="77777777" w:rsidR="00A51B44" w:rsidRPr="00A51B44" w:rsidRDefault="00A51B44" w:rsidP="00A51B4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A51B44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A51B44" w:rsidRPr="00A51B44" w14:paraId="45808803" w14:textId="77777777" w:rsidTr="00D11B64">
              <w:tc>
                <w:tcPr>
                  <w:tcW w:w="1117" w:type="dxa"/>
                </w:tcPr>
                <w:p w14:paraId="6735FBB7" w14:textId="77777777" w:rsidR="00A51B44" w:rsidRPr="00A51B44" w:rsidRDefault="00A51B44" w:rsidP="00A51B44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A51B44">
                    <w:rPr>
                      <w:sz w:val="22"/>
                      <w:szCs w:val="22"/>
                      <w:lang w:val="vi-VN"/>
                    </w:rPr>
                    <w:t>1</w:t>
                  </w:r>
                </w:p>
              </w:tc>
              <w:tc>
                <w:tcPr>
                  <w:tcW w:w="3690" w:type="dxa"/>
                </w:tcPr>
                <w:p w14:paraId="1D067DB7" w14:textId="77777777" w:rsidR="00A51B44" w:rsidRPr="00A51B44" w:rsidRDefault="00A51B44" w:rsidP="00A51B44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A51B44">
                    <w:rPr>
                      <w:sz w:val="22"/>
                      <w:szCs w:val="22"/>
                    </w:rPr>
                    <w:t>The repair shop owner chooses the "</w:t>
                  </w:r>
                  <w:r w:rsidRPr="00A51B44">
                    <w:rPr>
                      <w:sz w:val="22"/>
                      <w:szCs w:val="22"/>
                      <w:lang w:val="vi-VN"/>
                    </w:rPr>
                    <w:t>Cancel</w:t>
                  </w:r>
                  <w:r w:rsidRPr="00A51B44">
                    <w:rPr>
                      <w:sz w:val="22"/>
                      <w:szCs w:val="22"/>
                    </w:rPr>
                    <w:t xml:space="preserve">" </w:t>
                  </w:r>
                  <w:r w:rsidRPr="00A51B44">
                    <w:rPr>
                      <w:sz w:val="22"/>
                      <w:szCs w:val="22"/>
                      <w:lang w:val="vi-VN"/>
                    </w:rPr>
                    <w:t>button.</w:t>
                  </w:r>
                </w:p>
              </w:tc>
              <w:tc>
                <w:tcPr>
                  <w:tcW w:w="4437" w:type="dxa"/>
                </w:tcPr>
                <w:p w14:paraId="1D118DFB" w14:textId="77777777" w:rsidR="00A51B44" w:rsidRPr="00A51B44" w:rsidRDefault="00A51B44" w:rsidP="00A51B44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A51B44">
                    <w:rPr>
                      <w:sz w:val="22"/>
                      <w:szCs w:val="22"/>
                      <w:lang w:val="vi-VN"/>
                    </w:rPr>
                    <w:t>- Show the message “Cancelled”.</w:t>
                  </w:r>
                </w:p>
              </w:tc>
            </w:tr>
          </w:tbl>
          <w:p w14:paraId="6EEEACE9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</w:p>
        </w:tc>
      </w:tr>
      <w:tr w:rsidR="00A51B44" w:rsidRPr="00A51B44" w14:paraId="65780E6C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6F80F84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Exceptions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</w:p>
        </w:tc>
      </w:tr>
      <w:tr w:rsidR="00A51B44" w:rsidRPr="00A51B44" w14:paraId="1FD211E5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9CE2C69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Relationships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Delete service extend View service.</w:t>
            </w:r>
          </w:p>
          <w:p w14:paraId="058A968F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Business </w:t>
            </w:r>
            <w:r w:rsidRPr="00A51B44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Rules:</w:t>
            </w:r>
          </w:p>
          <w:p w14:paraId="30BE9A55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When the repair shop owner clicks the ”OK” button:</w:t>
            </w:r>
          </w:p>
          <w:p w14:paraId="1B337311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lastRenderedPageBreak/>
              <w:t xml:space="preserve">         + Success: The system will update the service status to "false".</w:t>
            </w:r>
          </w:p>
        </w:tc>
      </w:tr>
    </w:tbl>
    <w:p w14:paraId="5F7E3B8B" w14:textId="77777777" w:rsidR="00D65EC8" w:rsidRPr="00D65EC8" w:rsidRDefault="00D65EC8" w:rsidP="00A51B44">
      <w:pPr>
        <w:pStyle w:val="Caption"/>
        <w:jc w:val="left"/>
      </w:pPr>
    </w:p>
    <w:p w14:paraId="5A6A432A" w14:textId="07C64A53" w:rsidR="0051524F" w:rsidRDefault="0051524F" w:rsidP="00461196">
      <w:pPr>
        <w:pStyle w:val="Heading1"/>
        <w:numPr>
          <w:ilvl w:val="0"/>
          <w:numId w:val="33"/>
        </w:numPr>
      </w:pPr>
      <w:bookmarkStart w:id="132" w:name="_Toc77150335"/>
      <w:bookmarkStart w:id="133" w:name="_Toc77152665"/>
      <w:bookmarkStart w:id="134" w:name="_Toc77158081"/>
      <w:r>
        <w:lastRenderedPageBreak/>
        <w:t>NON-FUNCTIONAL Requirements</w:t>
      </w:r>
      <w:bookmarkEnd w:id="132"/>
      <w:bookmarkEnd w:id="133"/>
      <w:bookmarkEnd w:id="134"/>
      <w:r>
        <w:t xml:space="preserve"> </w:t>
      </w:r>
    </w:p>
    <w:p w14:paraId="399F82EB" w14:textId="484ADAB2" w:rsidR="0050513B" w:rsidRDefault="003F3A31" w:rsidP="00461196">
      <w:pPr>
        <w:pStyle w:val="Heading2"/>
      </w:pPr>
      <w:bookmarkStart w:id="135" w:name="_Toc521150205"/>
      <w:bookmarkStart w:id="136" w:name="_Toc77150336"/>
      <w:bookmarkStart w:id="137" w:name="_Toc77152666"/>
      <w:bookmarkStart w:id="138" w:name="_Toc77158082"/>
      <w:r>
        <w:t>Usability</w:t>
      </w:r>
      <w:bookmarkEnd w:id="135"/>
      <w:bookmarkEnd w:id="136"/>
      <w:bookmarkEnd w:id="137"/>
      <w:bookmarkEnd w:id="138"/>
      <w:r w:rsidR="0050513B">
        <w:t xml:space="preserve"> </w:t>
      </w:r>
    </w:p>
    <w:p w14:paraId="376E30FC" w14:textId="77777777" w:rsidR="0024568E" w:rsidRPr="0024568E" w:rsidRDefault="0024568E" w:rsidP="0024568E">
      <w:pPr>
        <w:rPr>
          <w:lang w:val="vi-VN"/>
        </w:rPr>
      </w:pPr>
      <w:r w:rsidRPr="0024568E">
        <w:rPr>
          <w:lang w:val="vi-VN"/>
        </w:rPr>
        <w:t xml:space="preserve">Repair Shop Owner, Admin, Staff should need less </w:t>
      </w:r>
      <w:r>
        <w:rPr>
          <w:lang w:val="vi-VN"/>
        </w:rPr>
        <w:t xml:space="preserve">than two days of training to be </w:t>
      </w:r>
      <w:r w:rsidRPr="0024568E">
        <w:rPr>
          <w:lang w:val="vi-VN"/>
        </w:rPr>
        <w:t>productive with the system.</w:t>
      </w:r>
    </w:p>
    <w:p w14:paraId="195A158E" w14:textId="40BCB992" w:rsidR="0050513B" w:rsidRDefault="0050513B" w:rsidP="00461196">
      <w:pPr>
        <w:pStyle w:val="Heading2"/>
      </w:pPr>
      <w:bookmarkStart w:id="139" w:name="_Toc521150206"/>
      <w:bookmarkStart w:id="140" w:name="_Toc77150337"/>
      <w:bookmarkStart w:id="141" w:name="_Toc77152667"/>
      <w:bookmarkStart w:id="142" w:name="_Toc77158083"/>
      <w:r>
        <w:t>Reliability</w:t>
      </w:r>
      <w:bookmarkEnd w:id="139"/>
      <w:bookmarkEnd w:id="140"/>
      <w:bookmarkEnd w:id="141"/>
      <w:bookmarkEnd w:id="142"/>
      <w:r>
        <w:t xml:space="preserve"> </w:t>
      </w:r>
    </w:p>
    <w:p w14:paraId="2FF9B28B" w14:textId="00785448" w:rsidR="003F3A31" w:rsidRPr="003F3A31" w:rsidRDefault="008E1C1D" w:rsidP="003F3A31">
      <w:r w:rsidRPr="008E1C1D">
        <w:rPr>
          <w:lang w:val="en"/>
        </w:rPr>
        <w:t xml:space="preserve">The average application error frequency should be less than 3 times / 1 year. </w:t>
      </w:r>
    </w:p>
    <w:p w14:paraId="19433CB0" w14:textId="3A30586D" w:rsidR="0050513B" w:rsidRDefault="003F3A31" w:rsidP="00461196">
      <w:pPr>
        <w:pStyle w:val="Heading2"/>
      </w:pPr>
      <w:bookmarkStart w:id="143" w:name="_Toc521150207"/>
      <w:bookmarkStart w:id="144" w:name="_Toc77150338"/>
      <w:bookmarkStart w:id="145" w:name="_Toc77152668"/>
      <w:bookmarkStart w:id="146" w:name="_Toc77158084"/>
      <w:r>
        <w:t>Performance</w:t>
      </w:r>
      <w:bookmarkEnd w:id="143"/>
      <w:bookmarkEnd w:id="144"/>
      <w:bookmarkEnd w:id="145"/>
      <w:bookmarkEnd w:id="146"/>
    </w:p>
    <w:p w14:paraId="437BFCA3" w14:textId="2345FEF0" w:rsidR="003F3A31" w:rsidRDefault="003F3A31" w:rsidP="003F3A31">
      <w:pPr>
        <w:rPr>
          <w:lang w:val="en"/>
        </w:rPr>
      </w:pPr>
      <w:r w:rsidRPr="0025568E">
        <w:rPr>
          <w:lang w:val="en"/>
        </w:rPr>
        <w:t xml:space="preserve">The application’s load time should not be more than </w:t>
      </w:r>
      <w:r>
        <w:rPr>
          <w:lang w:val="vi-VN"/>
        </w:rPr>
        <w:t>three seconds</w:t>
      </w:r>
      <w:r>
        <w:rPr>
          <w:lang w:val="en"/>
        </w:rPr>
        <w:t xml:space="preserve"> for users.</w:t>
      </w:r>
    </w:p>
    <w:p w14:paraId="4F51FA2E" w14:textId="5C5316E5" w:rsidR="008E1C1D" w:rsidRPr="003F3A31" w:rsidRDefault="008E1C1D" w:rsidP="003F3A31">
      <w:pPr>
        <w:rPr>
          <w:lang w:val="en"/>
        </w:rPr>
      </w:pPr>
      <w:r>
        <w:rPr>
          <w:lang w:val="en"/>
        </w:rPr>
        <w:t>T</w:t>
      </w:r>
      <w:r w:rsidRPr="008E1C1D">
        <w:rPr>
          <w:lang w:val="en"/>
        </w:rPr>
        <w:t>he application meets the minimum number of simultaneous accesses of 3000 people.</w:t>
      </w:r>
    </w:p>
    <w:p w14:paraId="33B314E8" w14:textId="4E7C33E1" w:rsidR="0050513B" w:rsidRDefault="0050513B" w:rsidP="00461196">
      <w:pPr>
        <w:pStyle w:val="Heading1"/>
        <w:numPr>
          <w:ilvl w:val="0"/>
          <w:numId w:val="33"/>
        </w:numPr>
      </w:pPr>
      <w:bookmarkStart w:id="147" w:name="_Toc521150216"/>
      <w:bookmarkStart w:id="148" w:name="_Toc77150339"/>
      <w:bookmarkStart w:id="149" w:name="_Toc77152669"/>
      <w:bookmarkStart w:id="150" w:name="_Toc77158085"/>
      <w:r>
        <w:lastRenderedPageBreak/>
        <w:t>Supporting Information</w:t>
      </w:r>
      <w:bookmarkStart w:id="151" w:name="_Toc456598586"/>
      <w:bookmarkStart w:id="152" w:name="_Toc504442098"/>
      <w:bookmarkEnd w:id="147"/>
      <w:bookmarkEnd w:id="148"/>
      <w:bookmarkEnd w:id="149"/>
      <w:bookmarkEnd w:id="150"/>
    </w:p>
    <w:bookmarkEnd w:id="2"/>
    <w:bookmarkEnd w:id="3"/>
    <w:bookmarkEnd w:id="4"/>
    <w:bookmarkEnd w:id="5"/>
    <w:bookmarkEnd w:id="6"/>
    <w:bookmarkEnd w:id="7"/>
    <w:bookmarkEnd w:id="151"/>
    <w:bookmarkEnd w:id="152"/>
    <w:p w14:paraId="7835E1F8" w14:textId="49FA4345" w:rsidR="003F3A31" w:rsidRPr="0025568E" w:rsidRDefault="003F3A31" w:rsidP="003F3A31">
      <w:r>
        <w:t>N/A</w:t>
      </w:r>
    </w:p>
    <w:p w14:paraId="462AD131" w14:textId="77777777" w:rsidR="0050513B" w:rsidRPr="003F3A31" w:rsidRDefault="0050513B" w:rsidP="00131119">
      <w:pPr>
        <w:pStyle w:val="InfoBlue"/>
        <w:rPr>
          <w:lang w:val="vi-VN"/>
        </w:rPr>
      </w:pPr>
    </w:p>
    <w:sectPr w:rsidR="0050513B" w:rsidRPr="003F3A31">
      <w:headerReference w:type="default" r:id="rId66"/>
      <w:pgSz w:w="12240" w:h="15840"/>
      <w:pgMar w:top="1440" w:right="144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6AD3E3" w14:textId="77777777" w:rsidR="00287C53" w:rsidRDefault="00287C53" w:rsidP="00131119">
      <w:r>
        <w:separator/>
      </w:r>
    </w:p>
    <w:p w14:paraId="2A4FA1EE" w14:textId="77777777" w:rsidR="00287C53" w:rsidRDefault="00287C53" w:rsidP="00131119"/>
    <w:p w14:paraId="4C03E1AE" w14:textId="77777777" w:rsidR="00287C53" w:rsidRDefault="00287C53" w:rsidP="00131119"/>
    <w:p w14:paraId="4BF5AF38" w14:textId="77777777" w:rsidR="00287C53" w:rsidRDefault="00287C53" w:rsidP="00131119"/>
    <w:p w14:paraId="2B4FDD79" w14:textId="77777777" w:rsidR="00287C53" w:rsidRDefault="00287C53" w:rsidP="00131119"/>
    <w:p w14:paraId="31F0348A" w14:textId="77777777" w:rsidR="00287C53" w:rsidRDefault="00287C53"/>
    <w:p w14:paraId="671C53D8" w14:textId="77777777" w:rsidR="00287C53" w:rsidRDefault="00287C53"/>
    <w:p w14:paraId="44C96AC6" w14:textId="77777777" w:rsidR="00287C53" w:rsidRDefault="00287C53" w:rsidP="00201EC4"/>
    <w:p w14:paraId="7E11F795" w14:textId="77777777" w:rsidR="00287C53" w:rsidRDefault="00287C53" w:rsidP="00CA0558"/>
    <w:p w14:paraId="1253FE2D" w14:textId="77777777" w:rsidR="00287C53" w:rsidRDefault="00287C53" w:rsidP="00263F7C"/>
  </w:endnote>
  <w:endnote w:type="continuationSeparator" w:id="0">
    <w:p w14:paraId="3D9A5E64" w14:textId="77777777" w:rsidR="00287C53" w:rsidRDefault="00287C53" w:rsidP="00131119">
      <w:r>
        <w:continuationSeparator/>
      </w:r>
    </w:p>
    <w:p w14:paraId="6624059B" w14:textId="77777777" w:rsidR="00287C53" w:rsidRDefault="00287C53" w:rsidP="00131119"/>
    <w:p w14:paraId="0EF7FF00" w14:textId="77777777" w:rsidR="00287C53" w:rsidRDefault="00287C53" w:rsidP="00131119"/>
    <w:p w14:paraId="5AFE67DC" w14:textId="77777777" w:rsidR="00287C53" w:rsidRDefault="00287C53" w:rsidP="00131119"/>
    <w:p w14:paraId="6CE339FC" w14:textId="77777777" w:rsidR="00287C53" w:rsidRDefault="00287C53" w:rsidP="00131119"/>
    <w:p w14:paraId="64347B4B" w14:textId="77777777" w:rsidR="00287C53" w:rsidRDefault="00287C53"/>
    <w:p w14:paraId="4C6AEB19" w14:textId="77777777" w:rsidR="00287C53" w:rsidRDefault="00287C53"/>
    <w:p w14:paraId="3CCA0BC7" w14:textId="77777777" w:rsidR="00287C53" w:rsidRDefault="00287C53" w:rsidP="00201EC4"/>
    <w:p w14:paraId="2E32A823" w14:textId="77777777" w:rsidR="00287C53" w:rsidRDefault="00287C53" w:rsidP="00CA0558"/>
    <w:p w14:paraId="68690E32" w14:textId="77777777" w:rsidR="00287C53" w:rsidRDefault="00287C53" w:rsidP="00263F7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.VnTime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.VnArial">
    <w:altName w:val="Calibri"/>
    <w:charset w:val="00"/>
    <w:family w:val="swiss"/>
    <w:pitch w:val="variable"/>
    <w:sig w:usb0="00000001" w:usb1="00000000" w:usb2="00000000" w:usb3="00000000" w:csb0="0000001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VnArialH">
    <w:altName w:val="Calibri"/>
    <w:charset w:val="00"/>
    <w:family w:val="swiss"/>
    <w:pitch w:val="variable"/>
    <w:sig w:usb0="00000003" w:usb1="00000000" w:usb2="00000000" w:usb3="00000000" w:csb0="00000001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07" w:usb1="00000000" w:usb2="00000000" w:usb3="00000000" w:csb0="000000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025A5C" w14:textId="2BC0DBFC" w:rsidR="0050513B" w:rsidRDefault="0064714C" w:rsidP="00131119">
    <w:pPr>
      <w:pStyle w:val="Footer"/>
    </w:pPr>
    <w:r>
      <w:t>SWR302/Group5</w:t>
    </w:r>
    <w:r w:rsidR="0050513B">
      <w:t xml:space="preserve"> v1/1</w:t>
    </w:r>
    <w:r w:rsidR="0050513B">
      <w:tab/>
    </w:r>
    <w:r w:rsidR="0050513B">
      <w:tab/>
    </w:r>
    <w:r w:rsidR="0050513B">
      <w:rPr>
        <w:rStyle w:val="PageNumber"/>
      </w:rPr>
      <w:fldChar w:fldCharType="begin"/>
    </w:r>
    <w:r w:rsidR="0050513B">
      <w:rPr>
        <w:rStyle w:val="PageNumber"/>
      </w:rPr>
      <w:instrText xml:space="preserve"> PAGE </w:instrText>
    </w:r>
    <w:r w:rsidR="0050513B">
      <w:rPr>
        <w:rStyle w:val="PageNumber"/>
      </w:rPr>
      <w:fldChar w:fldCharType="separate"/>
    </w:r>
    <w:r w:rsidR="00325979">
      <w:rPr>
        <w:rStyle w:val="PageNumber"/>
        <w:noProof/>
      </w:rPr>
      <w:t>74</w:t>
    </w:r>
    <w:r w:rsidR="0050513B">
      <w:rPr>
        <w:rStyle w:val="PageNumber"/>
      </w:rPr>
      <w:fldChar w:fldCharType="end"/>
    </w:r>
    <w:r w:rsidR="0050513B">
      <w:rPr>
        <w:rStyle w:val="PageNumber"/>
      </w:rPr>
      <w:t>/</w:t>
    </w:r>
    <w:r w:rsidR="0050513B">
      <w:rPr>
        <w:rStyle w:val="PageNumber"/>
      </w:rPr>
      <w:fldChar w:fldCharType="begin"/>
    </w:r>
    <w:r w:rsidR="0050513B">
      <w:rPr>
        <w:rStyle w:val="PageNumber"/>
      </w:rPr>
      <w:instrText xml:space="preserve"> NUMPAGES </w:instrText>
    </w:r>
    <w:r w:rsidR="0050513B">
      <w:rPr>
        <w:rStyle w:val="PageNumber"/>
      </w:rPr>
      <w:fldChar w:fldCharType="separate"/>
    </w:r>
    <w:r w:rsidR="00325979">
      <w:rPr>
        <w:rStyle w:val="PageNumber"/>
        <w:noProof/>
      </w:rPr>
      <w:t>99</w:t>
    </w:r>
    <w:r w:rsidR="0050513B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69132D" w14:textId="77777777" w:rsidR="00287C53" w:rsidRDefault="00287C53" w:rsidP="00131119">
      <w:r>
        <w:separator/>
      </w:r>
    </w:p>
    <w:p w14:paraId="1711803D" w14:textId="77777777" w:rsidR="00287C53" w:rsidRDefault="00287C53" w:rsidP="00131119"/>
    <w:p w14:paraId="1571644D" w14:textId="77777777" w:rsidR="00287C53" w:rsidRDefault="00287C53" w:rsidP="00131119"/>
    <w:p w14:paraId="3A21A408" w14:textId="77777777" w:rsidR="00287C53" w:rsidRDefault="00287C53" w:rsidP="00131119"/>
    <w:p w14:paraId="379E9A61" w14:textId="77777777" w:rsidR="00287C53" w:rsidRDefault="00287C53" w:rsidP="00131119"/>
    <w:p w14:paraId="5A953C0D" w14:textId="77777777" w:rsidR="00287C53" w:rsidRDefault="00287C53"/>
    <w:p w14:paraId="2A2D9D22" w14:textId="77777777" w:rsidR="00287C53" w:rsidRDefault="00287C53"/>
    <w:p w14:paraId="32F1F619" w14:textId="77777777" w:rsidR="00287C53" w:rsidRDefault="00287C53" w:rsidP="00201EC4"/>
    <w:p w14:paraId="077AE145" w14:textId="77777777" w:rsidR="00287C53" w:rsidRDefault="00287C53" w:rsidP="00CA0558"/>
    <w:p w14:paraId="1020D2C9" w14:textId="77777777" w:rsidR="00287C53" w:rsidRDefault="00287C53" w:rsidP="00263F7C"/>
  </w:footnote>
  <w:footnote w:type="continuationSeparator" w:id="0">
    <w:p w14:paraId="67D9E39C" w14:textId="77777777" w:rsidR="00287C53" w:rsidRDefault="00287C53" w:rsidP="00131119">
      <w:r>
        <w:continuationSeparator/>
      </w:r>
    </w:p>
    <w:p w14:paraId="2CFDB7BB" w14:textId="77777777" w:rsidR="00287C53" w:rsidRDefault="00287C53" w:rsidP="00131119"/>
    <w:p w14:paraId="1C7E5588" w14:textId="77777777" w:rsidR="00287C53" w:rsidRDefault="00287C53" w:rsidP="00131119"/>
    <w:p w14:paraId="35A3F8A8" w14:textId="77777777" w:rsidR="00287C53" w:rsidRDefault="00287C53" w:rsidP="00131119"/>
    <w:p w14:paraId="6E870BFC" w14:textId="77777777" w:rsidR="00287C53" w:rsidRDefault="00287C53" w:rsidP="00131119"/>
    <w:p w14:paraId="4DE3C346" w14:textId="77777777" w:rsidR="00287C53" w:rsidRDefault="00287C53"/>
    <w:p w14:paraId="35C730AB" w14:textId="77777777" w:rsidR="00287C53" w:rsidRDefault="00287C53"/>
    <w:p w14:paraId="35A2DA9A" w14:textId="77777777" w:rsidR="00287C53" w:rsidRDefault="00287C53" w:rsidP="00201EC4"/>
    <w:p w14:paraId="43A90E8D" w14:textId="77777777" w:rsidR="00287C53" w:rsidRDefault="00287C53" w:rsidP="00CA0558"/>
    <w:p w14:paraId="47A01170" w14:textId="77777777" w:rsidR="00287C53" w:rsidRDefault="00287C53" w:rsidP="00263F7C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C82961" w14:textId="1B8C1EFD" w:rsidR="0050513B" w:rsidRDefault="0050513B" w:rsidP="00131119">
    <w:pPr>
      <w:pStyle w:val="Header"/>
    </w:pPr>
    <w:r>
      <w:t>&lt;</w:t>
    </w:r>
    <w:r w:rsidR="00776998">
      <w:t>BR001</w:t>
    </w:r>
    <w:r>
      <w:t>&gt; - Software Requirement Specification</w:t>
    </w:r>
    <w:r>
      <w:tab/>
      <w:t>v</w:t>
    </w:r>
    <w:r w:rsidR="00776998">
      <w:t>1.0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3AD1C3" w14:textId="2FF2B2F1" w:rsidR="0050513B" w:rsidRDefault="0050513B" w:rsidP="00131119">
    <w:pPr>
      <w:pStyle w:val="Header"/>
    </w:pPr>
    <w:r>
      <w:t>&lt;</w:t>
    </w:r>
    <w:r w:rsidR="00EF03A3">
      <w:t>BR001</w:t>
    </w:r>
    <w:r>
      <w:t>&gt; - Software Requirement Specification</w:t>
    </w:r>
    <w:r>
      <w:tab/>
      <w:t>v</w:t>
    </w:r>
    <w:r w:rsidR="00EF03A3">
      <w:t>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0146A"/>
    <w:multiLevelType w:val="singleLevel"/>
    <w:tmpl w:val="A2B453D0"/>
    <w:name w:val="5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" w15:restartNumberingAfterBreak="0">
    <w:nsid w:val="09081944"/>
    <w:multiLevelType w:val="singleLevel"/>
    <w:tmpl w:val="E94C8798"/>
    <w:name w:val="52222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.VnTime" w:hAnsi=".VnTime" w:cs="Times New Roman" w:hint="default"/>
      </w:rPr>
    </w:lvl>
  </w:abstractNum>
  <w:abstractNum w:abstractNumId="2" w15:restartNumberingAfterBreak="0">
    <w:nsid w:val="0BA3273D"/>
    <w:multiLevelType w:val="singleLevel"/>
    <w:tmpl w:val="A2B453D0"/>
    <w:name w:val="522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" w15:restartNumberingAfterBreak="0">
    <w:nsid w:val="0E323B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24F1A98"/>
    <w:multiLevelType w:val="multilevel"/>
    <w:tmpl w:val="DE3A18E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64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16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68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72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24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76" w:hanging="3240"/>
      </w:pPr>
      <w:rPr>
        <w:rFonts w:hint="default"/>
      </w:rPr>
    </w:lvl>
  </w:abstractNum>
  <w:abstractNum w:abstractNumId="5" w15:restartNumberingAfterBreak="0">
    <w:nsid w:val="16F13F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7C64BC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7" w15:restartNumberingAfterBreak="0">
    <w:nsid w:val="199770EA"/>
    <w:multiLevelType w:val="singleLevel"/>
    <w:tmpl w:val="A2B453D0"/>
    <w:name w:val="5222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8" w15:restartNumberingAfterBreak="0">
    <w:nsid w:val="1B096CC1"/>
    <w:multiLevelType w:val="singleLevel"/>
    <w:tmpl w:val="A2B453D0"/>
    <w:name w:val="5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9" w15:restartNumberingAfterBreak="0">
    <w:nsid w:val="1B9D175A"/>
    <w:multiLevelType w:val="hybridMultilevel"/>
    <w:tmpl w:val="085CE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EE5310"/>
    <w:multiLevelType w:val="singleLevel"/>
    <w:tmpl w:val="A2B453D0"/>
    <w:name w:val="5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1" w15:restartNumberingAfterBreak="0">
    <w:nsid w:val="21A61628"/>
    <w:multiLevelType w:val="multilevel"/>
    <w:tmpl w:val="9B7420D4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2" w15:restartNumberingAfterBreak="0">
    <w:nsid w:val="23DF63FE"/>
    <w:multiLevelType w:val="singleLevel"/>
    <w:tmpl w:val="A2B453D0"/>
    <w:name w:val="5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3" w15:restartNumberingAfterBreak="0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4" w15:restartNumberingAfterBreak="0">
    <w:nsid w:val="323F649D"/>
    <w:multiLevelType w:val="hybridMultilevel"/>
    <w:tmpl w:val="DFC4F724"/>
    <w:lvl w:ilvl="0" w:tplc="6DF4B0E6">
      <w:start w:val="1"/>
      <w:numFmt w:val="bullet"/>
      <w:lvlText w:val="-"/>
      <w:lvlJc w:val="left"/>
      <w:pPr>
        <w:ind w:left="63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5" w15:restartNumberingAfterBreak="0">
    <w:nsid w:val="33433EF7"/>
    <w:multiLevelType w:val="multilevel"/>
    <w:tmpl w:val="079AF9DE"/>
    <w:lvl w:ilvl="0">
      <w:start w:val="3"/>
      <w:numFmt w:val="decimal"/>
      <w:lvlText w:val="%1.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9"/>
      <w:numFmt w:val="decimal"/>
      <w:lvlText w:val="%1.%2.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6" w15:restartNumberingAfterBreak="0">
    <w:nsid w:val="352C054A"/>
    <w:multiLevelType w:val="multilevel"/>
    <w:tmpl w:val="3112CC3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7" w15:restartNumberingAfterBreak="0">
    <w:nsid w:val="3A865BD1"/>
    <w:multiLevelType w:val="singleLevel"/>
    <w:tmpl w:val="A2B453D0"/>
    <w:name w:val="5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8" w15:restartNumberingAfterBreak="0">
    <w:nsid w:val="3B74080D"/>
    <w:multiLevelType w:val="multilevel"/>
    <w:tmpl w:val="CB2ABE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CD922D9"/>
    <w:multiLevelType w:val="singleLevel"/>
    <w:tmpl w:val="A4283304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0" w15:restartNumberingAfterBreak="0">
    <w:nsid w:val="3D4B39F7"/>
    <w:multiLevelType w:val="singleLevel"/>
    <w:tmpl w:val="A2B453D0"/>
    <w:name w:val="5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1" w15:restartNumberingAfterBreak="0">
    <w:nsid w:val="3D6173A4"/>
    <w:multiLevelType w:val="hybridMultilevel"/>
    <w:tmpl w:val="6E308B38"/>
    <w:lvl w:ilvl="0" w:tplc="04090001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03"/>
        </w:tabs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23"/>
        </w:tabs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43"/>
        </w:tabs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63"/>
        </w:tabs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83"/>
        </w:tabs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03"/>
        </w:tabs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23"/>
        </w:tabs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43"/>
        </w:tabs>
        <w:ind w:left="7243" w:hanging="360"/>
      </w:pPr>
      <w:rPr>
        <w:rFonts w:ascii="Wingdings" w:hAnsi="Wingdings" w:hint="default"/>
      </w:rPr>
    </w:lvl>
  </w:abstractNum>
  <w:abstractNum w:abstractNumId="22" w15:restartNumberingAfterBreak="0">
    <w:nsid w:val="41713D36"/>
    <w:multiLevelType w:val="hybridMultilevel"/>
    <w:tmpl w:val="FC6A3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4821E1"/>
    <w:multiLevelType w:val="multilevel"/>
    <w:tmpl w:val="18B058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471777A4"/>
    <w:multiLevelType w:val="singleLevel"/>
    <w:tmpl w:val="A2B453D0"/>
    <w:name w:val="5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5" w15:restartNumberingAfterBreak="0">
    <w:nsid w:val="47683234"/>
    <w:multiLevelType w:val="singleLevel"/>
    <w:tmpl w:val="A2B453D0"/>
    <w:name w:val="5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6" w15:restartNumberingAfterBreak="0">
    <w:nsid w:val="47B373C0"/>
    <w:multiLevelType w:val="singleLevel"/>
    <w:tmpl w:val="A2B453D0"/>
    <w:name w:val="5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7" w15:restartNumberingAfterBreak="0">
    <w:nsid w:val="4E7F18BC"/>
    <w:multiLevelType w:val="multilevel"/>
    <w:tmpl w:val="4DE01C08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28" w15:restartNumberingAfterBreak="0">
    <w:nsid w:val="567E5F92"/>
    <w:multiLevelType w:val="hybridMultilevel"/>
    <w:tmpl w:val="096A99EA"/>
    <w:lvl w:ilvl="0" w:tplc="01125EF4">
      <w:numFmt w:val="bullet"/>
      <w:lvlText w:val="-"/>
      <w:lvlJc w:val="left"/>
      <w:pPr>
        <w:ind w:left="396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9" w15:restartNumberingAfterBreak="0">
    <w:nsid w:val="5A164B5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B940864"/>
    <w:multiLevelType w:val="multilevel"/>
    <w:tmpl w:val="3B36F786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31" w15:restartNumberingAfterBreak="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5F1B4E8C"/>
    <w:multiLevelType w:val="hybridMultilevel"/>
    <w:tmpl w:val="0FB26D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915516"/>
    <w:multiLevelType w:val="multilevel"/>
    <w:tmpl w:val="E0F60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3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4" w15:restartNumberingAfterBreak="0">
    <w:nsid w:val="63F32E9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5C506F3"/>
    <w:multiLevelType w:val="multilevel"/>
    <w:tmpl w:val="0409001F"/>
    <w:numStyleLink w:val="111111"/>
  </w:abstractNum>
  <w:abstractNum w:abstractNumId="36" w15:restartNumberingAfterBreak="0">
    <w:nsid w:val="66192C8E"/>
    <w:multiLevelType w:val="singleLevel"/>
    <w:tmpl w:val="A2B453D0"/>
    <w:name w:val="52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7" w15:restartNumberingAfterBreak="0">
    <w:nsid w:val="664A7D5D"/>
    <w:multiLevelType w:val="singleLevel"/>
    <w:tmpl w:val="A2B453D0"/>
    <w:name w:val="5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8" w15:restartNumberingAfterBreak="0">
    <w:nsid w:val="69DE2537"/>
    <w:multiLevelType w:val="singleLevel"/>
    <w:tmpl w:val="A2B453D0"/>
    <w:name w:val="5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9" w15:restartNumberingAfterBreak="0">
    <w:nsid w:val="6B34056E"/>
    <w:multiLevelType w:val="hybridMultilevel"/>
    <w:tmpl w:val="F1144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D51E64"/>
    <w:multiLevelType w:val="multilevel"/>
    <w:tmpl w:val="5770F510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41" w15:restartNumberingAfterBreak="0">
    <w:nsid w:val="6CAE2D27"/>
    <w:multiLevelType w:val="singleLevel"/>
    <w:tmpl w:val="A2B453D0"/>
    <w:name w:val="5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2" w15:restartNumberingAfterBreak="0">
    <w:nsid w:val="6E200C98"/>
    <w:multiLevelType w:val="singleLevel"/>
    <w:tmpl w:val="A2B453D0"/>
    <w:name w:val="5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3" w15:restartNumberingAfterBreak="0">
    <w:nsid w:val="6F554E85"/>
    <w:multiLevelType w:val="singleLevel"/>
    <w:tmpl w:val="A2B453D0"/>
    <w:name w:val="5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4" w15:restartNumberingAfterBreak="0">
    <w:nsid w:val="703A2D81"/>
    <w:multiLevelType w:val="singleLevel"/>
    <w:tmpl w:val="A2B453D0"/>
    <w:name w:val="5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5" w15:restartNumberingAfterBreak="0">
    <w:nsid w:val="71BB7563"/>
    <w:multiLevelType w:val="singleLevel"/>
    <w:tmpl w:val="876EF2CC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46" w15:restartNumberingAfterBreak="0">
    <w:nsid w:val="726A1239"/>
    <w:multiLevelType w:val="multilevel"/>
    <w:tmpl w:val="888E152E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47" w15:restartNumberingAfterBreak="0">
    <w:nsid w:val="74C744AB"/>
    <w:multiLevelType w:val="singleLevel"/>
    <w:tmpl w:val="A2B453D0"/>
    <w:name w:val="5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8" w15:restartNumberingAfterBreak="0">
    <w:nsid w:val="786B0271"/>
    <w:multiLevelType w:val="multilevel"/>
    <w:tmpl w:val="9946AEFE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49" w15:restartNumberingAfterBreak="0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abstractNum w:abstractNumId="50" w15:restartNumberingAfterBreak="0">
    <w:nsid w:val="7CCF57E7"/>
    <w:multiLevelType w:val="multilevel"/>
    <w:tmpl w:val="1C30C38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E182F7A"/>
    <w:multiLevelType w:val="multilevel"/>
    <w:tmpl w:val="44888922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num w:numId="1">
    <w:abstractNumId w:val="49"/>
  </w:num>
  <w:num w:numId="2">
    <w:abstractNumId w:val="19"/>
  </w:num>
  <w:num w:numId="3">
    <w:abstractNumId w:val="31"/>
  </w:num>
  <w:num w:numId="4">
    <w:abstractNumId w:val="13"/>
  </w:num>
  <w:num w:numId="5">
    <w:abstractNumId w:val="23"/>
  </w:num>
  <w:num w:numId="6">
    <w:abstractNumId w:val="45"/>
  </w:num>
  <w:num w:numId="7">
    <w:abstractNumId w:val="21"/>
  </w:num>
  <w:num w:numId="8">
    <w:abstractNumId w:val="15"/>
  </w:num>
  <w:num w:numId="9">
    <w:abstractNumId w:val="6"/>
  </w:num>
  <w:num w:numId="10">
    <w:abstractNumId w:val="35"/>
    <w:lvlOverride w:ilvl="0">
      <w:lvl w:ilvl="0">
        <w:start w:val="1"/>
        <w:numFmt w:val="decimal"/>
        <w:lvlText w:val="%1)"/>
        <w:lvlJc w:val="left"/>
        <w:pPr>
          <w:tabs>
            <w:tab w:val="num" w:pos="360"/>
          </w:tabs>
          <w:ind w:left="360" w:hanging="360"/>
        </w:pPr>
      </w:lvl>
    </w:lvlOverride>
    <w:lvlOverride w:ilvl="1">
      <w:lvl w:ilvl="1">
        <w:start w:val="1"/>
        <w:numFmt w:val="lowerLetter"/>
        <w:lvlText w:val="%2)"/>
        <w:lvlJc w:val="left"/>
        <w:pPr>
          <w:tabs>
            <w:tab w:val="num" w:pos="720"/>
          </w:tabs>
          <w:ind w:left="720" w:hanging="360"/>
        </w:pPr>
      </w:lvl>
    </w:lvlOverride>
    <w:lvlOverride w:ilvl="2">
      <w:lvl w:ilvl="2">
        <w:start w:val="1"/>
        <w:numFmt w:val="lowerRoman"/>
        <w:lvlText w:val="%3)"/>
        <w:lvlJc w:val="left"/>
        <w:pPr>
          <w:tabs>
            <w:tab w:val="num" w:pos="1080"/>
          </w:tabs>
          <w:ind w:left="1080" w:hanging="360"/>
        </w:pPr>
      </w:lvl>
    </w:lvlOverride>
    <w:lvlOverride w:ilvl="3">
      <w:lvl w:ilvl="3">
        <w:start w:val="1"/>
        <w:numFmt w:val="decimal"/>
        <w:lvlText w:val="(%4)"/>
        <w:lvlJc w:val="left"/>
        <w:pPr>
          <w:tabs>
            <w:tab w:val="num" w:pos="1440"/>
          </w:tabs>
          <w:ind w:left="1440" w:hanging="360"/>
        </w:pPr>
      </w:lvl>
    </w:lvlOverride>
    <w:lvlOverride w:ilvl="4">
      <w:lvl w:ilvl="4">
        <w:start w:val="1"/>
        <w:numFmt w:val="lowerLetter"/>
        <w:lvlText w:val="(%5)"/>
        <w:lvlJc w:val="left"/>
        <w:pPr>
          <w:tabs>
            <w:tab w:val="num" w:pos="1800"/>
          </w:tabs>
          <w:ind w:left="1800" w:hanging="360"/>
        </w:pPr>
      </w:lvl>
    </w:lvlOverride>
    <w:lvlOverride w:ilvl="5">
      <w:lvl w:ilvl="5">
        <w:start w:val="1"/>
        <w:numFmt w:val="lowerRoman"/>
        <w:lvlText w:val="(%6)"/>
        <w:lvlJc w:val="left"/>
        <w:pPr>
          <w:tabs>
            <w:tab w:val="num" w:pos="2160"/>
          </w:tabs>
          <w:ind w:left="2160" w:hanging="360"/>
        </w:p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2520"/>
          </w:tabs>
          <w:ind w:left="2520" w:hanging="360"/>
        </w:pPr>
      </w:lvl>
    </w:lvlOverride>
    <w:lvlOverride w:ilvl="7">
      <w:lvl w:ilvl="7">
        <w:start w:val="1"/>
        <w:numFmt w:val="lowerLetter"/>
        <w:lvlText w:val="%8."/>
        <w:lvlJc w:val="left"/>
        <w:pPr>
          <w:tabs>
            <w:tab w:val="num" w:pos="2880"/>
          </w:tabs>
          <w:ind w:left="2880" w:hanging="360"/>
        </w:pPr>
      </w:lvl>
    </w:lvlOverride>
    <w:lvlOverride w:ilvl="8">
      <w:lvl w:ilvl="8">
        <w:start w:val="1"/>
        <w:numFmt w:val="lowerRoman"/>
        <w:lvlText w:val="%9."/>
        <w:lvlJc w:val="left"/>
        <w:pPr>
          <w:tabs>
            <w:tab w:val="num" w:pos="3240"/>
          </w:tabs>
          <w:ind w:left="3240" w:hanging="360"/>
        </w:pPr>
      </w:lvl>
    </w:lvlOverride>
  </w:num>
  <w:num w:numId="11">
    <w:abstractNumId w:val="23"/>
  </w:num>
  <w:num w:numId="12">
    <w:abstractNumId w:val="23"/>
  </w:num>
  <w:num w:numId="13">
    <w:abstractNumId w:val="23"/>
  </w:num>
  <w:num w:numId="14">
    <w:abstractNumId w:val="23"/>
  </w:num>
  <w:num w:numId="15">
    <w:abstractNumId w:val="23"/>
  </w:num>
  <w:num w:numId="16">
    <w:abstractNumId w:val="23"/>
  </w:num>
  <w:num w:numId="17">
    <w:abstractNumId w:val="23"/>
  </w:num>
  <w:num w:numId="18">
    <w:abstractNumId w:val="23"/>
  </w:num>
  <w:num w:numId="19">
    <w:abstractNumId w:val="33"/>
  </w:num>
  <w:num w:numId="20">
    <w:abstractNumId w:val="23"/>
  </w:num>
  <w:num w:numId="21">
    <w:abstractNumId w:val="28"/>
  </w:num>
  <w:num w:numId="22">
    <w:abstractNumId w:val="9"/>
  </w:num>
  <w:num w:numId="23">
    <w:abstractNumId w:val="22"/>
  </w:num>
  <w:num w:numId="24">
    <w:abstractNumId w:val="39"/>
  </w:num>
  <w:num w:numId="25">
    <w:abstractNumId w:val="50"/>
  </w:num>
  <w:num w:numId="26">
    <w:abstractNumId w:val="23"/>
    <w:lvlOverride w:ilvl="0">
      <w:startOverride w:val="3"/>
    </w:lvlOverride>
  </w:num>
  <w:num w:numId="27">
    <w:abstractNumId w:val="32"/>
  </w:num>
  <w:num w:numId="28">
    <w:abstractNumId w:val="34"/>
  </w:num>
  <w:num w:numId="29">
    <w:abstractNumId w:val="16"/>
  </w:num>
  <w:num w:numId="30">
    <w:abstractNumId w:val="29"/>
  </w:num>
  <w:num w:numId="31">
    <w:abstractNumId w:val="5"/>
  </w:num>
  <w:num w:numId="32">
    <w:abstractNumId w:val="11"/>
  </w:num>
  <w:num w:numId="33">
    <w:abstractNumId w:val="18"/>
  </w:num>
  <w:num w:numId="34">
    <w:abstractNumId w:val="3"/>
  </w:num>
  <w:num w:numId="35">
    <w:abstractNumId w:val="30"/>
  </w:num>
  <w:num w:numId="36">
    <w:abstractNumId w:val="4"/>
  </w:num>
  <w:num w:numId="37">
    <w:abstractNumId w:val="51"/>
  </w:num>
  <w:num w:numId="38">
    <w:abstractNumId w:val="48"/>
  </w:num>
  <w:num w:numId="39">
    <w:abstractNumId w:val="27"/>
  </w:num>
  <w:num w:numId="40">
    <w:abstractNumId w:val="40"/>
  </w:num>
  <w:num w:numId="41">
    <w:abstractNumId w:val="46"/>
  </w:num>
  <w:num w:numId="4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4DE"/>
    <w:rsid w:val="00011FDE"/>
    <w:rsid w:val="000145B3"/>
    <w:rsid w:val="00024B1D"/>
    <w:rsid w:val="00034FB0"/>
    <w:rsid w:val="000560B7"/>
    <w:rsid w:val="0007046A"/>
    <w:rsid w:val="000712A4"/>
    <w:rsid w:val="00084882"/>
    <w:rsid w:val="00086D69"/>
    <w:rsid w:val="00094000"/>
    <w:rsid w:val="000A0DC3"/>
    <w:rsid w:val="000D2B04"/>
    <w:rsid w:val="00123B20"/>
    <w:rsid w:val="00131119"/>
    <w:rsid w:val="00142195"/>
    <w:rsid w:val="001523FA"/>
    <w:rsid w:val="001526DA"/>
    <w:rsid w:val="00157260"/>
    <w:rsid w:val="00166618"/>
    <w:rsid w:val="001734CF"/>
    <w:rsid w:val="0019327A"/>
    <w:rsid w:val="00195C22"/>
    <w:rsid w:val="001B66BD"/>
    <w:rsid w:val="001C3A2D"/>
    <w:rsid w:val="001E3AF1"/>
    <w:rsid w:val="001E6291"/>
    <w:rsid w:val="001F4A6D"/>
    <w:rsid w:val="001F547C"/>
    <w:rsid w:val="00201EC4"/>
    <w:rsid w:val="00202607"/>
    <w:rsid w:val="0022071A"/>
    <w:rsid w:val="00223CA2"/>
    <w:rsid w:val="0023609F"/>
    <w:rsid w:val="00242242"/>
    <w:rsid w:val="0024568E"/>
    <w:rsid w:val="00263F7C"/>
    <w:rsid w:val="002761E4"/>
    <w:rsid w:val="00277BFA"/>
    <w:rsid w:val="00286AB9"/>
    <w:rsid w:val="00287C53"/>
    <w:rsid w:val="002A3992"/>
    <w:rsid w:val="002B06EE"/>
    <w:rsid w:val="002C7459"/>
    <w:rsid w:val="002E6286"/>
    <w:rsid w:val="002E78DA"/>
    <w:rsid w:val="002F512A"/>
    <w:rsid w:val="0030140D"/>
    <w:rsid w:val="003124CB"/>
    <w:rsid w:val="00321FA1"/>
    <w:rsid w:val="00325979"/>
    <w:rsid w:val="003466DB"/>
    <w:rsid w:val="00360462"/>
    <w:rsid w:val="00372E1E"/>
    <w:rsid w:val="00374332"/>
    <w:rsid w:val="00376509"/>
    <w:rsid w:val="00383A4D"/>
    <w:rsid w:val="00392B83"/>
    <w:rsid w:val="003B0AA3"/>
    <w:rsid w:val="003B1C64"/>
    <w:rsid w:val="003B2941"/>
    <w:rsid w:val="003C3F58"/>
    <w:rsid w:val="003E2C28"/>
    <w:rsid w:val="003E41E3"/>
    <w:rsid w:val="003F107C"/>
    <w:rsid w:val="003F299F"/>
    <w:rsid w:val="003F3A31"/>
    <w:rsid w:val="00423FD9"/>
    <w:rsid w:val="00434B6F"/>
    <w:rsid w:val="004374A3"/>
    <w:rsid w:val="00447DF7"/>
    <w:rsid w:val="00451C46"/>
    <w:rsid w:val="00461196"/>
    <w:rsid w:val="004621A1"/>
    <w:rsid w:val="004707B3"/>
    <w:rsid w:val="004856FE"/>
    <w:rsid w:val="00494410"/>
    <w:rsid w:val="004A4B3B"/>
    <w:rsid w:val="004C025D"/>
    <w:rsid w:val="004C1665"/>
    <w:rsid w:val="004F1E5B"/>
    <w:rsid w:val="00500D69"/>
    <w:rsid w:val="00501BA3"/>
    <w:rsid w:val="005050CD"/>
    <w:rsid w:val="0050513B"/>
    <w:rsid w:val="0051524F"/>
    <w:rsid w:val="005204A8"/>
    <w:rsid w:val="00521C9B"/>
    <w:rsid w:val="0052332E"/>
    <w:rsid w:val="00526FF3"/>
    <w:rsid w:val="0053210E"/>
    <w:rsid w:val="00542C1A"/>
    <w:rsid w:val="005506D5"/>
    <w:rsid w:val="00553C30"/>
    <w:rsid w:val="00564ABA"/>
    <w:rsid w:val="00567C8C"/>
    <w:rsid w:val="00571B45"/>
    <w:rsid w:val="00574BB5"/>
    <w:rsid w:val="00576DB3"/>
    <w:rsid w:val="00581B55"/>
    <w:rsid w:val="00596F15"/>
    <w:rsid w:val="005A3896"/>
    <w:rsid w:val="005C28F2"/>
    <w:rsid w:val="005D60C5"/>
    <w:rsid w:val="005D6510"/>
    <w:rsid w:val="005D75E6"/>
    <w:rsid w:val="005E166E"/>
    <w:rsid w:val="005F16AA"/>
    <w:rsid w:val="005F3244"/>
    <w:rsid w:val="005F4AB8"/>
    <w:rsid w:val="005F4FA3"/>
    <w:rsid w:val="0061159E"/>
    <w:rsid w:val="006134CA"/>
    <w:rsid w:val="00614E2C"/>
    <w:rsid w:val="00621B68"/>
    <w:rsid w:val="006258DF"/>
    <w:rsid w:val="00625CED"/>
    <w:rsid w:val="006377F5"/>
    <w:rsid w:val="006457B3"/>
    <w:rsid w:val="0064714C"/>
    <w:rsid w:val="00654D41"/>
    <w:rsid w:val="006622E8"/>
    <w:rsid w:val="00670E0C"/>
    <w:rsid w:val="006754F8"/>
    <w:rsid w:val="006802F0"/>
    <w:rsid w:val="00691882"/>
    <w:rsid w:val="006A19C6"/>
    <w:rsid w:val="006B1811"/>
    <w:rsid w:val="006D16D7"/>
    <w:rsid w:val="006D5798"/>
    <w:rsid w:val="006F3228"/>
    <w:rsid w:val="00704A28"/>
    <w:rsid w:val="00705050"/>
    <w:rsid w:val="007264C5"/>
    <w:rsid w:val="0072761A"/>
    <w:rsid w:val="00732BA6"/>
    <w:rsid w:val="00737E39"/>
    <w:rsid w:val="00741605"/>
    <w:rsid w:val="00745CD2"/>
    <w:rsid w:val="007636B1"/>
    <w:rsid w:val="00776998"/>
    <w:rsid w:val="007818A9"/>
    <w:rsid w:val="00781AB7"/>
    <w:rsid w:val="0078390F"/>
    <w:rsid w:val="00787C7C"/>
    <w:rsid w:val="00794255"/>
    <w:rsid w:val="0079449E"/>
    <w:rsid w:val="007D1025"/>
    <w:rsid w:val="007F3C37"/>
    <w:rsid w:val="00802122"/>
    <w:rsid w:val="00807F10"/>
    <w:rsid w:val="0084709F"/>
    <w:rsid w:val="00851D31"/>
    <w:rsid w:val="00866039"/>
    <w:rsid w:val="00881283"/>
    <w:rsid w:val="008936E5"/>
    <w:rsid w:val="008B6ABD"/>
    <w:rsid w:val="008B7243"/>
    <w:rsid w:val="008C617E"/>
    <w:rsid w:val="008C7CB7"/>
    <w:rsid w:val="008E1C1D"/>
    <w:rsid w:val="008E4973"/>
    <w:rsid w:val="0090063F"/>
    <w:rsid w:val="00905CD3"/>
    <w:rsid w:val="009244BA"/>
    <w:rsid w:val="00930175"/>
    <w:rsid w:val="00934A7E"/>
    <w:rsid w:val="00946D29"/>
    <w:rsid w:val="009544A4"/>
    <w:rsid w:val="00955DE4"/>
    <w:rsid w:val="00960334"/>
    <w:rsid w:val="00960F93"/>
    <w:rsid w:val="00985DE4"/>
    <w:rsid w:val="00987DD3"/>
    <w:rsid w:val="0099029E"/>
    <w:rsid w:val="009969C0"/>
    <w:rsid w:val="009A3343"/>
    <w:rsid w:val="009B33AB"/>
    <w:rsid w:val="009B528D"/>
    <w:rsid w:val="009C0F28"/>
    <w:rsid w:val="009C2A86"/>
    <w:rsid w:val="009C55C9"/>
    <w:rsid w:val="009D44D4"/>
    <w:rsid w:val="009D5AAF"/>
    <w:rsid w:val="009D72A0"/>
    <w:rsid w:val="009E2903"/>
    <w:rsid w:val="009E47AC"/>
    <w:rsid w:val="009F17A6"/>
    <w:rsid w:val="009F48F7"/>
    <w:rsid w:val="00A0033E"/>
    <w:rsid w:val="00A05D64"/>
    <w:rsid w:val="00A14894"/>
    <w:rsid w:val="00A31B41"/>
    <w:rsid w:val="00A32099"/>
    <w:rsid w:val="00A43EC0"/>
    <w:rsid w:val="00A50319"/>
    <w:rsid w:val="00A51B44"/>
    <w:rsid w:val="00A51FA4"/>
    <w:rsid w:val="00A60D52"/>
    <w:rsid w:val="00A6468F"/>
    <w:rsid w:val="00A66D97"/>
    <w:rsid w:val="00A72192"/>
    <w:rsid w:val="00A8415A"/>
    <w:rsid w:val="00A92B2F"/>
    <w:rsid w:val="00A961AA"/>
    <w:rsid w:val="00AB554A"/>
    <w:rsid w:val="00AC3420"/>
    <w:rsid w:val="00AD13A9"/>
    <w:rsid w:val="00AD21B8"/>
    <w:rsid w:val="00AE2763"/>
    <w:rsid w:val="00AE27BF"/>
    <w:rsid w:val="00AF485B"/>
    <w:rsid w:val="00AF54CB"/>
    <w:rsid w:val="00AF75DC"/>
    <w:rsid w:val="00B158E9"/>
    <w:rsid w:val="00B16001"/>
    <w:rsid w:val="00B35DA9"/>
    <w:rsid w:val="00B41C26"/>
    <w:rsid w:val="00B4249A"/>
    <w:rsid w:val="00B568ED"/>
    <w:rsid w:val="00B62447"/>
    <w:rsid w:val="00B62EFA"/>
    <w:rsid w:val="00B63005"/>
    <w:rsid w:val="00B66F4B"/>
    <w:rsid w:val="00B6739F"/>
    <w:rsid w:val="00B83A2D"/>
    <w:rsid w:val="00B848CB"/>
    <w:rsid w:val="00B9036D"/>
    <w:rsid w:val="00B947B0"/>
    <w:rsid w:val="00B95928"/>
    <w:rsid w:val="00BA5DF8"/>
    <w:rsid w:val="00BB03F5"/>
    <w:rsid w:val="00BB3306"/>
    <w:rsid w:val="00BB549B"/>
    <w:rsid w:val="00BE3D87"/>
    <w:rsid w:val="00BF50F4"/>
    <w:rsid w:val="00C04E42"/>
    <w:rsid w:val="00C33CA2"/>
    <w:rsid w:val="00C3702A"/>
    <w:rsid w:val="00C42A0F"/>
    <w:rsid w:val="00C60284"/>
    <w:rsid w:val="00C66481"/>
    <w:rsid w:val="00C717FF"/>
    <w:rsid w:val="00C968FB"/>
    <w:rsid w:val="00CA0558"/>
    <w:rsid w:val="00CA26BA"/>
    <w:rsid w:val="00CA7FF7"/>
    <w:rsid w:val="00CB10D1"/>
    <w:rsid w:val="00CB3EA1"/>
    <w:rsid w:val="00CB7737"/>
    <w:rsid w:val="00CE16F5"/>
    <w:rsid w:val="00CE4D99"/>
    <w:rsid w:val="00CF014D"/>
    <w:rsid w:val="00CF2F58"/>
    <w:rsid w:val="00D10829"/>
    <w:rsid w:val="00D11582"/>
    <w:rsid w:val="00D32952"/>
    <w:rsid w:val="00D33786"/>
    <w:rsid w:val="00D4083A"/>
    <w:rsid w:val="00D417C9"/>
    <w:rsid w:val="00D54127"/>
    <w:rsid w:val="00D57C21"/>
    <w:rsid w:val="00D613D0"/>
    <w:rsid w:val="00D65EC8"/>
    <w:rsid w:val="00D80992"/>
    <w:rsid w:val="00DC67DA"/>
    <w:rsid w:val="00DD14DE"/>
    <w:rsid w:val="00DD1E75"/>
    <w:rsid w:val="00DD3E72"/>
    <w:rsid w:val="00DD62E9"/>
    <w:rsid w:val="00DE1886"/>
    <w:rsid w:val="00DE2807"/>
    <w:rsid w:val="00DE4B7E"/>
    <w:rsid w:val="00DF07AB"/>
    <w:rsid w:val="00DF4AF6"/>
    <w:rsid w:val="00DF5EBC"/>
    <w:rsid w:val="00E00F46"/>
    <w:rsid w:val="00E019B9"/>
    <w:rsid w:val="00E037F6"/>
    <w:rsid w:val="00E25E69"/>
    <w:rsid w:val="00E27594"/>
    <w:rsid w:val="00E308C9"/>
    <w:rsid w:val="00E31028"/>
    <w:rsid w:val="00E333D6"/>
    <w:rsid w:val="00E358CE"/>
    <w:rsid w:val="00E3743A"/>
    <w:rsid w:val="00E3760D"/>
    <w:rsid w:val="00E47B4E"/>
    <w:rsid w:val="00E57869"/>
    <w:rsid w:val="00E82989"/>
    <w:rsid w:val="00EB294B"/>
    <w:rsid w:val="00EC43AF"/>
    <w:rsid w:val="00EC7380"/>
    <w:rsid w:val="00ED1CBB"/>
    <w:rsid w:val="00EF03A3"/>
    <w:rsid w:val="00F072AD"/>
    <w:rsid w:val="00F142D8"/>
    <w:rsid w:val="00F14505"/>
    <w:rsid w:val="00F16571"/>
    <w:rsid w:val="00F27CBA"/>
    <w:rsid w:val="00F44BA0"/>
    <w:rsid w:val="00F6552D"/>
    <w:rsid w:val="00F67531"/>
    <w:rsid w:val="00F74992"/>
    <w:rsid w:val="00F764A2"/>
    <w:rsid w:val="00F77C74"/>
    <w:rsid w:val="00F80B89"/>
    <w:rsid w:val="00F80F4D"/>
    <w:rsid w:val="00F824F7"/>
    <w:rsid w:val="00FA5B90"/>
    <w:rsid w:val="00FB4200"/>
    <w:rsid w:val="00FC2DFC"/>
    <w:rsid w:val="00FD786C"/>
    <w:rsid w:val="00FE274C"/>
    <w:rsid w:val="00FE4FD3"/>
    <w:rsid w:val="00FE7A61"/>
    <w:rsid w:val="00FE7AAC"/>
    <w:rsid w:val="00FF5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stockticker"/>
  <w:shapeDefaults>
    <o:shapedefaults v:ext="edit" spidmax="1026"/>
    <o:shapelayout v:ext="edit">
      <o:idmap v:ext="edit" data="1"/>
    </o:shapelayout>
  </w:shapeDefaults>
  <w:decimalSymbol w:val="."/>
  <w:listSeparator w:val=","/>
  <w14:docId w14:val="1592B4C4"/>
  <w15:chartTrackingRefBased/>
  <w15:docId w15:val="{AE95F6F9-F24F-4FC7-B3A4-E8BB3469D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utoRedefine/>
    <w:qFormat/>
    <w:rsid w:val="009D5AAF"/>
    <w:pPr>
      <w:spacing w:before="120" w:after="60"/>
      <w:ind w:left="180"/>
    </w:pPr>
    <w:rPr>
      <w:sz w:val="28"/>
      <w:szCs w:val="28"/>
    </w:rPr>
  </w:style>
  <w:style w:type="paragraph" w:styleId="Heading1">
    <w:name w:val="heading 1"/>
    <w:aliases w:val="H1"/>
    <w:basedOn w:val="Normal"/>
    <w:next w:val="Normal"/>
    <w:autoRedefine/>
    <w:qFormat/>
    <w:rsid w:val="00461196"/>
    <w:pPr>
      <w:keepNext/>
      <w:pageBreakBefore/>
      <w:widowControl w:val="0"/>
      <w:spacing w:before="360" w:after="240" w:line="360" w:lineRule="auto"/>
      <w:ind w:left="0"/>
      <w:outlineLvl w:val="0"/>
    </w:pPr>
    <w:rPr>
      <w:rFonts w:ascii="Verdana" w:hAnsi="Verdana"/>
      <w:b/>
      <w:bCs/>
      <w:caps/>
      <w:snapToGrid w:val="0"/>
      <w:color w:val="6E2500"/>
      <w:kern w:val="28"/>
      <w:sz w:val="24"/>
      <w:szCs w:val="24"/>
    </w:rPr>
  </w:style>
  <w:style w:type="paragraph" w:styleId="Heading2">
    <w:name w:val="heading 2"/>
    <w:aliases w:val="l2,H2"/>
    <w:basedOn w:val="Normal"/>
    <w:next w:val="Normal"/>
    <w:link w:val="Heading2Char"/>
    <w:autoRedefine/>
    <w:qFormat/>
    <w:rsid w:val="00461196"/>
    <w:pPr>
      <w:keepNext/>
      <w:numPr>
        <w:ilvl w:val="1"/>
        <w:numId w:val="33"/>
      </w:numPr>
      <w:spacing w:before="480" w:after="240"/>
      <w:jc w:val="both"/>
      <w:outlineLvl w:val="1"/>
    </w:pPr>
    <w:rPr>
      <w:rFonts w:ascii="Verdana" w:hAnsi="Verdana" w:cs="Tahoma"/>
      <w:b/>
      <w:i/>
      <w:iCs/>
      <w:snapToGrid w:val="0"/>
      <w:color w:val="003400"/>
      <w:lang w:val="vi-VN"/>
    </w:rPr>
  </w:style>
  <w:style w:type="paragraph" w:styleId="Heading30">
    <w:name w:val="heading 3"/>
    <w:basedOn w:val="Normal"/>
    <w:next w:val="Normal"/>
    <w:autoRedefine/>
    <w:qFormat/>
    <w:rsid w:val="0050513B"/>
    <w:pPr>
      <w:keepNext/>
      <w:spacing w:before="360" w:after="240"/>
      <w:ind w:left="0"/>
      <w:jc w:val="center"/>
      <w:outlineLvl w:val="2"/>
    </w:pPr>
    <w:rPr>
      <w:rFonts w:cs="Tahoma"/>
      <w:b/>
      <w:bCs/>
      <w:szCs w:val="18"/>
    </w:rPr>
  </w:style>
  <w:style w:type="paragraph" w:styleId="Heading4">
    <w:name w:val="heading 4"/>
    <w:basedOn w:val="Normal"/>
    <w:next w:val="Normal"/>
    <w:qFormat/>
    <w:pPr>
      <w:keepNext/>
      <w:spacing w:before="240"/>
      <w:ind w:left="0"/>
      <w:jc w:val="both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pPr>
      <w:spacing w:before="240"/>
      <w:ind w:left="0"/>
      <w:jc w:val="both"/>
      <w:outlineLvl w:val="4"/>
    </w:pPr>
    <w:rPr>
      <w:rFonts w:ascii=".VnArial" w:hAnsi=".VnArial"/>
    </w:rPr>
  </w:style>
  <w:style w:type="paragraph" w:styleId="Heading6">
    <w:name w:val="heading 6"/>
    <w:basedOn w:val="Normal"/>
    <w:next w:val="Normal"/>
    <w:qFormat/>
    <w:pPr>
      <w:tabs>
        <w:tab w:val="left" w:pos="702"/>
        <w:tab w:val="left" w:pos="1080"/>
      </w:tabs>
      <w:spacing w:before="240" w:line="288" w:lineRule="auto"/>
      <w:ind w:left="0"/>
      <w:jc w:val="both"/>
      <w:outlineLvl w:val="5"/>
    </w:pPr>
    <w:rPr>
      <w:rFonts w:ascii="Helvetica" w:hAnsi="Helvetica"/>
      <w:i/>
      <w:iCs/>
      <w:color w:val="000000"/>
      <w:sz w:val="22"/>
      <w:szCs w:val="22"/>
    </w:rPr>
  </w:style>
  <w:style w:type="paragraph" w:styleId="Heading7">
    <w:name w:val="heading 7"/>
    <w:basedOn w:val="Normal"/>
    <w:next w:val="Normal"/>
    <w:qFormat/>
    <w:pPr>
      <w:tabs>
        <w:tab w:val="left" w:pos="702"/>
        <w:tab w:val="left" w:pos="1080"/>
      </w:tabs>
      <w:spacing w:before="240" w:line="288" w:lineRule="auto"/>
      <w:ind w:left="0"/>
      <w:jc w:val="both"/>
      <w:outlineLvl w:val="6"/>
    </w:pPr>
    <w:rPr>
      <w:rFonts w:ascii="Helvetica" w:hAnsi="Helvetica"/>
      <w:color w:val="000000"/>
    </w:rPr>
  </w:style>
  <w:style w:type="paragraph" w:styleId="Heading8">
    <w:name w:val="heading 8"/>
    <w:basedOn w:val="Normal"/>
    <w:next w:val="Normal"/>
    <w:qFormat/>
    <w:pPr>
      <w:tabs>
        <w:tab w:val="left" w:pos="702"/>
        <w:tab w:val="left" w:pos="1080"/>
      </w:tabs>
      <w:spacing w:before="240" w:line="288" w:lineRule="auto"/>
      <w:ind w:left="0"/>
      <w:jc w:val="both"/>
      <w:outlineLvl w:val="7"/>
    </w:pPr>
    <w:rPr>
      <w:rFonts w:ascii="Helvetica" w:hAnsi="Helvetica"/>
      <w:i/>
      <w:iCs/>
      <w:color w:val="000000"/>
    </w:rPr>
  </w:style>
  <w:style w:type="paragraph" w:styleId="Heading9">
    <w:name w:val="heading 9"/>
    <w:basedOn w:val="Normal"/>
    <w:next w:val="Normal"/>
    <w:qFormat/>
    <w:pPr>
      <w:tabs>
        <w:tab w:val="left" w:pos="702"/>
        <w:tab w:val="left" w:pos="1080"/>
      </w:tabs>
      <w:spacing w:before="240" w:line="288" w:lineRule="auto"/>
      <w:ind w:left="0"/>
      <w:jc w:val="both"/>
      <w:outlineLvl w:val="8"/>
    </w:pPr>
    <w:rPr>
      <w:rFonts w:ascii="Helvetica" w:hAnsi="Helvetica"/>
      <w:i/>
      <w:iCs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rsid w:val="00461196"/>
    <w:pPr>
      <w:tabs>
        <w:tab w:val="left" w:pos="360"/>
        <w:tab w:val="left" w:pos="540"/>
        <w:tab w:val="right" w:leader="dot" w:pos="8630"/>
      </w:tabs>
      <w:spacing w:before="240" w:after="120" w:line="360" w:lineRule="auto"/>
      <w:ind w:left="0"/>
    </w:pPr>
    <w:rPr>
      <w:rFonts w:cs="Tahoma"/>
      <w:b/>
      <w:bCs/>
      <w:caps/>
      <w:noProof/>
      <w:sz w:val="22"/>
    </w:rPr>
  </w:style>
  <w:style w:type="paragraph" w:styleId="NormalIndent">
    <w:name w:val="Normal Indent"/>
    <w:basedOn w:val="Normal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pPr>
      <w:spacing w:before="60"/>
      <w:ind w:left="1440"/>
    </w:pPr>
    <w:rPr>
      <w:i/>
      <w:iCs/>
      <w:sz w:val="18"/>
      <w:szCs w:val="18"/>
    </w:rPr>
  </w:style>
  <w:style w:type="paragraph" w:customStyle="1" w:styleId="Heading10">
    <w:name w:val="Heading 10"/>
    <w:basedOn w:val="Heading4"/>
    <w:pPr>
      <w:ind w:left="720"/>
    </w:pPr>
    <w:rPr>
      <w:rFonts w:ascii=".VnTime" w:hAnsi=".VnTime"/>
      <w:i/>
      <w:iCs/>
      <w:sz w:val="22"/>
      <w:szCs w:val="22"/>
    </w:rPr>
  </w:style>
  <w:style w:type="paragraph" w:customStyle="1" w:styleId="Vidu">
    <w:name w:val="Vidu"/>
    <w:basedOn w:val="Normal"/>
    <w:pPr>
      <w:numPr>
        <w:numId w:val="1"/>
      </w:numPr>
      <w:jc w:val="both"/>
    </w:pPr>
  </w:style>
  <w:style w:type="paragraph" w:customStyle="1" w:styleId="Mucvidu">
    <w:name w:val="Mucvidu"/>
    <w:basedOn w:val="Vidu"/>
    <w:pPr>
      <w:numPr>
        <w:numId w:val="2"/>
      </w:numPr>
      <w:tabs>
        <w:tab w:val="clear" w:pos="360"/>
      </w:tabs>
      <w:ind w:left="1080"/>
    </w:pPr>
  </w:style>
  <w:style w:type="paragraph" w:customStyle="1" w:styleId="Tailieu">
    <w:name w:val="Tailieu"/>
    <w:basedOn w:val="Refer"/>
    <w:pPr>
      <w:numPr>
        <w:numId w:val="3"/>
      </w:numPr>
    </w:pPr>
  </w:style>
  <w:style w:type="paragraph" w:customStyle="1" w:styleId="Refer">
    <w:name w:val="Refer"/>
    <w:basedOn w:val="Normal"/>
    <w:pPr>
      <w:spacing w:after="120"/>
      <w:ind w:left="709" w:firstLine="720"/>
      <w:jc w:val="both"/>
    </w:pPr>
  </w:style>
  <w:style w:type="paragraph" w:customStyle="1" w:styleId="Point">
    <w:name w:val="Point"/>
    <w:basedOn w:val="Header"/>
    <w:pPr>
      <w:numPr>
        <w:numId w:val="4"/>
      </w:numPr>
      <w:spacing w:before="0"/>
    </w:pPr>
    <w:rPr>
      <w:rFonts w:ascii="Arial" w:hAnsi="Arial" w:cs="Arial"/>
    </w:rPr>
  </w:style>
  <w:style w:type="paragraph" w:styleId="Header">
    <w:name w:val="header"/>
    <w:basedOn w:val="Normal"/>
    <w:autoRedefine/>
    <w:pPr>
      <w:pBdr>
        <w:bottom w:val="single" w:sz="4" w:space="1" w:color="auto"/>
      </w:pBdr>
      <w:tabs>
        <w:tab w:val="right" w:pos="9000"/>
      </w:tabs>
      <w:ind w:left="0" w:right="8"/>
      <w:jc w:val="both"/>
    </w:pPr>
    <w:rPr>
      <w:rFonts w:ascii="Verdana" w:hAnsi="Verdana" w:cs="Tahoma"/>
    </w:rPr>
  </w:style>
  <w:style w:type="paragraph" w:styleId="TOC2">
    <w:name w:val="toc 2"/>
    <w:basedOn w:val="Normal"/>
    <w:next w:val="Normal"/>
    <w:autoRedefine/>
    <w:uiPriority w:val="39"/>
    <w:pPr>
      <w:tabs>
        <w:tab w:val="left" w:pos="1080"/>
        <w:tab w:val="right" w:leader="dot" w:pos="8630"/>
      </w:tabs>
      <w:ind w:left="360"/>
    </w:pPr>
    <w:rPr>
      <w:rFonts w:cs="Tahoma"/>
      <w:noProof/>
      <w:szCs w:val="24"/>
    </w:rPr>
  </w:style>
  <w:style w:type="paragraph" w:styleId="TOC3">
    <w:name w:val="toc 3"/>
    <w:basedOn w:val="Normal"/>
    <w:next w:val="Normal"/>
    <w:autoRedefine/>
    <w:semiHidden/>
    <w:pPr>
      <w:tabs>
        <w:tab w:val="left" w:pos="1200"/>
        <w:tab w:val="right" w:leader="dot" w:pos="8630"/>
      </w:tabs>
      <w:ind w:left="540"/>
    </w:pPr>
    <w:rPr>
      <w:noProof/>
      <w:sz w:val="18"/>
      <w:szCs w:val="18"/>
    </w:rPr>
  </w:style>
  <w:style w:type="paragraph" w:styleId="TOC4">
    <w:name w:val="toc 4"/>
    <w:basedOn w:val="Normal"/>
    <w:next w:val="Normal"/>
    <w:autoRedefine/>
    <w:semiHidden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pPr>
      <w:ind w:left="1600"/>
    </w:pPr>
    <w:rPr>
      <w:sz w:val="18"/>
      <w:szCs w:val="18"/>
    </w:rPr>
  </w:style>
  <w:style w:type="paragraph" w:styleId="Title">
    <w:name w:val="Title"/>
    <w:basedOn w:val="Normal"/>
    <w:qFormat/>
    <w:pPr>
      <w:spacing w:before="240"/>
      <w:jc w:val="center"/>
    </w:pPr>
    <w:rPr>
      <w:rFonts w:ascii=".VnArialH" w:hAnsi=".VnArialH"/>
      <w:b/>
      <w:bCs/>
    </w:rPr>
  </w:style>
  <w:style w:type="paragraph" w:customStyle="1" w:styleId="NormalTB">
    <w:name w:val="NormalTB"/>
    <w:pPr>
      <w:jc w:val="center"/>
    </w:pPr>
    <w:rPr>
      <w:rFonts w:ascii=".VnTime" w:hAnsi=".VnTime"/>
      <w:lang w:val="en-GB"/>
    </w:rPr>
  </w:style>
  <w:style w:type="paragraph" w:styleId="Footer">
    <w:name w:val="footer"/>
    <w:basedOn w:val="Normal"/>
    <w:autoRedefine/>
    <w:pPr>
      <w:pBdr>
        <w:top w:val="single" w:sz="4" w:space="1" w:color="auto"/>
      </w:pBdr>
      <w:tabs>
        <w:tab w:val="center" w:pos="4320"/>
        <w:tab w:val="right" w:pos="9000"/>
      </w:tabs>
      <w:ind w:left="0"/>
      <w:jc w:val="both"/>
    </w:pPr>
    <w:rPr>
      <w:rFonts w:cs="Tahoma"/>
    </w:rPr>
  </w:style>
  <w:style w:type="paragraph" w:customStyle="1" w:styleId="NormalH">
    <w:name w:val="NormalH"/>
    <w:basedOn w:val="Normal"/>
    <w:autoRedefine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/>
      <w:b/>
      <w:caps/>
      <w:color w:val="033103"/>
      <w:sz w:val="24"/>
      <w:szCs w:val="32"/>
      <w:lang w:val="en-GB"/>
    </w:rPr>
  </w:style>
  <w:style w:type="character" w:styleId="PageNumber">
    <w:name w:val="page number"/>
    <w:basedOn w:val="DefaultParagraphFont"/>
  </w:style>
  <w:style w:type="paragraph" w:customStyle="1" w:styleId="Bang">
    <w:name w:val="Bang"/>
    <w:basedOn w:val="Normal"/>
    <w:autoRedefine/>
    <w:pPr>
      <w:spacing w:before="80" w:after="80"/>
      <w:ind w:left="0"/>
    </w:pPr>
    <w:rPr>
      <w:rFonts w:cs="Tahoma"/>
      <w:sz w:val="18"/>
      <w:szCs w:val="18"/>
    </w:rPr>
  </w:style>
  <w:style w:type="paragraph" w:customStyle="1" w:styleId="Heading3">
    <w:name w:val="Heading3"/>
    <w:basedOn w:val="NormalIndent"/>
    <w:pPr>
      <w:numPr>
        <w:ilvl w:val="1"/>
        <w:numId w:val="19"/>
      </w:numPr>
    </w:pPr>
    <w:rPr>
      <w:rFonts w:ascii=".VnArial" w:hAnsi=".VnArial"/>
      <w:sz w:val="22"/>
      <w:szCs w:val="22"/>
    </w:rPr>
  </w:style>
  <w:style w:type="paragraph" w:styleId="BodyTextIndent3">
    <w:name w:val="Body Text Indent 3"/>
    <w:basedOn w:val="Normal"/>
    <w:pPr>
      <w:ind w:left="540"/>
      <w:jc w:val="both"/>
    </w:pPr>
    <w:rPr>
      <w:lang w:val="en-AU"/>
    </w:rPr>
  </w:style>
  <w:style w:type="paragraph" w:styleId="BodyText">
    <w:name w:val="Body Text"/>
    <w:basedOn w:val="Normal"/>
    <w:pPr>
      <w:spacing w:before="0"/>
      <w:ind w:left="0"/>
      <w:jc w:val="both"/>
    </w:pPr>
    <w:rPr>
      <w:sz w:val="24"/>
      <w:szCs w:val="24"/>
      <w:lang w:val="en-AU"/>
    </w:rPr>
  </w:style>
  <w:style w:type="paragraph" w:customStyle="1" w:styleId="Heading1H1">
    <w:name w:val="Heading 1.H1"/>
    <w:basedOn w:val="Normal"/>
    <w:next w:val="Normal"/>
    <w:pPr>
      <w:keepNext/>
      <w:tabs>
        <w:tab w:val="left" w:pos="432"/>
      </w:tabs>
      <w:spacing w:before="240" w:after="240"/>
      <w:ind w:left="432" w:hanging="432"/>
      <w:jc w:val="both"/>
    </w:pPr>
    <w:rPr>
      <w:b/>
      <w:bCs/>
      <w:caps/>
      <w:kern w:val="28"/>
      <w:sz w:val="24"/>
      <w:szCs w:val="24"/>
      <w:lang w:val="en-AU"/>
    </w:rPr>
  </w:style>
  <w:style w:type="paragraph" w:customStyle="1" w:styleId="Heading2H2">
    <w:name w:val="Heading 2.H2"/>
    <w:basedOn w:val="Normal"/>
    <w:next w:val="Normal"/>
    <w:pPr>
      <w:keepNext/>
      <w:tabs>
        <w:tab w:val="left" w:pos="576"/>
      </w:tabs>
      <w:spacing w:before="240" w:after="200"/>
      <w:ind w:left="576" w:hanging="576"/>
      <w:jc w:val="both"/>
    </w:pPr>
    <w:rPr>
      <w:b/>
      <w:bCs/>
      <w:lang w:val="en-AU"/>
    </w:rPr>
  </w:style>
  <w:style w:type="paragraph" w:customStyle="1" w:styleId="APP2">
    <w:name w:val="APP2"/>
    <w:basedOn w:val="Normal"/>
    <w:pPr>
      <w:tabs>
        <w:tab w:val="left" w:pos="-720"/>
        <w:tab w:val="left" w:pos="0"/>
      </w:tabs>
      <w:spacing w:before="0"/>
      <w:ind w:hanging="720"/>
      <w:jc w:val="both"/>
    </w:pPr>
    <w:rPr>
      <w:b/>
      <w:bCs/>
      <w:lang w:val="en-AU"/>
    </w:rPr>
  </w:style>
  <w:style w:type="paragraph" w:customStyle="1" w:styleId="App1">
    <w:name w:val="App1"/>
    <w:basedOn w:val="Heading1H1"/>
    <w:pPr>
      <w:tabs>
        <w:tab w:val="left" w:pos="-720"/>
        <w:tab w:val="left" w:pos="0"/>
      </w:tabs>
      <w:spacing w:before="0" w:after="0"/>
      <w:ind w:left="1440" w:hanging="1440"/>
    </w:pPr>
    <w:rPr>
      <w:caps w:val="0"/>
      <w:sz w:val="32"/>
      <w:szCs w:val="32"/>
    </w:rPr>
  </w:style>
  <w:style w:type="paragraph" w:customStyle="1" w:styleId="PARA1">
    <w:name w:val="PARA1"/>
    <w:basedOn w:val="Normal"/>
    <w:pPr>
      <w:tabs>
        <w:tab w:val="left" w:pos="-720"/>
        <w:tab w:val="left" w:pos="-576"/>
        <w:tab w:val="left" w:pos="0"/>
      </w:tabs>
      <w:spacing w:before="0"/>
      <w:jc w:val="both"/>
    </w:pPr>
    <w:rPr>
      <w:lang w:val="en-GB"/>
    </w:rPr>
  </w:style>
  <w:style w:type="paragraph" w:customStyle="1" w:styleId="chklvl2">
    <w:name w:val="chklvl2"/>
    <w:basedOn w:val="Normal"/>
    <w:pPr>
      <w:spacing w:before="0"/>
      <w:ind w:left="0" w:firstLine="720"/>
      <w:jc w:val="both"/>
    </w:pPr>
    <w:rPr>
      <w:sz w:val="22"/>
      <w:szCs w:val="22"/>
      <w:lang w:val="en-AU"/>
    </w:rPr>
  </w:style>
  <w:style w:type="paragraph" w:customStyle="1" w:styleId="chklvl1">
    <w:name w:val="chklvl1"/>
    <w:basedOn w:val="Normal"/>
    <w:pPr>
      <w:spacing w:before="0"/>
      <w:ind w:left="0" w:firstLine="360"/>
      <w:jc w:val="both"/>
    </w:pPr>
    <w:rPr>
      <w:sz w:val="24"/>
      <w:szCs w:val="24"/>
      <w:lang w:val="en-AU"/>
    </w:rPr>
  </w:style>
  <w:style w:type="paragraph" w:customStyle="1" w:styleId="chklvl3">
    <w:name w:val="chklvl3"/>
    <w:basedOn w:val="Normal"/>
    <w:pPr>
      <w:spacing w:before="0"/>
      <w:ind w:left="0" w:firstLine="1080"/>
      <w:jc w:val="both"/>
    </w:pPr>
    <w:rPr>
      <w:lang w:val="en-AU"/>
    </w:rPr>
  </w:style>
  <w:style w:type="paragraph" w:customStyle="1" w:styleId="CHKLVL4">
    <w:name w:val="CHKLVL4"/>
    <w:basedOn w:val="Normal"/>
    <w:pPr>
      <w:spacing w:before="0"/>
      <w:ind w:left="1440"/>
      <w:jc w:val="both"/>
    </w:pPr>
    <w:rPr>
      <w:i/>
      <w:iCs/>
      <w:lang w:val="en-AU"/>
    </w:rPr>
  </w:style>
  <w:style w:type="paragraph" w:customStyle="1" w:styleId="GLOSSARY1">
    <w:name w:val="GLOSSARY1"/>
    <w:basedOn w:val="Normal"/>
    <w:pPr>
      <w:spacing w:before="0"/>
      <w:ind w:left="274" w:hanging="274"/>
      <w:jc w:val="both"/>
    </w:pPr>
    <w:rPr>
      <w:b/>
      <w:bCs/>
      <w:lang w:val="en-AU"/>
    </w:rPr>
  </w:style>
  <w:style w:type="paragraph" w:customStyle="1" w:styleId="h1para">
    <w:name w:val="h1para"/>
    <w:basedOn w:val="Normal"/>
    <w:pPr>
      <w:spacing w:before="0"/>
      <w:ind w:left="450"/>
      <w:jc w:val="both"/>
    </w:pPr>
    <w:rPr>
      <w:lang w:val="en-AU"/>
    </w:rPr>
  </w:style>
  <w:style w:type="paragraph" w:customStyle="1" w:styleId="h2level">
    <w:name w:val="h2level"/>
    <w:basedOn w:val="Normal"/>
    <w:pPr>
      <w:spacing w:before="0"/>
      <w:ind w:left="1170"/>
      <w:jc w:val="both"/>
    </w:pPr>
    <w:rPr>
      <w:lang w:val="en-AU"/>
    </w:rPr>
  </w:style>
  <w:style w:type="paragraph" w:customStyle="1" w:styleId="Titlechklst">
    <w:name w:val="Title_chklst"/>
    <w:basedOn w:val="Normal"/>
    <w:pPr>
      <w:spacing w:before="0"/>
      <w:ind w:left="0"/>
      <w:jc w:val="center"/>
    </w:pPr>
    <w:rPr>
      <w:b/>
      <w:bCs/>
      <w:caps/>
      <w:lang w:val="en-AU"/>
    </w:rPr>
  </w:style>
  <w:style w:type="paragraph" w:customStyle="1" w:styleId="CHAPTER">
    <w:name w:val="CHAPTER"/>
    <w:basedOn w:val="Normal"/>
    <w:pPr>
      <w:spacing w:before="0"/>
      <w:ind w:left="360" w:hanging="360"/>
      <w:jc w:val="center"/>
    </w:pPr>
    <w:rPr>
      <w:b/>
      <w:bCs/>
      <w:sz w:val="36"/>
      <w:szCs w:val="36"/>
      <w:lang w:val="en-AU"/>
    </w:rPr>
  </w:style>
  <w:style w:type="paragraph" w:customStyle="1" w:styleId="Sub-heading1">
    <w:name w:val="Sub-heading 1"/>
    <w:basedOn w:val="CHAPTER"/>
    <w:pPr>
      <w:jc w:val="left"/>
    </w:pPr>
    <w:rPr>
      <w:caps/>
      <w:sz w:val="28"/>
      <w:szCs w:val="28"/>
    </w:rPr>
  </w:style>
  <w:style w:type="paragraph" w:customStyle="1" w:styleId="Para">
    <w:name w:val="Para"/>
    <w:basedOn w:val="Normal"/>
    <w:pPr>
      <w:spacing w:before="0"/>
      <w:ind w:left="432"/>
      <w:jc w:val="both"/>
    </w:pPr>
    <w:rPr>
      <w:lang w:val="en-AU"/>
    </w:rPr>
  </w:style>
  <w:style w:type="paragraph" w:customStyle="1" w:styleId="Level4">
    <w:name w:val="Level_4"/>
    <w:basedOn w:val="Normal"/>
    <w:pPr>
      <w:spacing w:before="0"/>
      <w:ind w:left="1080"/>
      <w:jc w:val="both"/>
    </w:pPr>
    <w:rPr>
      <w:lang w:val="en-AU"/>
    </w:rPr>
  </w:style>
  <w:style w:type="paragraph" w:customStyle="1" w:styleId="Level1">
    <w:name w:val="Level_1"/>
    <w:basedOn w:val="Normal"/>
    <w:pPr>
      <w:spacing w:before="0"/>
      <w:ind w:left="0"/>
      <w:jc w:val="both"/>
    </w:pPr>
    <w:rPr>
      <w:b/>
      <w:bCs/>
      <w:lang w:val="en-AU"/>
    </w:rPr>
  </w:style>
  <w:style w:type="paragraph" w:customStyle="1" w:styleId="Level3">
    <w:name w:val="Level_3"/>
    <w:basedOn w:val="Level1"/>
    <w:pPr>
      <w:ind w:left="720"/>
    </w:pPr>
    <w:rPr>
      <w:b w:val="0"/>
      <w:bCs w:val="0"/>
    </w:rPr>
  </w:style>
  <w:style w:type="paragraph" w:customStyle="1" w:styleId="Level2">
    <w:name w:val="Level_2"/>
    <w:basedOn w:val="Level3"/>
    <w:pPr>
      <w:ind w:left="432"/>
    </w:pPr>
  </w:style>
  <w:style w:type="paragraph" w:customStyle="1" w:styleId="Level5">
    <w:name w:val="Level_5"/>
    <w:basedOn w:val="Normal"/>
    <w:pPr>
      <w:spacing w:before="0"/>
      <w:ind w:left="1440"/>
      <w:jc w:val="both"/>
    </w:pPr>
    <w:rPr>
      <w:lang w:val="en-AU"/>
    </w:rPr>
  </w:style>
  <w:style w:type="paragraph" w:customStyle="1" w:styleId="level6">
    <w:name w:val="level_6"/>
    <w:basedOn w:val="Normal"/>
    <w:pPr>
      <w:spacing w:before="0"/>
      <w:ind w:left="1800"/>
      <w:jc w:val="both"/>
    </w:pPr>
    <w:rPr>
      <w:lang w:val="en-AU"/>
    </w:rPr>
  </w:style>
  <w:style w:type="paragraph" w:customStyle="1" w:styleId="Appendix">
    <w:name w:val="Appendix"/>
    <w:basedOn w:val="Normal"/>
    <w:pPr>
      <w:spacing w:before="0"/>
      <w:ind w:left="0"/>
      <w:jc w:val="both"/>
    </w:pPr>
    <w:rPr>
      <w:b/>
      <w:bCs/>
      <w:caps/>
      <w:sz w:val="24"/>
      <w:szCs w:val="24"/>
      <w:lang w:val="en-AU"/>
    </w:rPr>
  </w:style>
  <w:style w:type="paragraph" w:customStyle="1" w:styleId="Applevel2">
    <w:name w:val="App_level2"/>
    <w:basedOn w:val="Normal"/>
    <w:pPr>
      <w:spacing w:before="0"/>
      <w:ind w:left="0"/>
      <w:jc w:val="both"/>
    </w:pPr>
    <w:rPr>
      <w:b/>
      <w:bCs/>
      <w:caps/>
      <w:lang w:val="en-AU"/>
    </w:rPr>
  </w:style>
  <w:style w:type="paragraph" w:styleId="FootnoteText">
    <w:name w:val="footnote text"/>
    <w:basedOn w:val="Normal"/>
    <w:semiHidden/>
    <w:pPr>
      <w:spacing w:before="0"/>
      <w:ind w:left="0"/>
    </w:pPr>
  </w:style>
  <w:style w:type="paragraph" w:customStyle="1" w:styleId="Standaard">
    <w:name w:val="Standaard"/>
    <w:rPr>
      <w:rFonts w:ascii="CG Times" w:hAnsi="CG Times"/>
      <w:sz w:val="24"/>
      <w:szCs w:val="24"/>
      <w:lang w:val="en-GB"/>
    </w:rPr>
  </w:style>
  <w:style w:type="paragraph" w:styleId="CommentText">
    <w:name w:val="annotation text"/>
    <w:basedOn w:val="Normal"/>
    <w:semiHidden/>
    <w:pPr>
      <w:spacing w:before="0"/>
      <w:ind w:left="0"/>
    </w:pPr>
    <w:rPr>
      <w:lang w:val="en-GB"/>
    </w:rPr>
  </w:style>
  <w:style w:type="paragraph" w:styleId="BodyTextIndent">
    <w:name w:val="Body Text Indent"/>
    <w:basedOn w:val="Normal"/>
    <w:pPr>
      <w:spacing w:before="0"/>
      <w:ind w:left="0"/>
      <w:jc w:val="both"/>
    </w:pPr>
    <w:rPr>
      <w:sz w:val="24"/>
      <w:szCs w:val="24"/>
      <w:lang w:val="en-AU"/>
    </w:rPr>
  </w:style>
  <w:style w:type="paragraph" w:customStyle="1" w:styleId="Starbullet">
    <w:name w:val="Starbullet"/>
    <w:basedOn w:val="Normal"/>
    <w:pPr>
      <w:spacing w:before="0" w:after="240"/>
      <w:ind w:left="360" w:hanging="360"/>
      <w:jc w:val="both"/>
    </w:pPr>
    <w:rPr>
      <w:color w:val="000000"/>
      <w:sz w:val="24"/>
      <w:szCs w:val="24"/>
      <w:lang w:val="en-GB"/>
    </w:rPr>
  </w:style>
  <w:style w:type="paragraph" w:customStyle="1" w:styleId="textnotindented">
    <w:name w:val="text not indented"/>
    <w:basedOn w:val="Normal"/>
    <w:pPr>
      <w:spacing w:before="240"/>
      <w:ind w:left="0"/>
      <w:jc w:val="both"/>
    </w:pPr>
    <w:rPr>
      <w:color w:val="000000"/>
      <w:sz w:val="24"/>
      <w:szCs w:val="24"/>
      <w:lang w:val="en-GB"/>
    </w:rPr>
  </w:style>
  <w:style w:type="paragraph" w:styleId="Caption">
    <w:name w:val="caption"/>
    <w:basedOn w:val="Normal"/>
    <w:next w:val="Normal"/>
    <w:qFormat/>
    <w:pPr>
      <w:spacing w:before="0"/>
      <w:ind w:left="0"/>
      <w:jc w:val="center"/>
    </w:pPr>
    <w:rPr>
      <w:color w:val="000000"/>
      <w:sz w:val="24"/>
      <w:szCs w:val="24"/>
      <w:lang w:val="en-GB"/>
    </w:rPr>
  </w:style>
  <w:style w:type="paragraph" w:customStyle="1" w:styleId="table">
    <w:name w:val="table"/>
    <w:basedOn w:val="Normal"/>
    <w:pPr>
      <w:spacing w:after="120"/>
      <w:ind w:left="0"/>
    </w:pPr>
    <w:rPr>
      <w:color w:val="000000"/>
      <w:sz w:val="24"/>
      <w:szCs w:val="24"/>
      <w:lang w:val="en-GB"/>
    </w:rPr>
  </w:style>
  <w:style w:type="character" w:styleId="FootnoteReference">
    <w:name w:val="footnote reference"/>
    <w:semiHidden/>
    <w:rPr>
      <w:vertAlign w:val="superscript"/>
    </w:rPr>
  </w:style>
  <w:style w:type="paragraph" w:customStyle="1" w:styleId="Bullet">
    <w:name w:val="Bullet"/>
    <w:basedOn w:val="Normal"/>
    <w:pPr>
      <w:tabs>
        <w:tab w:val="left" w:pos="-720"/>
        <w:tab w:val="left" w:pos="0"/>
      </w:tabs>
      <w:spacing w:before="40" w:after="80"/>
      <w:ind w:left="1440" w:hanging="720"/>
      <w:jc w:val="both"/>
    </w:pPr>
    <w:rPr>
      <w:sz w:val="24"/>
      <w:szCs w:val="24"/>
      <w:lang w:val="en-AU"/>
    </w:rPr>
  </w:style>
  <w:style w:type="paragraph" w:customStyle="1" w:styleId="screentable">
    <w:name w:val="screen table"/>
    <w:pPr>
      <w:widowControl w:val="0"/>
    </w:pPr>
  </w:style>
  <w:style w:type="paragraph" w:styleId="BodyText3">
    <w:name w:val="Body Text 3"/>
    <w:basedOn w:val="Normal"/>
    <w:pPr>
      <w:spacing w:before="0"/>
      <w:ind w:left="0"/>
    </w:pPr>
    <w:rPr>
      <w:b/>
      <w:bCs/>
      <w:i/>
      <w:iCs/>
      <w:sz w:val="44"/>
      <w:szCs w:val="44"/>
      <w:lang w:val="en-AU"/>
    </w:rPr>
  </w:style>
  <w:style w:type="paragraph" w:styleId="TableofFigures">
    <w:name w:val="table of figures"/>
    <w:basedOn w:val="Normal"/>
    <w:next w:val="Normal"/>
    <w:semiHidden/>
    <w:pPr>
      <w:spacing w:before="0"/>
      <w:ind w:left="0"/>
    </w:pPr>
    <w:rPr>
      <w:i/>
      <w:iCs/>
      <w:lang w:val="en-GB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DiffListing">
    <w:name w:val="Diff Listing"/>
    <w:basedOn w:val="Normal"/>
    <w:pPr>
      <w:keepNext/>
      <w:pBdr>
        <w:top w:val="single" w:sz="6" w:space="31" w:color="auto"/>
        <w:left w:val="single" w:sz="6" w:space="31" w:color="auto"/>
        <w:bottom w:val="single" w:sz="6" w:space="31" w:color="auto"/>
        <w:right w:val="single" w:sz="6" w:space="31" w:color="auto"/>
      </w:pBdr>
      <w:shd w:val="pct5" w:color="auto" w:fill="FFFFFF"/>
      <w:spacing w:before="0"/>
      <w:ind w:left="0"/>
    </w:pPr>
    <w:rPr>
      <w:rFonts w:ascii="Courier New" w:hAnsi="Courier New" w:cs="Courier New"/>
      <w:sz w:val="16"/>
      <w:szCs w:val="16"/>
      <w:lang w:val="en-GB"/>
    </w:rPr>
  </w:style>
  <w:style w:type="paragraph" w:customStyle="1" w:styleId="Shadedterminal">
    <w:name w:val="Shaded terminal"/>
    <w:basedOn w:val="Normal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paragraph" w:customStyle="1" w:styleId="jlm">
    <w:name w:val="jlm"/>
    <w:basedOn w:val="Normal"/>
    <w:pPr>
      <w:spacing w:before="0"/>
      <w:ind w:left="0"/>
    </w:pPr>
    <w:rPr>
      <w:rFonts w:ascii="Courier New" w:hAnsi="Courier New" w:cs="Courier New"/>
    </w:rPr>
  </w:style>
  <w:style w:type="paragraph" w:styleId="DocumentMap">
    <w:name w:val="Document Map"/>
    <w:basedOn w:val="Normal"/>
    <w:semiHidden/>
    <w:pPr>
      <w:shd w:val="clear" w:color="auto" w:fill="000080"/>
      <w:spacing w:before="0"/>
      <w:ind w:left="0"/>
      <w:jc w:val="both"/>
    </w:pPr>
    <w:rPr>
      <w:rFonts w:cs="Tahoma"/>
      <w:lang w:val="en-AU"/>
    </w:rPr>
  </w:style>
  <w:style w:type="paragraph" w:customStyle="1" w:styleId="Listing">
    <w:name w:val="Listing"/>
    <w:basedOn w:val="Normal"/>
    <w:pPr>
      <w:spacing w:before="0"/>
      <w:ind w:left="0"/>
    </w:pPr>
    <w:rPr>
      <w:rFonts w:ascii="Courier New" w:hAnsi="Courier New" w:cs="Courier New"/>
      <w:noProof/>
      <w:sz w:val="16"/>
      <w:szCs w:val="16"/>
      <w:lang w:val="en-AU"/>
    </w:rPr>
  </w:style>
  <w:style w:type="paragraph" w:styleId="BodyTextIndent2">
    <w:name w:val="Body Text Indent 2"/>
    <w:basedOn w:val="Normal"/>
    <w:pPr>
      <w:spacing w:before="0"/>
    </w:pPr>
    <w:rPr>
      <w:rFonts w:ascii=".VnTime" w:hAnsi=".VnTime"/>
    </w:rPr>
  </w:style>
  <w:style w:type="paragraph" w:customStyle="1" w:styleId="NormalCaption">
    <w:name w:val="NormalCaption"/>
    <w:basedOn w:val="Normal"/>
    <w:pPr>
      <w:widowControl w:val="0"/>
      <w:spacing w:after="120"/>
      <w:ind w:left="709"/>
    </w:pPr>
    <w:rPr>
      <w:b/>
      <w:bCs/>
    </w:rPr>
  </w:style>
  <w:style w:type="paragraph" w:customStyle="1" w:styleId="NormalIndent0">
    <w:name w:val="NormalIndent"/>
    <w:basedOn w:val="Normal"/>
  </w:style>
  <w:style w:type="paragraph" w:customStyle="1" w:styleId="NormalIndex">
    <w:name w:val="NormalIndex"/>
    <w:basedOn w:val="NormalIndent0"/>
    <w:pPr>
      <w:tabs>
        <w:tab w:val="left" w:pos="360"/>
        <w:tab w:val="left" w:pos="450"/>
      </w:tabs>
      <w:spacing w:before="60"/>
      <w:ind w:hanging="360"/>
    </w:pPr>
  </w:style>
  <w:style w:type="paragraph" w:customStyle="1" w:styleId="NH-1">
    <w:name w:val="NH-1"/>
    <w:basedOn w:val="Normal"/>
    <w:next w:val="NH-2"/>
    <w:pPr>
      <w:keepNext/>
      <w:widowControl w:val="0"/>
      <w:tabs>
        <w:tab w:val="left" w:pos="360"/>
      </w:tabs>
      <w:ind w:left="360" w:hanging="360"/>
    </w:pPr>
    <w:rPr>
      <w:rFonts w:ascii=".VnArial" w:hAnsi=".VnArial"/>
      <w:b/>
      <w:bCs/>
      <w:sz w:val="24"/>
      <w:szCs w:val="24"/>
    </w:rPr>
  </w:style>
  <w:style w:type="paragraph" w:customStyle="1" w:styleId="NH-2">
    <w:name w:val="NH-2"/>
    <w:basedOn w:val="Normal"/>
    <w:next w:val="NormalIndent"/>
    <w:pPr>
      <w:keepNext/>
      <w:widowControl w:val="0"/>
      <w:tabs>
        <w:tab w:val="left" w:pos="720"/>
      </w:tabs>
      <w:ind w:left="360" w:hanging="360"/>
    </w:pPr>
    <w:rPr>
      <w:rFonts w:ascii=".VnArial" w:hAnsi=".VnArial"/>
      <w:b/>
      <w:bCs/>
      <w:sz w:val="24"/>
      <w:szCs w:val="24"/>
    </w:rPr>
  </w:style>
  <w:style w:type="paragraph" w:customStyle="1" w:styleId="NormalText">
    <w:name w:val="NormalText"/>
    <w:basedOn w:val="Normal"/>
    <w:pPr>
      <w:widowControl w:val="0"/>
      <w:jc w:val="both"/>
    </w:pPr>
  </w:style>
  <w:style w:type="paragraph" w:customStyle="1" w:styleId="H5">
    <w:name w:val="H5"/>
    <w:basedOn w:val="NormalIndent"/>
    <w:next w:val="Normal"/>
    <w:pPr>
      <w:keepNext/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rFonts w:ascii=".VnTime" w:hAnsi=".VnTime"/>
      <w:b/>
      <w:bCs/>
      <w:i/>
      <w:iCs/>
      <w:color w:val="800080"/>
      <w:sz w:val="24"/>
      <w:szCs w:val="24"/>
    </w:rPr>
  </w:style>
  <w:style w:type="paragraph" w:customStyle="1" w:styleId="NormalFD">
    <w:name w:val="NormalFD"/>
    <w:basedOn w:val="Normal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2">
    <w:name w:val="Normal 2"/>
    <w:basedOn w:val="Normal"/>
    <w:pPr>
      <w:widowControl w:val="0"/>
      <w:tabs>
        <w:tab w:val="left" w:pos="360"/>
      </w:tabs>
      <w:ind w:left="360" w:hanging="360"/>
    </w:pPr>
  </w:style>
  <w:style w:type="paragraph" w:styleId="BlockText">
    <w:name w:val="Block Text"/>
    <w:basedOn w:val="Normal"/>
    <w:pPr>
      <w:widowControl w:val="0"/>
      <w:tabs>
        <w:tab w:val="left" w:pos="8820"/>
      </w:tabs>
      <w:spacing w:before="0"/>
      <w:ind w:right="22"/>
      <w:jc w:val="both"/>
    </w:pPr>
    <w:rPr>
      <w:rFonts w:ascii=".VnTime" w:hAnsi=".VnTime"/>
    </w:rPr>
  </w:style>
  <w:style w:type="character" w:styleId="CommentReference">
    <w:name w:val="annotation reference"/>
    <w:semiHidden/>
    <w:rPr>
      <w:sz w:val="16"/>
      <w:szCs w:val="16"/>
    </w:rPr>
  </w:style>
  <w:style w:type="paragraph" w:customStyle="1" w:styleId="Content">
    <w:name w:val="Content"/>
    <w:basedOn w:val="Normal"/>
    <w:pPr>
      <w:ind w:left="709" w:firstLine="720"/>
      <w:jc w:val="both"/>
    </w:pPr>
    <w:rPr>
      <w:rFonts w:ascii=".VnTime" w:hAnsi=".VnTime"/>
      <w:sz w:val="24"/>
      <w:szCs w:val="24"/>
    </w:rPr>
  </w:style>
  <w:style w:type="paragraph" w:customStyle="1" w:styleId="TableCaption">
    <w:name w:val="TableCaption"/>
    <w:basedOn w:val="NormalIndent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/>
    </w:rPr>
  </w:style>
  <w:style w:type="character" w:styleId="Strong">
    <w:name w:val="Strong"/>
    <w:qFormat/>
    <w:rPr>
      <w:b/>
      <w:bCs/>
    </w:rPr>
  </w:style>
  <w:style w:type="paragraph" w:customStyle="1" w:styleId="TableTitle">
    <w:name w:val="Table Title"/>
    <w:basedOn w:val="NormalIndent"/>
    <w:autoRedefine/>
    <w:pPr>
      <w:keepNext/>
      <w:widowControl w:val="0"/>
      <w:numPr>
        <w:numId w:val="6"/>
      </w:numPr>
      <w:tabs>
        <w:tab w:val="clear" w:pos="702"/>
      </w:tabs>
      <w:spacing w:line="240" w:lineRule="auto"/>
      <w:ind w:left="0" w:right="29"/>
      <w:jc w:val="right"/>
    </w:pPr>
    <w:rPr>
      <w:rFonts w:ascii=".VnTime" w:hAnsi=".VnTime"/>
    </w:rPr>
  </w:style>
  <w:style w:type="paragraph" w:styleId="Index1">
    <w:name w:val="index 1"/>
    <w:basedOn w:val="Normal"/>
    <w:next w:val="Normal"/>
    <w:autoRedefine/>
    <w:semiHidden/>
    <w:pPr>
      <w:tabs>
        <w:tab w:val="left" w:pos="702"/>
        <w:tab w:val="left" w:pos="1080"/>
      </w:tabs>
      <w:spacing w:line="288" w:lineRule="auto"/>
      <w:ind w:left="-18"/>
      <w:jc w:val="both"/>
    </w:pPr>
    <w:rPr>
      <w:rFonts w:ascii=".VnTime" w:hAnsi=".VnTime"/>
      <w:i/>
      <w:iCs/>
    </w:rPr>
  </w:style>
  <w:style w:type="paragraph" w:customStyle="1" w:styleId="InfoBlue">
    <w:name w:val="InfoBlue"/>
    <w:basedOn w:val="Normal"/>
    <w:next w:val="BodyText"/>
    <w:autoRedefine/>
    <w:pPr>
      <w:widowControl w:val="0"/>
      <w:spacing w:before="0" w:after="120" w:line="240" w:lineRule="atLeast"/>
      <w:ind w:left="540"/>
    </w:pPr>
    <w:rPr>
      <w:rFonts w:cs="Tahoma"/>
      <w:i/>
      <w:color w:val="0000FF"/>
    </w:rPr>
  </w:style>
  <w:style w:type="paragraph" w:customStyle="1" w:styleId="HeadingBig">
    <w:name w:val="Heading Big"/>
    <w:basedOn w:val="NormalTB"/>
    <w:autoRedefine/>
    <w:rsid w:val="0050513B"/>
    <w:pPr>
      <w:widowControl w:val="0"/>
      <w:spacing w:before="120"/>
    </w:pPr>
    <w:rPr>
      <w:rFonts w:ascii="Swis721 BlkEx BT" w:hAnsi="Swis721 BlkEx BT"/>
      <w:b/>
      <w:snapToGrid w:val="0"/>
      <w:color w:val="6E2500"/>
      <w:sz w:val="40"/>
      <w:szCs w:val="40"/>
      <w:lang w:val="en-US"/>
    </w:rPr>
  </w:style>
  <w:style w:type="paragraph" w:customStyle="1" w:styleId="HeadingLv1">
    <w:name w:val="Heading Lv1"/>
    <w:basedOn w:val="Normal"/>
    <w:autoRedefine/>
    <w:pPr>
      <w:widowControl w:val="0"/>
      <w:ind w:left="0"/>
      <w:jc w:val="center"/>
    </w:pPr>
    <w:rPr>
      <w:rFonts w:cs="Tahoma"/>
      <w:b/>
      <w:snapToGrid w:val="0"/>
      <w:color w:val="6E2500"/>
    </w:rPr>
  </w:style>
  <w:style w:type="paragraph" w:customStyle="1" w:styleId="NormalT">
    <w:name w:val="NormalT"/>
    <w:basedOn w:val="Normal"/>
  </w:style>
  <w:style w:type="paragraph" w:customStyle="1" w:styleId="TableContents">
    <w:name w:val="Table Contents"/>
    <w:basedOn w:val="Normal"/>
    <w:rsid w:val="00B62447"/>
    <w:pPr>
      <w:widowControl w:val="0"/>
      <w:suppressLineNumbers/>
      <w:suppressAutoHyphens/>
      <w:snapToGrid w:val="0"/>
      <w:spacing w:before="0"/>
      <w:ind w:left="144"/>
    </w:pPr>
    <w:rPr>
      <w:rFonts w:ascii="Arial" w:hAnsi="Arial"/>
      <w:lang w:eastAsia="ar-SA"/>
    </w:rPr>
  </w:style>
  <w:style w:type="numbering" w:styleId="111111">
    <w:name w:val="Outline List 2"/>
    <w:basedOn w:val="NoList"/>
    <w:rsid w:val="00B62447"/>
    <w:pPr>
      <w:numPr>
        <w:numId w:val="9"/>
      </w:numPr>
    </w:pPr>
  </w:style>
  <w:style w:type="character" w:customStyle="1" w:styleId="fontstyle01">
    <w:name w:val="fontstyle01"/>
    <w:basedOn w:val="DefaultParagraphFont"/>
    <w:rsid w:val="00131119"/>
    <w:rPr>
      <w:rFonts w:ascii="Cambria" w:hAnsi="Cambria" w:hint="default"/>
      <w:b/>
      <w:bCs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553C30"/>
    <w:pPr>
      <w:spacing w:before="0" w:after="0"/>
      <w:ind w:left="0"/>
      <w:contextualSpacing/>
    </w:pPr>
    <w:rPr>
      <w:color w:val="000000"/>
      <w:shd w:val="clear" w:color="auto" w:fill="FFFFFF"/>
    </w:rPr>
  </w:style>
  <w:style w:type="paragraph" w:styleId="TOCHeading">
    <w:name w:val="TOC Heading"/>
    <w:basedOn w:val="Heading1"/>
    <w:next w:val="Normal"/>
    <w:uiPriority w:val="39"/>
    <w:unhideWhenUsed/>
    <w:qFormat/>
    <w:rsid w:val="00F14505"/>
    <w:pPr>
      <w:keepLines/>
      <w:pageBreakBefore w:val="0"/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snapToGrid/>
      <w:color w:val="2E74B5" w:themeColor="accent1" w:themeShade="BF"/>
      <w:kern w:val="0"/>
      <w:sz w:val="32"/>
      <w:szCs w:val="32"/>
    </w:rPr>
  </w:style>
  <w:style w:type="table" w:styleId="TableGrid">
    <w:name w:val="Table Grid"/>
    <w:basedOn w:val="TableNormal"/>
    <w:uiPriority w:val="39"/>
    <w:rsid w:val="00286AB9"/>
    <w:rPr>
      <w:rFonts w:asciiTheme="minorHAnsi" w:eastAsiaTheme="minorEastAsia" w:hAnsiTheme="minorHAnsi" w:cstheme="minorBid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aliases w:val="l2 Char,H2 Char"/>
    <w:basedOn w:val="DefaultParagraphFont"/>
    <w:link w:val="Heading2"/>
    <w:rsid w:val="00286AB9"/>
    <w:rPr>
      <w:rFonts w:ascii="Verdana" w:hAnsi="Verdana" w:cs="Tahoma"/>
      <w:b/>
      <w:i/>
      <w:iCs/>
      <w:snapToGrid w:val="0"/>
      <w:color w:val="003400"/>
      <w:sz w:val="28"/>
      <w:szCs w:val="28"/>
      <w:lang w:val="vi-VN"/>
    </w:rPr>
  </w:style>
  <w:style w:type="table" w:customStyle="1" w:styleId="TableGrid1">
    <w:name w:val="Table Grid1"/>
    <w:basedOn w:val="TableNormal"/>
    <w:next w:val="TableGrid"/>
    <w:uiPriority w:val="39"/>
    <w:rsid w:val="009C2A86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9C2A86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9C2A86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201EC4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201EC4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39"/>
    <w:rsid w:val="00201EC4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39"/>
    <w:rsid w:val="00201EC4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39"/>
    <w:rsid w:val="00201EC4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39"/>
    <w:rsid w:val="00201EC4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39"/>
    <w:rsid w:val="00201EC4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39"/>
    <w:rsid w:val="00123B20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39"/>
    <w:rsid w:val="00F80B89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leNormal"/>
    <w:next w:val="TableGrid"/>
    <w:uiPriority w:val="39"/>
    <w:rsid w:val="00F80B89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leNormal"/>
    <w:next w:val="TableGrid"/>
    <w:uiPriority w:val="39"/>
    <w:rsid w:val="00F80B89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">
    <w:name w:val="Table Grid15"/>
    <w:basedOn w:val="TableNormal"/>
    <w:next w:val="TableGrid"/>
    <w:uiPriority w:val="39"/>
    <w:rsid w:val="004856FE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leNormal"/>
    <w:next w:val="TableGrid"/>
    <w:uiPriority w:val="39"/>
    <w:rsid w:val="008B7243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7">
    <w:name w:val="Table Grid17"/>
    <w:basedOn w:val="TableNormal"/>
    <w:next w:val="TableGrid"/>
    <w:uiPriority w:val="39"/>
    <w:rsid w:val="008B7243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8">
    <w:name w:val="Table Grid18"/>
    <w:basedOn w:val="TableNormal"/>
    <w:next w:val="TableGrid"/>
    <w:uiPriority w:val="39"/>
    <w:rsid w:val="00802122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9">
    <w:name w:val="Table Grid19"/>
    <w:basedOn w:val="TableNormal"/>
    <w:next w:val="TableGrid"/>
    <w:uiPriority w:val="39"/>
    <w:rsid w:val="00142195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0">
    <w:name w:val="Table Grid20"/>
    <w:basedOn w:val="TableNormal"/>
    <w:next w:val="TableGrid"/>
    <w:uiPriority w:val="39"/>
    <w:rsid w:val="00142195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leNormal"/>
    <w:next w:val="TableGrid"/>
    <w:uiPriority w:val="39"/>
    <w:rsid w:val="00E25E69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2">
    <w:name w:val="Table Grid22"/>
    <w:basedOn w:val="TableNormal"/>
    <w:next w:val="TableGrid"/>
    <w:uiPriority w:val="39"/>
    <w:rsid w:val="00CA0558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3">
    <w:name w:val="Table Grid23"/>
    <w:basedOn w:val="TableNormal"/>
    <w:next w:val="TableGrid"/>
    <w:uiPriority w:val="39"/>
    <w:rsid w:val="00CA0558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4">
    <w:name w:val="Table Grid24"/>
    <w:basedOn w:val="TableNormal"/>
    <w:next w:val="TableGrid"/>
    <w:uiPriority w:val="39"/>
    <w:rsid w:val="00CA0558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5">
    <w:name w:val="Table Grid25"/>
    <w:basedOn w:val="TableNormal"/>
    <w:next w:val="TableGrid"/>
    <w:uiPriority w:val="39"/>
    <w:rsid w:val="00CA0558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6">
    <w:name w:val="Table Grid26"/>
    <w:basedOn w:val="TableNormal"/>
    <w:next w:val="TableGrid"/>
    <w:uiPriority w:val="39"/>
    <w:rsid w:val="00CA0558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7">
    <w:name w:val="Table Grid27"/>
    <w:basedOn w:val="TableNormal"/>
    <w:next w:val="TableGrid"/>
    <w:uiPriority w:val="39"/>
    <w:rsid w:val="00CA0558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8">
    <w:name w:val="Table Grid28"/>
    <w:basedOn w:val="TableNormal"/>
    <w:next w:val="TableGrid"/>
    <w:uiPriority w:val="39"/>
    <w:rsid w:val="00CA0558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9">
    <w:name w:val="Table Grid29"/>
    <w:basedOn w:val="TableNormal"/>
    <w:next w:val="TableGrid"/>
    <w:uiPriority w:val="39"/>
    <w:rsid w:val="00CA0558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0">
    <w:name w:val="Table Grid30"/>
    <w:basedOn w:val="TableNormal"/>
    <w:next w:val="TableGrid"/>
    <w:uiPriority w:val="39"/>
    <w:rsid w:val="00CA0558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1">
    <w:name w:val="Table Grid31"/>
    <w:basedOn w:val="TableNormal"/>
    <w:next w:val="TableGrid"/>
    <w:uiPriority w:val="39"/>
    <w:rsid w:val="00CA0558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2">
    <w:name w:val="Table Grid32"/>
    <w:basedOn w:val="TableNormal"/>
    <w:next w:val="TableGrid"/>
    <w:uiPriority w:val="39"/>
    <w:rsid w:val="00CA0558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3">
    <w:name w:val="Table Grid33"/>
    <w:basedOn w:val="TableNormal"/>
    <w:next w:val="TableGrid"/>
    <w:uiPriority w:val="39"/>
    <w:rsid w:val="00263F7C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4">
    <w:name w:val="Table Grid34"/>
    <w:basedOn w:val="TableNormal"/>
    <w:next w:val="TableGrid"/>
    <w:uiPriority w:val="39"/>
    <w:rsid w:val="00263F7C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5">
    <w:name w:val="Table Grid35"/>
    <w:basedOn w:val="TableNormal"/>
    <w:next w:val="TableGrid"/>
    <w:uiPriority w:val="39"/>
    <w:rsid w:val="00263F7C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6">
    <w:name w:val="Table Grid36"/>
    <w:basedOn w:val="TableNormal"/>
    <w:next w:val="TableGrid"/>
    <w:uiPriority w:val="39"/>
    <w:rsid w:val="00263F7C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7">
    <w:name w:val="Table Grid37"/>
    <w:basedOn w:val="TableNormal"/>
    <w:next w:val="TableGrid"/>
    <w:uiPriority w:val="39"/>
    <w:rsid w:val="00263F7C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8">
    <w:name w:val="Table Grid38"/>
    <w:basedOn w:val="TableNormal"/>
    <w:next w:val="TableGrid"/>
    <w:uiPriority w:val="39"/>
    <w:rsid w:val="00E82989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9">
    <w:name w:val="Table Grid39"/>
    <w:basedOn w:val="TableNormal"/>
    <w:next w:val="TableGrid"/>
    <w:uiPriority w:val="39"/>
    <w:rsid w:val="00A51B44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raining\FU\I2SE\Materials\Templates\Reqs\Template_SR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F2D785-F181-4447-ABE2-792152809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Template_SRS.dot</Template>
  <TotalTime>160</TotalTime>
  <Pages>99</Pages>
  <Words>10890</Words>
  <Characters>62079</Characters>
  <Application>Microsoft Office Word</Application>
  <DocSecurity>0</DocSecurity>
  <Lines>517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Template_SRS</vt:lpstr>
    </vt:vector>
  </TitlesOfParts>
  <Manager>Nguyen Thanh Nam</Manager>
  <Company>FPTSoft</Company>
  <LinksUpToDate>false</LinksUpToDate>
  <CharactersWithSpaces>72824</CharactersWithSpaces>
  <SharedDoc>false</SharedDoc>
  <HLinks>
    <vt:vector size="150" baseType="variant">
      <vt:variant>
        <vt:i4>1572924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_Toc374529947</vt:lpwstr>
      </vt:variant>
      <vt:variant>
        <vt:i4>1572924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_Toc374529946</vt:lpwstr>
      </vt:variant>
      <vt:variant>
        <vt:i4>1572924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_Toc374529945</vt:lpwstr>
      </vt:variant>
      <vt:variant>
        <vt:i4>1572924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_Toc374529944</vt:lpwstr>
      </vt:variant>
      <vt:variant>
        <vt:i4>1572924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_Toc374529943</vt:lpwstr>
      </vt:variant>
      <vt:variant>
        <vt:i4>1572924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_Toc374529942</vt:lpwstr>
      </vt:variant>
      <vt:variant>
        <vt:i4>1572924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_Toc374529941</vt:lpwstr>
      </vt:variant>
      <vt:variant>
        <vt:i4>1572924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_Toc374529940</vt:lpwstr>
      </vt:variant>
      <vt:variant>
        <vt:i4>2031676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_Toc374529939</vt:lpwstr>
      </vt:variant>
      <vt:variant>
        <vt:i4>2031676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_Toc374529938</vt:lpwstr>
      </vt:variant>
      <vt:variant>
        <vt:i4>2031676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_Toc374529937</vt:lpwstr>
      </vt:variant>
      <vt:variant>
        <vt:i4>2031676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_Toc374529936</vt:lpwstr>
      </vt:variant>
      <vt:variant>
        <vt:i4>2031676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_Toc374529935</vt:lpwstr>
      </vt:variant>
      <vt:variant>
        <vt:i4>2031676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_Toc374529934</vt:lpwstr>
      </vt:variant>
      <vt:variant>
        <vt:i4>2031676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_Toc374529933</vt:lpwstr>
      </vt:variant>
      <vt:variant>
        <vt:i4>2031676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_Toc374529932</vt:lpwstr>
      </vt:variant>
      <vt:variant>
        <vt:i4>2031676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_Toc374529931</vt:lpwstr>
      </vt:variant>
      <vt:variant>
        <vt:i4>2031676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_Toc374529930</vt:lpwstr>
      </vt:variant>
      <vt:variant>
        <vt:i4>1966140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_Toc374529929</vt:lpwstr>
      </vt:variant>
      <vt:variant>
        <vt:i4>1966140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_Toc374529928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_Toc374529927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_Toc374529926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_Toc374529925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_Toc374529924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_Toc374529923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Template_SRS</dc:title>
  <dc:subject>1/1</dc:subject>
  <dc:creator>Author</dc:creator>
  <cp:keywords/>
  <dc:description>CMM-4 Project</dc:description>
  <cp:lastModifiedBy>tài phạm</cp:lastModifiedBy>
  <cp:revision>120</cp:revision>
  <cp:lastPrinted>1899-12-31T17:00:00Z</cp:lastPrinted>
  <dcterms:created xsi:type="dcterms:W3CDTF">2021-07-13T15:05:00Z</dcterms:created>
  <dcterms:modified xsi:type="dcterms:W3CDTF">2021-07-14T07:27:00Z</dcterms:modified>
  <cp:category>Template</cp:category>
</cp:coreProperties>
</file>